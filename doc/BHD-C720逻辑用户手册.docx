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4072"/>
        <w:gridCol w:w="2668"/>
      </w:tblGrid>
      <w:tr w:rsidR="00792CE6">
        <w:trPr>
          <w:trHeight w:val="918"/>
          <w:jc w:val="center"/>
        </w:trPr>
        <w:tc>
          <w:tcPr>
            <w:tcW w:w="2579" w:type="dxa"/>
            <w:tcMar>
              <w:left w:w="0" w:type="dxa"/>
            </w:tcMar>
          </w:tcPr>
          <w:p w:rsidR="00792CE6" w:rsidRDefault="00792CE6">
            <w:pPr>
              <w:rPr>
                <w:rFonts w:ascii="Times New Roman"/>
                <w:b/>
                <w:bCs/>
                <w:sz w:val="44"/>
                <w:szCs w:val="44"/>
              </w:rPr>
            </w:pPr>
            <w:bookmarkStart w:id="0" w:name="_top"/>
            <w:bookmarkEnd w:id="0"/>
          </w:p>
        </w:tc>
        <w:tc>
          <w:tcPr>
            <w:tcW w:w="4072" w:type="dxa"/>
          </w:tcPr>
          <w:p w:rsidR="00792CE6" w:rsidRDefault="00792CE6">
            <w:pPr>
              <w:spacing w:line="360" w:lineRule="auto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2668" w:type="dxa"/>
          </w:tcPr>
          <w:p w:rsidR="00792CE6" w:rsidRDefault="00A95579">
            <w:pPr>
              <w:ind w:right="-23"/>
              <w:jc w:val="left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Ansi="宋体"/>
                <w:sz w:val="18"/>
                <w:szCs w:val="18"/>
              </w:rPr>
              <w:t>编号</w:t>
            </w:r>
            <w:r>
              <w:rPr>
                <w:rFonts w:ascii="Times New Roman" w:hAnsi="宋体" w:hint="eastAsia"/>
                <w:sz w:val="18"/>
                <w:szCs w:val="18"/>
              </w:rPr>
              <w:t>：</w:t>
            </w:r>
            <w:r w:rsidR="00DF5388" w:rsidRPr="00DF5388">
              <w:rPr>
                <w:rFonts w:ascii="Times New Roman" w:hAnsi="宋体"/>
                <w:sz w:val="18"/>
                <w:szCs w:val="18"/>
              </w:rPr>
              <w:t>BHD-C720</w:t>
            </w:r>
          </w:p>
          <w:p w:rsidR="00792CE6" w:rsidRDefault="00A95579">
            <w:pPr>
              <w:ind w:right="-82"/>
              <w:jc w:val="left"/>
              <w:rPr>
                <w:rFonts w:ascii="Times New Roman"/>
                <w:szCs w:val="21"/>
              </w:rPr>
            </w:pPr>
            <w:r>
              <w:rPr>
                <w:rFonts w:ascii="Times New Roman" w:hAnsi="宋体"/>
                <w:sz w:val="18"/>
                <w:szCs w:val="18"/>
              </w:rPr>
              <w:t>版本：</w:t>
            </w:r>
            <w:r>
              <w:rPr>
                <w:rFonts w:ascii="Times New Roman"/>
                <w:sz w:val="18"/>
                <w:szCs w:val="18"/>
              </w:rPr>
              <w:t>V1</w:t>
            </w:r>
            <w:r>
              <w:rPr>
                <w:rFonts w:ascii="Times New Roman" w:hint="eastAsia"/>
                <w:sz w:val="18"/>
                <w:szCs w:val="18"/>
              </w:rPr>
              <w:t>.</w:t>
            </w:r>
            <w:r>
              <w:rPr>
                <w:rFonts w:ascii="Times New Roman"/>
                <w:sz w:val="18"/>
                <w:szCs w:val="18"/>
              </w:rPr>
              <w:t>00</w:t>
            </w:r>
          </w:p>
        </w:tc>
      </w:tr>
      <w:tr w:rsidR="00792CE6">
        <w:trPr>
          <w:trHeight w:val="1482"/>
          <w:jc w:val="center"/>
        </w:trPr>
        <w:tc>
          <w:tcPr>
            <w:tcW w:w="9319" w:type="dxa"/>
            <w:gridSpan w:val="3"/>
            <w:tcMar>
              <w:left w:w="0" w:type="dxa"/>
            </w:tcMar>
          </w:tcPr>
          <w:p w:rsidR="00792CE6" w:rsidRDefault="00792CE6">
            <w:pPr>
              <w:ind w:right="-23"/>
              <w:jc w:val="left"/>
              <w:rPr>
                <w:rFonts w:ascii="Times New Roman" w:hAnsi="宋体"/>
                <w:sz w:val="18"/>
                <w:szCs w:val="18"/>
              </w:rPr>
            </w:pPr>
          </w:p>
        </w:tc>
      </w:tr>
      <w:tr w:rsidR="00792CE6">
        <w:trPr>
          <w:trHeight w:val="879"/>
          <w:jc w:val="center"/>
        </w:trPr>
        <w:tc>
          <w:tcPr>
            <w:tcW w:w="9319" w:type="dxa"/>
            <w:gridSpan w:val="3"/>
            <w:vAlign w:val="center"/>
          </w:tcPr>
          <w:p w:rsidR="00792CE6" w:rsidRDefault="00A95579">
            <w:pPr>
              <w:jc w:val="center"/>
              <w:rPr>
                <w:rFonts w:ascii="Times New Roman"/>
                <w:b/>
                <w:bCs/>
                <w:sz w:val="44"/>
                <w:szCs w:val="44"/>
              </w:rPr>
            </w:pPr>
            <w:r>
              <w:rPr>
                <w:rFonts w:hAnsi="宋体" w:hint="eastAsia"/>
                <w:b/>
                <w:sz w:val="44"/>
                <w:szCs w:val="44"/>
              </w:rPr>
              <w:t>项目名称</w:t>
            </w:r>
          </w:p>
        </w:tc>
      </w:tr>
      <w:tr w:rsidR="00792CE6">
        <w:trPr>
          <w:trHeight w:val="879"/>
          <w:jc w:val="center"/>
        </w:trPr>
        <w:tc>
          <w:tcPr>
            <w:tcW w:w="9319" w:type="dxa"/>
            <w:gridSpan w:val="3"/>
            <w:vAlign w:val="center"/>
          </w:tcPr>
          <w:p w:rsidR="00792CE6" w:rsidRDefault="00A95579" w:rsidP="00811569">
            <w:pPr>
              <w:jc w:val="center"/>
              <w:rPr>
                <w:rFonts w:ascii="Times New Roman"/>
                <w:b/>
                <w:bCs/>
                <w:sz w:val="44"/>
                <w:szCs w:val="44"/>
              </w:rPr>
            </w:pPr>
            <w:r>
              <w:rPr>
                <w:rFonts w:ascii="Times New Roman" w:hint="eastAsia"/>
                <w:b/>
                <w:bCs/>
                <w:sz w:val="44"/>
                <w:szCs w:val="44"/>
              </w:rPr>
              <w:t>（</w:t>
            </w:r>
            <w:r>
              <w:rPr>
                <w:rFonts w:ascii="Times New Roman"/>
                <w:b/>
                <w:bCs/>
                <w:sz w:val="44"/>
                <w:szCs w:val="44"/>
              </w:rPr>
              <w:t>BHD</w:t>
            </w:r>
            <w:r>
              <w:rPr>
                <w:rFonts w:ascii="Times New Roman" w:hint="eastAsia"/>
                <w:b/>
                <w:bCs/>
                <w:sz w:val="44"/>
                <w:szCs w:val="44"/>
              </w:rPr>
              <w:t>-</w:t>
            </w:r>
            <w:r w:rsidR="00811569">
              <w:rPr>
                <w:rFonts w:ascii="Times New Roman"/>
                <w:b/>
                <w:bCs/>
                <w:sz w:val="44"/>
                <w:szCs w:val="44"/>
              </w:rPr>
              <w:t>C720</w:t>
            </w:r>
            <w:r>
              <w:rPr>
                <w:rFonts w:ascii="Times New Roman" w:hint="eastAsia"/>
                <w:b/>
                <w:bCs/>
                <w:sz w:val="44"/>
                <w:szCs w:val="44"/>
              </w:rPr>
              <w:t>）</w:t>
            </w:r>
          </w:p>
        </w:tc>
      </w:tr>
      <w:tr w:rsidR="00792CE6">
        <w:trPr>
          <w:jc w:val="center"/>
        </w:trPr>
        <w:tc>
          <w:tcPr>
            <w:tcW w:w="9319" w:type="dxa"/>
            <w:gridSpan w:val="3"/>
            <w:vAlign w:val="center"/>
          </w:tcPr>
          <w:p w:rsidR="00792CE6" w:rsidRDefault="00792CE6">
            <w:pPr>
              <w:jc w:val="center"/>
              <w:rPr>
                <w:rFonts w:ascii="黑体" w:eastAsia="黑体"/>
                <w:b/>
                <w:bCs/>
                <w:sz w:val="44"/>
                <w:szCs w:val="44"/>
              </w:rPr>
            </w:pPr>
          </w:p>
        </w:tc>
      </w:tr>
      <w:tr w:rsidR="00792CE6">
        <w:trPr>
          <w:trHeight w:hRule="exact" w:val="6391"/>
          <w:jc w:val="center"/>
        </w:trPr>
        <w:tc>
          <w:tcPr>
            <w:tcW w:w="9319" w:type="dxa"/>
            <w:gridSpan w:val="3"/>
          </w:tcPr>
          <w:p w:rsidR="00792CE6" w:rsidRDefault="00A95579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  <w:r>
              <w:rPr>
                <w:rFonts w:ascii="黑体" w:eastAsia="黑体" w:hint="eastAsia"/>
                <w:sz w:val="52"/>
                <w:szCs w:val="52"/>
              </w:rPr>
              <w:t>逻辑</w:t>
            </w:r>
            <w:r>
              <w:rPr>
                <w:rFonts w:ascii="黑体" w:eastAsia="黑体"/>
                <w:sz w:val="52"/>
                <w:szCs w:val="52"/>
              </w:rPr>
              <w:t>用户手册</w:t>
            </w: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tbl>
            <w:tblPr>
              <w:tblW w:w="76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72"/>
              <w:gridCol w:w="1892"/>
              <w:gridCol w:w="284"/>
              <w:gridCol w:w="992"/>
              <w:gridCol w:w="567"/>
              <w:gridCol w:w="658"/>
              <w:gridCol w:w="418"/>
              <w:gridCol w:w="609"/>
              <w:gridCol w:w="418"/>
            </w:tblGrid>
            <w:tr w:rsidR="00792CE6">
              <w:trPr>
                <w:trHeight w:val="768"/>
                <w:jc w:val="center"/>
              </w:trPr>
              <w:tc>
                <w:tcPr>
                  <w:tcW w:w="1772" w:type="dxa"/>
                  <w:shd w:val="clear" w:color="auto" w:fill="auto"/>
                  <w:vAlign w:val="center"/>
                </w:tcPr>
                <w:p w:rsidR="00792CE6" w:rsidRDefault="00A95579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编    制</w:t>
                  </w:r>
                </w:p>
              </w:tc>
              <w:tc>
                <w:tcPr>
                  <w:tcW w:w="189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92CE6" w:rsidRDefault="00A95579">
                  <w:pPr>
                    <w:tabs>
                      <w:tab w:val="left" w:pos="1576"/>
                    </w:tabs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color w:val="FF0000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 xml:space="preserve"> </w:t>
                  </w:r>
                  <w:proofErr w:type="gramStart"/>
                  <w:r w:rsidR="00DF5388">
                    <w:rPr>
                      <w:rFonts w:hAnsi="宋体" w:hint="eastAsia"/>
                      <w:b/>
                      <w:sz w:val="36"/>
                      <w:szCs w:val="36"/>
                    </w:rPr>
                    <w:t>谢承润</w:t>
                  </w:r>
                  <w:proofErr w:type="gramEnd"/>
                </w:p>
              </w:tc>
              <w:tc>
                <w:tcPr>
                  <w:tcW w:w="284" w:type="dxa"/>
                  <w:shd w:val="clear" w:color="auto" w:fill="auto"/>
                </w:tcPr>
                <w:p w:rsidR="00792CE6" w:rsidRDefault="00792CE6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92CE6" w:rsidRDefault="00A95579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20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2</w:t>
                  </w:r>
                  <w:r w:rsidR="007430D0">
                    <w:rPr>
                      <w:rFonts w:hAnsi="宋体"/>
                      <w:b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  <w:vAlign w:val="center"/>
                </w:tcPr>
                <w:p w:rsidR="00792CE6" w:rsidRDefault="00A95579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年</w:t>
                  </w:r>
                </w:p>
              </w:tc>
              <w:tc>
                <w:tcPr>
                  <w:tcW w:w="65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92CE6" w:rsidRDefault="00A95579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0</w:t>
                  </w:r>
                  <w:r w:rsidR="007430D0">
                    <w:rPr>
                      <w:rFonts w:hAnsi="宋体"/>
                      <w:b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92CE6" w:rsidRDefault="00A95579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月</w:t>
                  </w:r>
                </w:p>
              </w:tc>
              <w:tc>
                <w:tcPr>
                  <w:tcW w:w="6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92CE6" w:rsidRDefault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/>
                      <w:b/>
                      <w:sz w:val="36"/>
                      <w:szCs w:val="36"/>
                    </w:rPr>
                    <w:t>28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92CE6" w:rsidRDefault="00A95579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日</w:t>
                  </w:r>
                </w:p>
              </w:tc>
            </w:tr>
            <w:tr w:rsidR="007430D0">
              <w:trPr>
                <w:trHeight w:val="768"/>
                <w:jc w:val="center"/>
              </w:trPr>
              <w:tc>
                <w:tcPr>
                  <w:tcW w:w="1772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会    签</w:t>
                  </w:r>
                </w:p>
              </w:tc>
              <w:tc>
                <w:tcPr>
                  <w:tcW w:w="189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proofErr w:type="gramStart"/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廖</w:t>
                  </w:r>
                  <w:proofErr w:type="gramEnd"/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敏</w:t>
                  </w:r>
                </w:p>
              </w:tc>
              <w:tc>
                <w:tcPr>
                  <w:tcW w:w="284" w:type="dxa"/>
                  <w:shd w:val="clear" w:color="auto" w:fill="auto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20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26</w:t>
                  </w:r>
                </w:p>
              </w:tc>
              <w:tc>
                <w:tcPr>
                  <w:tcW w:w="567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年</w:t>
                  </w:r>
                </w:p>
              </w:tc>
              <w:tc>
                <w:tcPr>
                  <w:tcW w:w="65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月</w:t>
                  </w:r>
                </w:p>
              </w:tc>
              <w:tc>
                <w:tcPr>
                  <w:tcW w:w="6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/>
                      <w:b/>
                      <w:sz w:val="36"/>
                      <w:szCs w:val="36"/>
                    </w:rPr>
                    <w:t>28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日</w:t>
                  </w:r>
                </w:p>
              </w:tc>
            </w:tr>
            <w:tr w:rsidR="007430D0">
              <w:trPr>
                <w:trHeight w:val="778"/>
                <w:jc w:val="center"/>
              </w:trPr>
              <w:tc>
                <w:tcPr>
                  <w:tcW w:w="1772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审    核</w:t>
                  </w:r>
                </w:p>
              </w:tc>
              <w:tc>
                <w:tcPr>
                  <w:tcW w:w="189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 xml:space="preserve">丁 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亮</w:t>
                  </w:r>
                </w:p>
              </w:tc>
              <w:tc>
                <w:tcPr>
                  <w:tcW w:w="284" w:type="dxa"/>
                  <w:shd w:val="clear" w:color="auto" w:fill="auto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20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26</w:t>
                  </w:r>
                </w:p>
              </w:tc>
              <w:tc>
                <w:tcPr>
                  <w:tcW w:w="567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年</w:t>
                  </w:r>
                </w:p>
              </w:tc>
              <w:tc>
                <w:tcPr>
                  <w:tcW w:w="65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月</w:t>
                  </w:r>
                </w:p>
              </w:tc>
              <w:tc>
                <w:tcPr>
                  <w:tcW w:w="60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/>
                      <w:b/>
                      <w:sz w:val="36"/>
                      <w:szCs w:val="36"/>
                    </w:rPr>
                    <w:t>28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日</w:t>
                  </w:r>
                </w:p>
              </w:tc>
            </w:tr>
            <w:tr w:rsidR="007430D0">
              <w:trPr>
                <w:trHeight w:val="768"/>
                <w:jc w:val="center"/>
              </w:trPr>
              <w:tc>
                <w:tcPr>
                  <w:tcW w:w="1772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标 准 化</w:t>
                  </w:r>
                </w:p>
              </w:tc>
              <w:tc>
                <w:tcPr>
                  <w:tcW w:w="189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 xml:space="preserve">代 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敏</w:t>
                  </w:r>
                </w:p>
              </w:tc>
              <w:tc>
                <w:tcPr>
                  <w:tcW w:w="284" w:type="dxa"/>
                  <w:shd w:val="clear" w:color="auto" w:fill="auto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20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26</w:t>
                  </w:r>
                </w:p>
              </w:tc>
              <w:tc>
                <w:tcPr>
                  <w:tcW w:w="567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年</w:t>
                  </w:r>
                </w:p>
              </w:tc>
              <w:tc>
                <w:tcPr>
                  <w:tcW w:w="65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月</w:t>
                  </w:r>
                </w:p>
              </w:tc>
              <w:tc>
                <w:tcPr>
                  <w:tcW w:w="60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/>
                      <w:b/>
                      <w:sz w:val="36"/>
                      <w:szCs w:val="36"/>
                    </w:rPr>
                    <w:t>28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日</w:t>
                  </w:r>
                </w:p>
              </w:tc>
            </w:tr>
            <w:tr w:rsidR="007430D0">
              <w:trPr>
                <w:trHeight w:val="792"/>
                <w:jc w:val="center"/>
              </w:trPr>
              <w:tc>
                <w:tcPr>
                  <w:tcW w:w="1772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批    准</w:t>
                  </w:r>
                </w:p>
              </w:tc>
              <w:tc>
                <w:tcPr>
                  <w:tcW w:w="189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proofErr w:type="gramStart"/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赵行伦</w:t>
                  </w:r>
                  <w:proofErr w:type="gramEnd"/>
                </w:p>
              </w:tc>
              <w:tc>
                <w:tcPr>
                  <w:tcW w:w="284" w:type="dxa"/>
                  <w:shd w:val="clear" w:color="auto" w:fill="auto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20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26</w:t>
                  </w:r>
                </w:p>
              </w:tc>
              <w:tc>
                <w:tcPr>
                  <w:tcW w:w="567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年</w:t>
                  </w:r>
                </w:p>
              </w:tc>
              <w:tc>
                <w:tcPr>
                  <w:tcW w:w="65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0</w:t>
                  </w:r>
                  <w:r>
                    <w:rPr>
                      <w:rFonts w:hAnsi="宋体"/>
                      <w:b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月</w:t>
                  </w:r>
                </w:p>
              </w:tc>
              <w:tc>
                <w:tcPr>
                  <w:tcW w:w="60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/>
                      <w:b/>
                      <w:sz w:val="36"/>
                      <w:szCs w:val="36"/>
                    </w:rPr>
                    <w:t>28</w:t>
                  </w:r>
                </w:p>
              </w:tc>
              <w:tc>
                <w:tcPr>
                  <w:tcW w:w="418" w:type="dxa"/>
                  <w:shd w:val="clear" w:color="auto" w:fill="auto"/>
                  <w:vAlign w:val="center"/>
                </w:tcPr>
                <w:p w:rsidR="007430D0" w:rsidRDefault="007430D0" w:rsidP="007430D0">
                  <w:pPr>
                    <w:tabs>
                      <w:tab w:val="left" w:pos="1576"/>
                    </w:tabs>
                    <w:jc w:val="center"/>
                    <w:rPr>
                      <w:rFonts w:hAnsi="宋体"/>
                      <w:b/>
                      <w:sz w:val="36"/>
                      <w:szCs w:val="36"/>
                    </w:rPr>
                  </w:pPr>
                  <w:r>
                    <w:rPr>
                      <w:rFonts w:hAnsi="宋体" w:hint="eastAsia"/>
                      <w:b/>
                      <w:sz w:val="36"/>
                      <w:szCs w:val="36"/>
                    </w:rPr>
                    <w:t>日</w:t>
                  </w:r>
                </w:p>
              </w:tc>
            </w:tr>
          </w:tbl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黑体" w:eastAsia="黑体"/>
                <w:sz w:val="52"/>
                <w:szCs w:val="52"/>
              </w:rPr>
            </w:pPr>
          </w:p>
          <w:p w:rsidR="00792CE6" w:rsidRDefault="00792CE6">
            <w:pPr>
              <w:spacing w:line="360" w:lineRule="auto"/>
              <w:jc w:val="center"/>
              <w:rPr>
                <w:rFonts w:ascii="Times New Roman"/>
                <w:b/>
                <w:bCs/>
                <w:sz w:val="44"/>
                <w:szCs w:val="44"/>
              </w:rPr>
            </w:pPr>
          </w:p>
        </w:tc>
      </w:tr>
      <w:tr w:rsidR="00792CE6">
        <w:trPr>
          <w:trHeight w:val="1357"/>
          <w:jc w:val="center"/>
        </w:trPr>
        <w:tc>
          <w:tcPr>
            <w:tcW w:w="9319" w:type="dxa"/>
            <w:gridSpan w:val="3"/>
          </w:tcPr>
          <w:p w:rsidR="00792CE6" w:rsidRDefault="00792CE6">
            <w:pPr>
              <w:adjustRightInd/>
              <w:snapToGrid/>
              <w:rPr>
                <w:rFonts w:ascii="Times New Roman"/>
                <w:b/>
                <w:sz w:val="36"/>
                <w:szCs w:val="36"/>
              </w:rPr>
            </w:pPr>
          </w:p>
        </w:tc>
      </w:tr>
      <w:tr w:rsidR="00792CE6">
        <w:trPr>
          <w:trHeight w:val="752"/>
          <w:jc w:val="center"/>
        </w:trPr>
        <w:tc>
          <w:tcPr>
            <w:tcW w:w="9319" w:type="dxa"/>
            <w:gridSpan w:val="3"/>
          </w:tcPr>
          <w:p w:rsidR="00792CE6" w:rsidRDefault="00A95579">
            <w:pPr>
              <w:adjustRightInd/>
              <w:snapToGrid/>
              <w:jc w:val="center"/>
              <w:rPr>
                <w:rFonts w:ascii="Times New Roman" w:hAnsi="宋体"/>
                <w:b/>
                <w:sz w:val="36"/>
                <w:szCs w:val="36"/>
              </w:rPr>
            </w:pPr>
            <w:r>
              <w:rPr>
                <w:rFonts w:ascii="Times New Roman" w:hAnsi="宋体" w:hint="eastAsia"/>
                <w:b/>
                <w:sz w:val="36"/>
                <w:szCs w:val="36"/>
              </w:rPr>
              <w:t>成都博宇利华</w:t>
            </w:r>
            <w:r>
              <w:rPr>
                <w:rFonts w:ascii="Times New Roman" w:hAnsi="宋体"/>
                <w:b/>
                <w:sz w:val="36"/>
                <w:szCs w:val="36"/>
              </w:rPr>
              <w:t>科技有限公司</w:t>
            </w:r>
          </w:p>
        </w:tc>
      </w:tr>
    </w:tbl>
    <w:p w:rsidR="00792CE6" w:rsidRDefault="00792CE6">
      <w:pPr>
        <w:pStyle w:val="afffa"/>
        <w:widowControl/>
        <w:jc w:val="left"/>
      </w:pPr>
    </w:p>
    <w:p w:rsidR="00792CE6" w:rsidRDefault="00792CE6">
      <w:pPr>
        <w:pStyle w:val="affffc"/>
        <w:ind w:firstLineChars="0" w:firstLine="0"/>
      </w:pPr>
    </w:p>
    <w:p w:rsidR="00792CE6" w:rsidRPr="006F1976" w:rsidRDefault="00792CE6">
      <w:pPr>
        <w:pStyle w:val="affffc"/>
        <w:ind w:firstLineChars="0" w:firstLine="0"/>
      </w:pPr>
    </w:p>
    <w:p w:rsidR="00792CE6" w:rsidRDefault="00A95579">
      <w:pPr>
        <w:pStyle w:val="afff5"/>
        <w:widowControl/>
        <w:spacing w:before="120" w:after="120"/>
        <w:rPr>
          <w:sz w:val="32"/>
          <w:szCs w:val="32"/>
        </w:rPr>
      </w:pPr>
      <w:r>
        <w:rPr>
          <w:rFonts w:hint="eastAsia"/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录</w:t>
      </w:r>
    </w:p>
    <w:p w:rsidR="00792CE6" w:rsidRDefault="00A95579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5900571" w:history="1">
        <w:r>
          <w:rPr>
            <w:rStyle w:val="affb"/>
            <w:snapToGrid w:val="0"/>
          </w:rPr>
          <w:t>1</w:t>
        </w:r>
        <w:r>
          <w:rPr>
            <w:rStyle w:val="affb"/>
            <w:rFonts w:hint="eastAsia"/>
          </w:rPr>
          <w:t xml:space="preserve"> </w:t>
        </w:r>
        <w:r>
          <w:rPr>
            <w:rStyle w:val="affb"/>
            <w:rFonts w:hint="eastAsia"/>
          </w:rPr>
          <w:t>范围</w:t>
        </w:r>
        <w:r>
          <w:tab/>
        </w:r>
        <w:r>
          <w:fldChar w:fldCharType="begin"/>
        </w:r>
        <w:r>
          <w:instrText xml:space="preserve"> PAGEREF _Toc95900571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792CE6" w:rsidRDefault="001D09E1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hyperlink w:anchor="_Toc95900572" w:history="1">
        <w:r w:rsidR="00A95579">
          <w:rPr>
            <w:rStyle w:val="affb"/>
            <w:snapToGrid w:val="0"/>
          </w:rPr>
          <w:t>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规范性引用文件</w:t>
        </w:r>
        <w:r w:rsidR="00A95579">
          <w:tab/>
        </w:r>
        <w:r w:rsidR="00A95579">
          <w:fldChar w:fldCharType="begin"/>
        </w:r>
        <w:r w:rsidR="00A95579">
          <w:instrText xml:space="preserve"> PAGEREF _Toc95900572 \h </w:instrText>
        </w:r>
        <w:r w:rsidR="00A95579">
          <w:fldChar w:fldCharType="separate"/>
        </w:r>
        <w:r w:rsidR="00A95579">
          <w:t>1</w:t>
        </w:r>
        <w:r w:rsidR="00A95579">
          <w:fldChar w:fldCharType="end"/>
        </w:r>
      </w:hyperlink>
    </w:p>
    <w:p w:rsidR="00792CE6" w:rsidRDefault="001D09E1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hyperlink w:anchor="_Toc95900573" w:history="1">
        <w:r w:rsidR="00A95579">
          <w:rPr>
            <w:rStyle w:val="affb"/>
            <w:snapToGrid w:val="0"/>
          </w:rPr>
          <w:t>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逻辑综述</w:t>
        </w:r>
        <w:r w:rsidR="00A95579">
          <w:tab/>
        </w:r>
        <w:r w:rsidR="00A95579">
          <w:fldChar w:fldCharType="begin"/>
        </w:r>
        <w:r w:rsidR="00A95579">
          <w:instrText xml:space="preserve"> PAGEREF _Toc95900573 \h </w:instrText>
        </w:r>
        <w:r w:rsidR="00A95579">
          <w:fldChar w:fldCharType="separate"/>
        </w:r>
        <w:r w:rsidR="00A95579">
          <w:t>1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574" w:history="1">
        <w:r w:rsidR="00A95579">
          <w:rPr>
            <w:rStyle w:val="affb"/>
          </w:rPr>
          <w:t>3.1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逻辑总体介绍</w:t>
        </w:r>
        <w:r w:rsidR="00A95579">
          <w:tab/>
        </w:r>
        <w:r w:rsidR="00A95579">
          <w:fldChar w:fldCharType="begin"/>
        </w:r>
        <w:r w:rsidR="00A95579">
          <w:instrText xml:space="preserve"> PAGEREF _Toc95900574 \h </w:instrText>
        </w:r>
        <w:r w:rsidR="00A95579">
          <w:fldChar w:fldCharType="separate"/>
        </w:r>
        <w:r w:rsidR="00A95579">
          <w:t>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75" w:history="1">
        <w:r w:rsidR="00A95579">
          <w:rPr>
            <w:rStyle w:val="affb"/>
          </w:rPr>
          <w:t>3.1.1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应用环境</w:t>
        </w:r>
        <w:r w:rsidR="00A95579">
          <w:tab/>
        </w:r>
        <w:r w:rsidR="00A95579">
          <w:fldChar w:fldCharType="begin"/>
        </w:r>
        <w:r w:rsidR="00A95579">
          <w:instrText xml:space="preserve"> PAGEREF _Toc95900575 \h </w:instrText>
        </w:r>
        <w:r w:rsidR="00A95579">
          <w:fldChar w:fldCharType="separate"/>
        </w:r>
        <w:r w:rsidR="00A95579">
          <w:t>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76" w:history="1">
        <w:r w:rsidR="00A95579">
          <w:rPr>
            <w:rStyle w:val="affb"/>
          </w:rPr>
          <w:t>3.1.2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芯片型号</w:t>
        </w:r>
        <w:r w:rsidR="00A95579">
          <w:tab/>
        </w:r>
        <w:r w:rsidR="00A95579">
          <w:fldChar w:fldCharType="begin"/>
        </w:r>
        <w:r w:rsidR="00A95579">
          <w:instrText xml:space="preserve"> PAGEREF _Toc95900576 \h </w:instrText>
        </w:r>
        <w:r w:rsidR="00A95579">
          <w:fldChar w:fldCharType="separate"/>
        </w:r>
        <w:r w:rsidR="00A95579">
          <w:t>2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577" w:history="1">
        <w:r w:rsidR="00A95579">
          <w:rPr>
            <w:rStyle w:val="affb"/>
          </w:rPr>
          <w:t>3.2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逻辑规格</w:t>
        </w:r>
        <w:r w:rsidR="00A95579">
          <w:tab/>
        </w:r>
        <w:r w:rsidR="00A95579">
          <w:fldChar w:fldCharType="begin"/>
        </w:r>
        <w:r w:rsidR="00A95579">
          <w:instrText xml:space="preserve"> PAGEREF _Toc95900577 \h </w:instrText>
        </w:r>
        <w:r w:rsidR="00A95579">
          <w:fldChar w:fldCharType="separate"/>
        </w:r>
        <w:r w:rsidR="00A95579">
          <w:t>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78" w:history="1">
        <w:r w:rsidR="00A95579">
          <w:rPr>
            <w:rStyle w:val="affb"/>
          </w:rPr>
          <w:t>3.2.1 PCI</w:t>
        </w:r>
        <w:r w:rsidR="00A95579">
          <w:rPr>
            <w:rStyle w:val="affb"/>
            <w:rFonts w:hint="eastAsia"/>
          </w:rPr>
          <w:t>接口</w:t>
        </w:r>
        <w:r w:rsidR="00A95579">
          <w:tab/>
        </w:r>
        <w:r w:rsidR="00A95579">
          <w:fldChar w:fldCharType="begin"/>
        </w:r>
        <w:r w:rsidR="00A95579">
          <w:instrText xml:space="preserve"> PAGEREF _Toc95900578 \h </w:instrText>
        </w:r>
        <w:r w:rsidR="00A95579">
          <w:fldChar w:fldCharType="separate"/>
        </w:r>
        <w:r w:rsidR="00A95579">
          <w:t>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79" w:history="1">
        <w:r w:rsidR="00A95579">
          <w:rPr>
            <w:rStyle w:val="affb"/>
          </w:rPr>
          <w:t>3.2.2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与</w:t>
        </w:r>
        <w:r w:rsidR="00A95579">
          <w:rPr>
            <w:rStyle w:val="affb"/>
          </w:rPr>
          <w:t>ADC</w:t>
        </w:r>
        <w:r w:rsidR="00A95579">
          <w:rPr>
            <w:rStyle w:val="affb"/>
            <w:rFonts w:hint="eastAsia"/>
          </w:rPr>
          <w:t>的接口</w:t>
        </w:r>
        <w:r w:rsidR="00A95579">
          <w:rPr>
            <w:rStyle w:val="affb"/>
          </w:rPr>
          <w:t>(FMC)</w:t>
        </w:r>
        <w:r w:rsidR="00A95579">
          <w:tab/>
        </w:r>
        <w:r w:rsidR="00A95579">
          <w:fldChar w:fldCharType="begin"/>
        </w:r>
        <w:r w:rsidR="00A95579">
          <w:instrText xml:space="preserve"> PAGEREF _Toc95900579 \h </w:instrText>
        </w:r>
        <w:r w:rsidR="00A95579">
          <w:fldChar w:fldCharType="separate"/>
        </w:r>
        <w:r w:rsidR="00A95579">
          <w:t>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80" w:history="1">
        <w:r w:rsidR="00A95579">
          <w:rPr>
            <w:rStyle w:val="affb"/>
          </w:rPr>
          <w:t>3.2.3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其他</w:t>
        </w:r>
        <w:r w:rsidR="00A95579">
          <w:tab/>
        </w:r>
        <w:r w:rsidR="00A95579">
          <w:fldChar w:fldCharType="begin"/>
        </w:r>
        <w:r w:rsidR="00A95579">
          <w:instrText xml:space="preserve"> PAGEREF _Toc95900580 \h </w:instrText>
        </w:r>
        <w:r w:rsidR="00A95579">
          <w:fldChar w:fldCharType="separate"/>
        </w:r>
        <w:r w:rsidR="00A95579">
          <w:t>3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581" w:history="1">
        <w:r w:rsidR="00A95579">
          <w:rPr>
            <w:rStyle w:val="affb"/>
          </w:rPr>
          <w:t>3.3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逻辑功能框图</w:t>
        </w:r>
        <w:r w:rsidR="00A95579">
          <w:tab/>
        </w:r>
        <w:r w:rsidR="00A95579">
          <w:fldChar w:fldCharType="begin"/>
        </w:r>
        <w:r w:rsidR="00A95579">
          <w:instrText xml:space="preserve"> PAGEREF _Toc95900581 \h </w:instrText>
        </w:r>
        <w:r w:rsidR="00A95579">
          <w:fldChar w:fldCharType="separate"/>
        </w:r>
        <w:r w:rsidR="00A95579">
          <w:t>3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582" w:history="1">
        <w:r w:rsidR="00A95579">
          <w:rPr>
            <w:rStyle w:val="affb"/>
          </w:rPr>
          <w:t>3.4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关键接口时序</w:t>
        </w:r>
        <w:r w:rsidR="00A95579">
          <w:tab/>
        </w:r>
        <w:r w:rsidR="00A95579">
          <w:fldChar w:fldCharType="begin"/>
        </w:r>
        <w:r w:rsidR="00A95579">
          <w:instrText xml:space="preserve"> PAGEREF _Toc95900582 \h </w:instrText>
        </w:r>
        <w:r w:rsidR="00A95579">
          <w:fldChar w:fldCharType="separate"/>
        </w:r>
        <w:r w:rsidR="00A95579">
          <w:t>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83" w:history="1">
        <w:r w:rsidR="00A95579">
          <w:rPr>
            <w:rStyle w:val="affb"/>
          </w:rPr>
          <w:t>3.4.1 ADC</w:t>
        </w:r>
        <w:r w:rsidR="00A95579">
          <w:rPr>
            <w:rStyle w:val="affb"/>
            <w:rFonts w:hint="eastAsia"/>
          </w:rPr>
          <w:t>接口时序</w:t>
        </w:r>
        <w:r w:rsidR="00A95579">
          <w:tab/>
        </w:r>
        <w:r w:rsidR="00A95579">
          <w:fldChar w:fldCharType="begin"/>
        </w:r>
        <w:r w:rsidR="00A95579">
          <w:instrText xml:space="preserve"> PAGEREF _Toc95900583 \h </w:instrText>
        </w:r>
        <w:r w:rsidR="00A95579">
          <w:fldChar w:fldCharType="separate"/>
        </w:r>
        <w:r w:rsidR="00A95579">
          <w:t>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84" w:history="1">
        <w:r w:rsidR="00A95579">
          <w:rPr>
            <w:rStyle w:val="affb"/>
          </w:rPr>
          <w:t>3.4.2 localbus</w:t>
        </w:r>
        <w:r w:rsidR="00A95579">
          <w:rPr>
            <w:rStyle w:val="affb"/>
            <w:rFonts w:hint="eastAsia"/>
          </w:rPr>
          <w:t>的时序</w:t>
        </w:r>
        <w:r w:rsidR="00A95579">
          <w:tab/>
        </w:r>
        <w:r w:rsidR="00A95579">
          <w:fldChar w:fldCharType="begin"/>
        </w:r>
        <w:r w:rsidR="00A95579">
          <w:instrText xml:space="preserve"> PAGEREF _Toc95900584 \h </w:instrText>
        </w:r>
        <w:r w:rsidR="00A95579">
          <w:fldChar w:fldCharType="separate"/>
        </w:r>
        <w:r w:rsidR="00A95579">
          <w:t>4</w:t>
        </w:r>
        <w:r w:rsidR="00A95579">
          <w:fldChar w:fldCharType="end"/>
        </w:r>
      </w:hyperlink>
    </w:p>
    <w:p w:rsidR="00792CE6" w:rsidRDefault="001D09E1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hyperlink w:anchor="_Toc95900585" w:history="1">
        <w:r w:rsidR="00A95579">
          <w:rPr>
            <w:rStyle w:val="affb"/>
            <w:snapToGrid w:val="0"/>
          </w:rPr>
          <w:t>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寄存器描述</w:t>
        </w:r>
        <w:r w:rsidR="00A95579">
          <w:tab/>
        </w:r>
        <w:r w:rsidR="00A95579">
          <w:fldChar w:fldCharType="begin"/>
        </w:r>
        <w:r w:rsidR="00A95579">
          <w:instrText xml:space="preserve"> PAGEREF _Toc95900585 \h </w:instrText>
        </w:r>
        <w:r w:rsidR="00A95579">
          <w:fldChar w:fldCharType="separate"/>
        </w:r>
        <w:r w:rsidR="00A95579">
          <w:t>4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586" w:history="1">
        <w:r w:rsidR="00A95579">
          <w:rPr>
            <w:rStyle w:val="affb"/>
          </w:rPr>
          <w:t>4.1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逻辑内部寄存器空间分布</w:t>
        </w:r>
        <w:r w:rsidR="00A95579">
          <w:tab/>
        </w:r>
        <w:r w:rsidR="00A95579">
          <w:fldChar w:fldCharType="begin"/>
        </w:r>
        <w:r w:rsidR="00A95579">
          <w:instrText xml:space="preserve"> PAGEREF _Toc95900586 \h </w:instrText>
        </w:r>
        <w:r w:rsidR="00A95579">
          <w:fldChar w:fldCharType="separate"/>
        </w:r>
        <w:r w:rsidR="00A95579">
          <w:t>4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587" w:history="1">
        <w:r w:rsidR="00A95579">
          <w:rPr>
            <w:rStyle w:val="affb"/>
          </w:rPr>
          <w:t>4.2 General_function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_Toc95900587 \h </w:instrText>
        </w:r>
        <w:r w:rsidR="00A95579">
          <w:fldChar w:fldCharType="separate"/>
        </w:r>
        <w:r w:rsidR="00A95579">
          <w:t>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88" w:history="1">
        <w:r w:rsidR="00A95579">
          <w:rPr>
            <w:rStyle w:val="affb"/>
          </w:rPr>
          <w:t>4.2.1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</w:t>
        </w:r>
        <w:r w:rsidR="00A95579">
          <w:rPr>
            <w:rStyle w:val="affb"/>
          </w:rPr>
          <w:t>ID0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_Toc95900588 \h </w:instrText>
        </w:r>
        <w:r w:rsidR="00A95579">
          <w:fldChar w:fldCharType="separate"/>
        </w:r>
        <w:r w:rsidR="00A95579">
          <w:t>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89" w:history="1">
        <w:r w:rsidR="00A95579">
          <w:rPr>
            <w:rStyle w:val="affb"/>
          </w:rPr>
          <w:t>4.2.2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</w:t>
        </w:r>
        <w:r w:rsidR="00A95579">
          <w:rPr>
            <w:rStyle w:val="affb"/>
          </w:rPr>
          <w:t>ID</w:t>
        </w:r>
        <w:r w:rsidR="00A95579">
          <w:rPr>
            <w:rStyle w:val="affb"/>
            <w:rFonts w:hint="eastAsia"/>
          </w:rPr>
          <w:t>寄存器</w:t>
        </w:r>
        <w:r w:rsidR="00A95579">
          <w:rPr>
            <w:rStyle w:val="affb"/>
          </w:rPr>
          <w:t>1</w:t>
        </w:r>
        <w:r w:rsidR="00A95579">
          <w:tab/>
        </w:r>
        <w:r w:rsidR="00A95579">
          <w:fldChar w:fldCharType="begin"/>
        </w:r>
        <w:r w:rsidR="00A95579">
          <w:instrText xml:space="preserve"> PAGEREF _Toc95900589 \h </w:instrText>
        </w:r>
        <w:r w:rsidR="00A95579">
          <w:fldChar w:fldCharType="separate"/>
        </w:r>
        <w:r w:rsidR="00A95579">
          <w:t>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0" w:history="1">
        <w:r w:rsidR="00A95579">
          <w:rPr>
            <w:rStyle w:val="affb"/>
          </w:rPr>
          <w:t>4.2.3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版本时间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_Toc95900590 \h </w:instrText>
        </w:r>
        <w:r w:rsidR="00A95579">
          <w:fldChar w:fldCharType="separate"/>
        </w:r>
        <w:r w:rsidR="00A95579">
          <w:t>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1" w:history="1">
        <w:r w:rsidR="00A95579">
          <w:rPr>
            <w:rStyle w:val="affb"/>
          </w:rPr>
          <w:t>4.2.4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版本时间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_Toc95900591 \h </w:instrText>
        </w:r>
        <w:r w:rsidR="00A95579">
          <w:fldChar w:fldCharType="separate"/>
        </w:r>
        <w:r w:rsidR="00A95579">
          <w:t>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2" w:history="1">
        <w:r w:rsidR="00A95579">
          <w:rPr>
            <w:rStyle w:val="affb"/>
          </w:rPr>
          <w:t>4.2.5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测试取反寄存器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_Toc95900592 \h </w:instrText>
        </w:r>
        <w:r w:rsidR="00A95579">
          <w:fldChar w:fldCharType="separate"/>
        </w:r>
        <w:r w:rsidR="00A95579">
          <w:t>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3" w:history="1">
        <w:r w:rsidR="00A95579">
          <w:rPr>
            <w:rStyle w:val="affb"/>
          </w:rPr>
          <w:t>4.2.6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软复位寄存器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_Toc95900593 \h </w:instrText>
        </w:r>
        <w:r w:rsidR="00A95579">
          <w:fldChar w:fldCharType="separate"/>
        </w:r>
        <w:r w:rsidR="00A95579">
          <w:t>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4" w:history="1">
        <w:r w:rsidR="00A95579">
          <w:rPr>
            <w:rStyle w:val="affb"/>
          </w:rPr>
          <w:t>4.2.7 DNA0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_Toc95900594 \h </w:instrText>
        </w:r>
        <w:r w:rsidR="00A95579">
          <w:fldChar w:fldCharType="separate"/>
        </w:r>
        <w:r w:rsidR="00A95579">
          <w:t>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5" w:history="1">
        <w:r w:rsidR="00A95579">
          <w:rPr>
            <w:rStyle w:val="affb"/>
          </w:rPr>
          <w:t>4.2.8 DNA1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_Toc95900595 \h </w:instrText>
        </w:r>
        <w:r w:rsidR="00A95579">
          <w:fldChar w:fldCharType="separate"/>
        </w:r>
        <w:r w:rsidR="00A95579">
          <w:t>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6" w:history="1">
        <w:r w:rsidR="00A95579">
          <w:rPr>
            <w:rStyle w:val="affb"/>
          </w:rPr>
          <w:t>4.2.9 FPGA</w:t>
        </w:r>
        <w:r w:rsidR="00A95579">
          <w:rPr>
            <w:rStyle w:val="affb"/>
            <w:rFonts w:hint="eastAsia"/>
          </w:rPr>
          <w:t>温压监控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_Toc95900596 \h </w:instrText>
        </w:r>
        <w:r w:rsidR="00A95579">
          <w:fldChar w:fldCharType="separate"/>
        </w:r>
        <w:r w:rsidR="00A95579">
          <w:t>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7" w:history="1">
        <w:r w:rsidR="00A95579">
          <w:rPr>
            <w:rStyle w:val="affb"/>
          </w:rPr>
          <w:t>4.2.10 FPGA</w:t>
        </w:r>
        <w:r w:rsidR="00A95579">
          <w:rPr>
            <w:rStyle w:val="affb"/>
            <w:rFonts w:hint="eastAsia"/>
          </w:rPr>
          <w:t>温压监控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_Toc95900597 \h </w:instrText>
        </w:r>
        <w:r w:rsidR="00A95579">
          <w:fldChar w:fldCharType="separate"/>
        </w:r>
        <w:r w:rsidR="00A95579">
          <w:t>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8" w:history="1">
        <w:r w:rsidR="00A95579">
          <w:rPr>
            <w:rStyle w:val="affb"/>
          </w:rPr>
          <w:t>4.2.11 FPGA</w:t>
        </w:r>
        <w:r w:rsidR="00A95579">
          <w:rPr>
            <w:rStyle w:val="affb"/>
            <w:rFonts w:hint="eastAsia"/>
          </w:rPr>
          <w:t>告警寄存器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_Toc95900598 \h </w:instrText>
        </w:r>
        <w:r w:rsidR="00A95579">
          <w:fldChar w:fldCharType="separate"/>
        </w:r>
        <w:r w:rsidR="00A95579">
          <w:t>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599" w:history="1">
        <w:r w:rsidR="00A95579">
          <w:rPr>
            <w:rStyle w:val="affb"/>
          </w:rPr>
          <w:t>4.2.12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即时告警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_Toc95900599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0" w:history="1">
        <w:r w:rsidR="00A95579">
          <w:rPr>
            <w:rStyle w:val="affb"/>
          </w:rPr>
          <w:t>4.2.13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即时告警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_Toc95900600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1" w:history="1">
        <w:r w:rsidR="00A95579">
          <w:rPr>
            <w:rStyle w:val="affb"/>
          </w:rPr>
          <w:t>4.2.14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历史告警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_Toc95900601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2" w:history="1">
        <w:r w:rsidR="00A95579">
          <w:rPr>
            <w:rStyle w:val="affb"/>
          </w:rPr>
          <w:t>4.2.15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历史告警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_Toc95900602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3" w:history="1">
        <w:r w:rsidR="00A95579">
          <w:rPr>
            <w:rStyle w:val="affb"/>
          </w:rPr>
          <w:t>4.2.16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配置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_Toc95900603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4" w:history="1">
        <w:r w:rsidR="00A95579">
          <w:rPr>
            <w:rStyle w:val="affb"/>
          </w:rPr>
          <w:t>4.2.17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配置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_Toc95900604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5" w:history="1">
        <w:r w:rsidR="00A95579">
          <w:rPr>
            <w:rStyle w:val="affb"/>
          </w:rPr>
          <w:t>4.2.18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配置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_Toc95900605 \h </w:instrText>
        </w:r>
        <w:r w:rsidR="00A95579">
          <w:fldChar w:fldCharType="separate"/>
        </w:r>
        <w:r w:rsidR="00A95579">
          <w:t>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6" w:history="1">
        <w:r w:rsidR="00A95579">
          <w:rPr>
            <w:rStyle w:val="affb"/>
          </w:rPr>
          <w:t>4.2.19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配置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_Toc95900606 \h </w:instrText>
        </w:r>
        <w:r w:rsidR="00A95579">
          <w:fldChar w:fldCharType="separate"/>
        </w:r>
        <w:r w:rsidR="00A95579">
          <w:t>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7" w:history="1">
        <w:r w:rsidR="00A95579">
          <w:rPr>
            <w:rStyle w:val="affb"/>
          </w:rPr>
          <w:t>4.2.20 FPGA</w:t>
        </w:r>
        <w:r w:rsidR="00A95579">
          <w:rPr>
            <w:rStyle w:val="affb"/>
            <w:rFonts w:hint="eastAsia"/>
          </w:rPr>
          <w:t>授权寄存器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_Toc95900607 \h </w:instrText>
        </w:r>
        <w:r w:rsidR="00A95579">
          <w:fldChar w:fldCharType="separate"/>
        </w:r>
        <w:r w:rsidR="00A95579">
          <w:t>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08" w:history="1">
        <w:r w:rsidR="00A95579">
          <w:rPr>
            <w:rStyle w:val="affb"/>
          </w:rPr>
          <w:t>4.2.21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中断向量寄存器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_Toc95900608 \h </w:instrText>
        </w:r>
        <w:r w:rsidR="00A95579">
          <w:fldChar w:fldCharType="separate"/>
        </w:r>
        <w:r w:rsidR="00A95579">
          <w:t>9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609" w:history="1">
        <w:r w:rsidR="00A95579">
          <w:rPr>
            <w:rStyle w:val="affb"/>
          </w:rPr>
          <w:t>4.3 PCIE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_Toc95900609 \h </w:instrText>
        </w:r>
        <w:r w:rsidR="00A95579">
          <w:fldChar w:fldCharType="separate"/>
        </w:r>
        <w:r w:rsidR="00A95579">
          <w:t>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0" w:history="1">
        <w:r w:rsidR="00A95579">
          <w:rPr>
            <w:rStyle w:val="affb"/>
          </w:rPr>
          <w:t>4.3.1 MSI</w:t>
        </w:r>
        <w:r w:rsidR="00A95579">
          <w:rPr>
            <w:rStyle w:val="affb"/>
            <w:rFonts w:hint="eastAsia"/>
          </w:rPr>
          <w:t>中断禁止寄存器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_Toc95900610 \h </w:instrText>
        </w:r>
        <w:r w:rsidR="00A95579">
          <w:fldChar w:fldCharType="separate"/>
        </w:r>
        <w:r w:rsidR="00A95579">
          <w:t>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1" w:history="1">
        <w:r w:rsidR="00A95579">
          <w:rPr>
            <w:rStyle w:val="affb"/>
          </w:rPr>
          <w:t>4.3.2 PCIE</w:t>
        </w:r>
        <w:r w:rsidR="00A95579">
          <w:rPr>
            <w:rStyle w:val="affb"/>
            <w:rFonts w:hint="eastAsia"/>
          </w:rPr>
          <w:t>测试寄存器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_Toc95900611 \h </w:instrText>
        </w:r>
        <w:r w:rsidR="00A95579">
          <w:fldChar w:fldCharType="separate"/>
        </w:r>
        <w:r w:rsidR="00A95579">
          <w:t>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2" w:history="1">
        <w:r w:rsidR="00A95579">
          <w:rPr>
            <w:rStyle w:val="affb"/>
          </w:rPr>
          <w:t>4.3.3 PCIE</w:t>
        </w:r>
        <w:r w:rsidR="00A95579">
          <w:rPr>
            <w:rStyle w:val="affb"/>
            <w:rFonts w:hint="eastAsia"/>
          </w:rPr>
          <w:t>软复位寄存器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_Toc95900612 \h </w:instrText>
        </w:r>
        <w:r w:rsidR="00A95579">
          <w:fldChar w:fldCharType="separate"/>
        </w:r>
        <w:r w:rsidR="00A95579">
          <w:t>10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3" w:history="1">
        <w:r w:rsidR="00A95579">
          <w:rPr>
            <w:rStyle w:val="affb"/>
          </w:rPr>
          <w:t>4.3.4 PCIE</w:t>
        </w:r>
        <w:r w:rsidR="00A95579">
          <w:rPr>
            <w:rStyle w:val="affb"/>
            <w:rFonts w:hint="eastAsia"/>
          </w:rPr>
          <w:t>传输停止寄存器寄存器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_Toc95900613 \h </w:instrText>
        </w:r>
        <w:r w:rsidR="00A95579">
          <w:fldChar w:fldCharType="separate"/>
        </w:r>
        <w:r w:rsidR="00A95579">
          <w:t>10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4" w:history="1">
        <w:r w:rsidR="00A95579">
          <w:rPr>
            <w:rStyle w:val="affb"/>
          </w:rPr>
          <w:t>4.3.5 PCIE</w:t>
        </w:r>
        <w:r w:rsidR="00A95579">
          <w:rPr>
            <w:rStyle w:val="affb"/>
            <w:rFonts w:hint="eastAsia"/>
          </w:rPr>
          <w:t>协商状态寄存器</w:t>
        </w:r>
        <w:r w:rsidR="00A95579">
          <w:rPr>
            <w:rStyle w:val="affb"/>
          </w:rPr>
          <w:t>0</w:t>
        </w:r>
        <w:r w:rsidR="00A95579">
          <w:tab/>
        </w:r>
        <w:r w:rsidR="00A95579">
          <w:fldChar w:fldCharType="begin"/>
        </w:r>
        <w:r w:rsidR="00A95579">
          <w:instrText xml:space="preserve"> PAGEREF _Toc95900614 \h </w:instrText>
        </w:r>
        <w:r w:rsidR="00A95579">
          <w:fldChar w:fldCharType="separate"/>
        </w:r>
        <w:r w:rsidR="00A95579">
          <w:t>10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5" w:history="1">
        <w:r w:rsidR="00A95579">
          <w:rPr>
            <w:rStyle w:val="affb"/>
          </w:rPr>
          <w:t>4.3.6 PCIE</w:t>
        </w:r>
        <w:r w:rsidR="00A95579">
          <w:rPr>
            <w:rStyle w:val="affb"/>
            <w:rFonts w:hint="eastAsia"/>
          </w:rPr>
          <w:t>协商状态寄存器</w:t>
        </w:r>
        <w:r w:rsidR="00A95579">
          <w:rPr>
            <w:rStyle w:val="affb"/>
          </w:rPr>
          <w:t>1</w:t>
        </w:r>
        <w:r w:rsidR="00A95579">
          <w:tab/>
        </w:r>
        <w:r w:rsidR="00A95579">
          <w:fldChar w:fldCharType="begin"/>
        </w:r>
        <w:r w:rsidR="00A95579">
          <w:instrText xml:space="preserve"> PAGEREF _Toc95900615 \h </w:instrText>
        </w:r>
        <w:r w:rsidR="00A95579">
          <w:fldChar w:fldCharType="separate"/>
        </w:r>
        <w:r w:rsidR="00A95579">
          <w:t>11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6" w:history="1">
        <w:r w:rsidR="00A95579">
          <w:rPr>
            <w:rStyle w:val="affb"/>
          </w:rPr>
          <w:t>4.3.7 PCIE DEBUG0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_Toc95900616 \h </w:instrText>
        </w:r>
        <w:r w:rsidR="00A95579">
          <w:fldChar w:fldCharType="separate"/>
        </w:r>
        <w:r w:rsidR="00A95579">
          <w:t>11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7" w:history="1">
        <w:r w:rsidR="00A95579">
          <w:rPr>
            <w:rStyle w:val="affb"/>
          </w:rPr>
          <w:t>4.3.8 PCIE DEBUG1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_Toc95900617 \h </w:instrText>
        </w:r>
        <w:r w:rsidR="00A95579">
          <w:fldChar w:fldCharType="separate"/>
        </w:r>
        <w:r w:rsidR="00A95579">
          <w:t>12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8" w:history="1">
        <w:r w:rsidR="00A95579">
          <w:rPr>
            <w:rStyle w:val="affb"/>
          </w:rPr>
          <w:t>4.3.9 PCIE DEBUG2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_Toc95900618 \h </w:instrText>
        </w:r>
        <w:r w:rsidR="00A95579">
          <w:fldChar w:fldCharType="separate"/>
        </w:r>
        <w:r w:rsidR="00A95579">
          <w:t>12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19" w:history="1">
        <w:r w:rsidR="00A95579">
          <w:rPr>
            <w:rStyle w:val="affb"/>
          </w:rPr>
          <w:t>4.3.10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表项复位寄存器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_Toc95900619 \h </w:instrText>
        </w:r>
        <w:r w:rsidR="00A95579">
          <w:fldChar w:fldCharType="separate"/>
        </w:r>
        <w:r w:rsidR="00A95579">
          <w:t>14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0" w:history="1">
        <w:r w:rsidR="00A95579">
          <w:rPr>
            <w:rStyle w:val="affb"/>
          </w:rPr>
          <w:t>4.3.11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表项复位寄存器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_Toc95900620 \h </w:instrText>
        </w:r>
        <w:r w:rsidR="00A95579">
          <w:fldChar w:fldCharType="separate"/>
        </w:r>
        <w:r w:rsidR="00A95579">
          <w:t>14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1" w:history="1">
        <w:r w:rsidR="00A95579">
          <w:rPr>
            <w:rStyle w:val="affb"/>
          </w:rPr>
          <w:t>4.3.12 PCIE</w:t>
        </w:r>
        <w:r w:rsidR="00A95579">
          <w:rPr>
            <w:rStyle w:val="affb"/>
            <w:rFonts w:hint="eastAsia"/>
          </w:rPr>
          <w:t>写逻辑通道使能寄存器</w:t>
        </w:r>
        <w:r w:rsidR="00A95579">
          <w:rPr>
            <w:rStyle w:val="affb"/>
          </w:rPr>
          <w:t>0</w:t>
        </w:r>
        <w:r w:rsidR="00A95579">
          <w:tab/>
        </w:r>
        <w:r w:rsidR="00A95579">
          <w:fldChar w:fldCharType="begin"/>
        </w:r>
        <w:r w:rsidR="00A95579">
          <w:instrText xml:space="preserve"> PAGEREF _Toc95900621 \h </w:instrText>
        </w:r>
        <w:r w:rsidR="00A95579">
          <w:fldChar w:fldCharType="separate"/>
        </w:r>
        <w:r w:rsidR="00A95579">
          <w:t>14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2" w:history="1">
        <w:r w:rsidR="00A95579">
          <w:rPr>
            <w:rStyle w:val="affb"/>
          </w:rPr>
          <w:t>4.3.13 PCIE</w:t>
        </w:r>
        <w:r w:rsidR="00A95579">
          <w:rPr>
            <w:rStyle w:val="affb"/>
            <w:rFonts w:hint="eastAsia"/>
          </w:rPr>
          <w:t>写逻辑通道使能寄存器</w:t>
        </w:r>
        <w:r w:rsidR="00A95579">
          <w:rPr>
            <w:rStyle w:val="affb"/>
          </w:rPr>
          <w:t>1</w:t>
        </w:r>
        <w:r w:rsidR="00A95579">
          <w:tab/>
        </w:r>
        <w:r w:rsidR="00A95579">
          <w:fldChar w:fldCharType="begin"/>
        </w:r>
        <w:r w:rsidR="00A95579">
          <w:instrText xml:space="preserve"> PAGEREF _Toc95900622 \h </w:instrText>
        </w:r>
        <w:r w:rsidR="00A95579">
          <w:fldChar w:fldCharType="separate"/>
        </w:r>
        <w:r w:rsidR="00A95579">
          <w:t>14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3" w:history="1">
        <w:r w:rsidR="00A95579">
          <w:rPr>
            <w:rStyle w:val="affb"/>
          </w:rPr>
          <w:t>4.3.14 PCIE</w:t>
        </w:r>
        <w:r w:rsidR="00A95579">
          <w:rPr>
            <w:rStyle w:val="affb"/>
            <w:rFonts w:hint="eastAsia"/>
          </w:rPr>
          <w:t>写带宽统计寄存器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_Toc95900623 \h </w:instrText>
        </w:r>
        <w:r w:rsidR="00A95579">
          <w:fldChar w:fldCharType="separate"/>
        </w:r>
        <w:r w:rsidR="00A95579">
          <w:t>15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4" w:history="1">
        <w:r w:rsidR="00A95579">
          <w:rPr>
            <w:rStyle w:val="affb"/>
          </w:rPr>
          <w:t>4.3.15 PCIE</w:t>
        </w:r>
        <w:r w:rsidR="00A95579">
          <w:rPr>
            <w:rStyle w:val="affb"/>
            <w:rFonts w:hint="eastAsia"/>
          </w:rPr>
          <w:t>内建模式寄存器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_Toc95900624 \h </w:instrText>
        </w:r>
        <w:r w:rsidR="00A95579">
          <w:fldChar w:fldCharType="separate"/>
        </w:r>
        <w:r w:rsidR="00A95579">
          <w:t>15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5" w:history="1">
        <w:r w:rsidR="00A95579">
          <w:rPr>
            <w:rStyle w:val="affb"/>
          </w:rPr>
          <w:t>4.3.16 PCIE</w:t>
        </w:r>
        <w:r w:rsidR="00A95579">
          <w:rPr>
            <w:rStyle w:val="affb"/>
            <w:rFonts w:hint="eastAsia"/>
          </w:rPr>
          <w:t>内建固定</w:t>
        </w:r>
        <w:r w:rsidR="00A95579">
          <w:rPr>
            <w:rStyle w:val="affb"/>
          </w:rPr>
          <w:t>PATTERN0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_Toc95900625 \h </w:instrText>
        </w:r>
        <w:r w:rsidR="00A95579">
          <w:fldChar w:fldCharType="separate"/>
        </w:r>
        <w:r w:rsidR="00A95579">
          <w:t>15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6" w:history="1">
        <w:r w:rsidR="00A95579">
          <w:rPr>
            <w:rStyle w:val="affb"/>
          </w:rPr>
          <w:t>4.3.17 PCIE</w:t>
        </w:r>
        <w:r w:rsidR="00A95579">
          <w:rPr>
            <w:rStyle w:val="affb"/>
            <w:rFonts w:hint="eastAsia"/>
          </w:rPr>
          <w:t>内建固定</w:t>
        </w:r>
        <w:r w:rsidR="00A95579">
          <w:rPr>
            <w:rStyle w:val="affb"/>
          </w:rPr>
          <w:t>PATTERN1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_Toc95900626 \h </w:instrText>
        </w:r>
        <w:r w:rsidR="00A95579">
          <w:fldChar w:fldCharType="separate"/>
        </w:r>
        <w:r w:rsidR="00A95579">
          <w:t>15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7" w:history="1">
        <w:r w:rsidR="00A95579">
          <w:rPr>
            <w:rStyle w:val="affb"/>
          </w:rPr>
          <w:t>4.3.18 PCIE</w:t>
        </w:r>
        <w:r w:rsidR="00A95579">
          <w:rPr>
            <w:rStyle w:val="affb"/>
            <w:rFonts w:hint="eastAsia"/>
          </w:rPr>
          <w:t>内建带宽配置寄存器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_Toc95900627 \h </w:instrText>
        </w:r>
        <w:r w:rsidR="00A95579">
          <w:fldChar w:fldCharType="separate"/>
        </w:r>
        <w:r w:rsidR="00A95579">
          <w:t>16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8" w:history="1">
        <w:r w:rsidR="00A95579">
          <w:rPr>
            <w:rStyle w:val="affb"/>
          </w:rPr>
          <w:t>4.3.19 PCIE</w:t>
        </w:r>
        <w:r w:rsidR="00A95579">
          <w:rPr>
            <w:rStyle w:val="affb"/>
            <w:rFonts w:hint="eastAsia"/>
          </w:rPr>
          <w:t>内建长度配置寄存器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_Toc95900628 \h </w:instrText>
        </w:r>
        <w:r w:rsidR="00A95579">
          <w:fldChar w:fldCharType="separate"/>
        </w:r>
        <w:r w:rsidR="00A95579">
          <w:t>16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29" w:history="1">
        <w:r w:rsidR="00A95579">
          <w:rPr>
            <w:rStyle w:val="affb"/>
          </w:rPr>
          <w:t>4.3.20 PCIE</w:t>
        </w:r>
        <w:r w:rsidR="00A95579">
          <w:rPr>
            <w:rStyle w:val="affb"/>
            <w:rFonts w:hint="eastAsia"/>
          </w:rPr>
          <w:t>内建数据类型寄存器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_Toc95900629 \h </w:instrText>
        </w:r>
        <w:r w:rsidR="00A95579">
          <w:fldChar w:fldCharType="separate"/>
        </w:r>
        <w:r w:rsidR="00A95579">
          <w:t>16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0" w:history="1">
        <w:r w:rsidR="00A95579">
          <w:rPr>
            <w:rStyle w:val="affb"/>
          </w:rPr>
          <w:t>4.3.21 PCIE</w:t>
        </w:r>
        <w:r w:rsidR="00A95579">
          <w:rPr>
            <w:rStyle w:val="affb"/>
            <w:rFonts w:hint="eastAsia"/>
          </w:rPr>
          <w:t>内建启动数据产生寄存器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_Toc95900630 \h </w:instrText>
        </w:r>
        <w:r w:rsidR="00A95579">
          <w:fldChar w:fldCharType="separate"/>
        </w:r>
        <w:r w:rsidR="00A95579">
          <w:t>16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1" w:history="1">
        <w:r w:rsidR="00A95579">
          <w:rPr>
            <w:rStyle w:val="affb"/>
          </w:rPr>
          <w:t>4.3.22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_Toc95900631 \h </w:instrText>
        </w:r>
        <w:r w:rsidR="00A95579">
          <w:fldChar w:fldCharType="separate"/>
        </w:r>
        <w:r w:rsidR="00A95579">
          <w:t>17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2" w:history="1">
        <w:r w:rsidR="00A95579">
          <w:rPr>
            <w:rStyle w:val="affb"/>
          </w:rPr>
          <w:t>4.3.23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_Toc95900632 \h </w:instrText>
        </w:r>
        <w:r w:rsidR="00A95579">
          <w:fldChar w:fldCharType="separate"/>
        </w:r>
        <w:r w:rsidR="00A95579">
          <w:t>17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3" w:history="1">
        <w:r w:rsidR="00A95579">
          <w:rPr>
            <w:rStyle w:val="affb"/>
          </w:rPr>
          <w:t>4.3.24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_Toc95900633 \h </w:instrText>
        </w:r>
        <w:r w:rsidR="00A95579">
          <w:fldChar w:fldCharType="separate"/>
        </w:r>
        <w:r w:rsidR="00A95579">
          <w:t>17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4" w:history="1">
        <w:r w:rsidR="00A95579">
          <w:rPr>
            <w:rStyle w:val="affb"/>
          </w:rPr>
          <w:t>4.3.25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_Toc95900634 \h </w:instrText>
        </w:r>
        <w:r w:rsidR="00A95579">
          <w:fldChar w:fldCharType="separate"/>
        </w:r>
        <w:r w:rsidR="00A95579">
          <w:t>17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5" w:history="1">
        <w:r w:rsidR="00A95579">
          <w:rPr>
            <w:rStyle w:val="affb"/>
          </w:rPr>
          <w:t>4.3.26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4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_Toc95900635 \h </w:instrText>
        </w:r>
        <w:r w:rsidR="00A95579">
          <w:fldChar w:fldCharType="separate"/>
        </w:r>
        <w:r w:rsidR="00A95579">
          <w:t>17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6" w:history="1">
        <w:r w:rsidR="00A95579">
          <w:rPr>
            <w:rStyle w:val="affb"/>
          </w:rPr>
          <w:t>4.3.27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_Toc95900636 \h </w:instrText>
        </w:r>
        <w:r w:rsidR="00A95579">
          <w:fldChar w:fldCharType="separate"/>
        </w:r>
        <w:r w:rsidR="00A95579">
          <w:t>17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7" w:history="1">
        <w:r w:rsidR="00A95579">
          <w:rPr>
            <w:rStyle w:val="affb"/>
          </w:rPr>
          <w:t>4.3.28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_Toc95900637 \h </w:instrText>
        </w:r>
        <w:r w:rsidR="00A95579">
          <w:fldChar w:fldCharType="separate"/>
        </w:r>
        <w:r w:rsidR="00A95579">
          <w:t>18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8" w:history="1">
        <w:r w:rsidR="00A95579">
          <w:rPr>
            <w:rStyle w:val="affb"/>
          </w:rPr>
          <w:t>4.3.29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_Toc95900638 \h </w:instrText>
        </w:r>
        <w:r w:rsidR="00A95579">
          <w:fldChar w:fldCharType="separate"/>
        </w:r>
        <w:r w:rsidR="00A95579">
          <w:t>18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39" w:history="1">
        <w:r w:rsidR="00A95579">
          <w:rPr>
            <w:rStyle w:val="affb"/>
          </w:rPr>
          <w:t>4.3.30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_Toc95900639 \h </w:instrText>
        </w:r>
        <w:r w:rsidR="00A95579">
          <w:fldChar w:fldCharType="separate"/>
        </w:r>
        <w:r w:rsidR="00A95579">
          <w:t>18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0" w:history="1">
        <w:r w:rsidR="00A95579">
          <w:rPr>
            <w:rStyle w:val="affb"/>
          </w:rPr>
          <w:t>4.3.31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_Toc95900640 \h </w:instrText>
        </w:r>
        <w:r w:rsidR="00A95579">
          <w:fldChar w:fldCharType="separate"/>
        </w:r>
        <w:r w:rsidR="00A95579">
          <w:t>18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1" w:history="1">
        <w:r w:rsidR="00A95579">
          <w:rPr>
            <w:rStyle w:val="affb"/>
          </w:rPr>
          <w:t>4.3.32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4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_Toc95900641 \h </w:instrText>
        </w:r>
        <w:r w:rsidR="00A95579">
          <w:fldChar w:fldCharType="separate"/>
        </w:r>
        <w:r w:rsidR="00A95579">
          <w:t>19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2" w:history="1">
        <w:r w:rsidR="00A95579">
          <w:rPr>
            <w:rStyle w:val="affb"/>
          </w:rPr>
          <w:t>4.3.33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_Toc95900642 \h </w:instrText>
        </w:r>
        <w:r w:rsidR="00A95579">
          <w:fldChar w:fldCharType="separate"/>
        </w:r>
        <w:r w:rsidR="00A95579">
          <w:t>19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3" w:history="1">
        <w:r w:rsidR="00A95579">
          <w:rPr>
            <w:rStyle w:val="affb"/>
          </w:rPr>
          <w:t>4.3.34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_Toc95900643 \h </w:instrText>
        </w:r>
        <w:r w:rsidR="00A95579">
          <w:fldChar w:fldCharType="separate"/>
        </w:r>
        <w:r w:rsidR="00A95579">
          <w:t>19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4" w:history="1">
        <w:r w:rsidR="00A95579">
          <w:rPr>
            <w:rStyle w:val="affb"/>
          </w:rPr>
          <w:t>4.3.35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_Toc95900644 \h </w:instrText>
        </w:r>
        <w:r w:rsidR="00A95579">
          <w:fldChar w:fldCharType="separate"/>
        </w:r>
        <w:r w:rsidR="00A95579">
          <w:t>19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5" w:history="1">
        <w:r w:rsidR="00A95579">
          <w:rPr>
            <w:rStyle w:val="affb"/>
          </w:rPr>
          <w:t>4.3.36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_Toc95900645 \h </w:instrText>
        </w:r>
        <w:r w:rsidR="00A95579">
          <w:fldChar w:fldCharType="separate"/>
        </w:r>
        <w:r w:rsidR="00A95579">
          <w:t>19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6" w:history="1">
        <w:r w:rsidR="00A95579">
          <w:rPr>
            <w:rStyle w:val="affb"/>
          </w:rPr>
          <w:t>4.3.37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_Toc95900646 \h </w:instrText>
        </w:r>
        <w:r w:rsidR="00A95579">
          <w:fldChar w:fldCharType="separate"/>
        </w:r>
        <w:r w:rsidR="00A95579">
          <w:t>20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7" w:history="1">
        <w:r w:rsidR="00A95579">
          <w:rPr>
            <w:rStyle w:val="affb"/>
          </w:rPr>
          <w:t>4.3.38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</w:t>
        </w:r>
        <w:r w:rsidR="00A95579">
          <w:rPr>
            <w:rStyle w:val="affb"/>
          </w:rPr>
          <w:t>4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_Toc95900647 \h </w:instrText>
        </w:r>
        <w:r w:rsidR="00A95579">
          <w:fldChar w:fldCharType="separate"/>
        </w:r>
        <w:r w:rsidR="00A95579">
          <w:t>20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8" w:history="1">
        <w:r w:rsidR="00A95579">
          <w:rPr>
            <w:rStyle w:val="affb"/>
          </w:rPr>
          <w:t>4.3.39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通道队列几乎满标志操作寄存器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_Toc95900648 \h </w:instrText>
        </w:r>
        <w:r w:rsidR="00A95579">
          <w:fldChar w:fldCharType="separate"/>
        </w:r>
        <w:r w:rsidR="00A95579">
          <w:t>20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49" w:history="1">
        <w:r w:rsidR="00A95579">
          <w:rPr>
            <w:rStyle w:val="affb"/>
          </w:rPr>
          <w:t>4.3.40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表项操作寄存器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_Toc95900649 \h </w:instrText>
        </w:r>
        <w:r w:rsidR="00A95579">
          <w:fldChar w:fldCharType="separate"/>
        </w:r>
        <w:r w:rsidR="00A95579">
          <w:t>20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0" w:history="1">
        <w:r w:rsidR="00A95579">
          <w:rPr>
            <w:rStyle w:val="affb"/>
          </w:rPr>
          <w:t>4.3.41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_Toc95900650 \h </w:instrText>
        </w:r>
        <w:r w:rsidR="00A95579">
          <w:fldChar w:fldCharType="separate"/>
        </w:r>
        <w:r w:rsidR="00A95579">
          <w:t>21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1" w:history="1">
        <w:r w:rsidR="00A95579">
          <w:rPr>
            <w:rStyle w:val="affb"/>
          </w:rPr>
          <w:t>4.3.42 PCIE</w:t>
        </w:r>
        <w:r w:rsidR="00A95579">
          <w:rPr>
            <w:rStyle w:val="affb"/>
            <w:rFonts w:hint="eastAsia"/>
          </w:rPr>
          <w:t>写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_Toc95900651 \h </w:instrText>
        </w:r>
        <w:r w:rsidR="00A95579">
          <w:fldChar w:fldCharType="separate"/>
        </w:r>
        <w:r w:rsidR="00A95579">
          <w:t>21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2" w:history="1">
        <w:r w:rsidR="00A95579">
          <w:rPr>
            <w:rStyle w:val="affb"/>
          </w:rPr>
          <w:t>4.3.43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_Toc95900652 \h </w:instrText>
        </w:r>
        <w:r w:rsidR="00A95579">
          <w:fldChar w:fldCharType="separate"/>
        </w:r>
        <w:r w:rsidR="00A95579">
          <w:t>21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3" w:history="1">
        <w:r w:rsidR="00A95579">
          <w:rPr>
            <w:rStyle w:val="affb"/>
          </w:rPr>
          <w:t>4.3.44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_Toc95900653 \h </w:instrText>
        </w:r>
        <w:r w:rsidR="00A95579">
          <w:fldChar w:fldCharType="separate"/>
        </w:r>
        <w:r w:rsidR="00A95579">
          <w:t>21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4" w:history="1">
        <w:r w:rsidR="00A95579">
          <w:rPr>
            <w:rStyle w:val="affb"/>
          </w:rPr>
          <w:t>4.3.45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</w:t>
        </w:r>
        <w:r w:rsidR="00A95579">
          <w:rPr>
            <w:rStyle w:val="affb"/>
          </w:rPr>
          <w:t>4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_Toc95900654 \h </w:instrText>
        </w:r>
        <w:r w:rsidR="00A95579">
          <w:fldChar w:fldCharType="separate"/>
        </w:r>
        <w:r w:rsidR="00A95579">
          <w:t>22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5" w:history="1">
        <w:r w:rsidR="00A95579">
          <w:rPr>
            <w:rStyle w:val="affb"/>
          </w:rPr>
          <w:t>4.3.46 PCIE</w:t>
        </w:r>
        <w:r w:rsidR="00A95579">
          <w:rPr>
            <w:rStyle w:val="affb"/>
            <w:rFonts w:hint="eastAsia"/>
          </w:rPr>
          <w:t>读</w:t>
        </w:r>
        <w:r w:rsidR="00A95579">
          <w:rPr>
            <w:rStyle w:val="affb"/>
          </w:rPr>
          <w:t>DMA</w:t>
        </w:r>
        <w:r w:rsidR="00A95579">
          <w:rPr>
            <w:rStyle w:val="affb"/>
            <w:rFonts w:hint="eastAsia"/>
          </w:rPr>
          <w:t>返回队列操作寄存器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_Toc95900655 \h </w:instrText>
        </w:r>
        <w:r w:rsidR="00A95579">
          <w:fldChar w:fldCharType="separate"/>
        </w:r>
        <w:r w:rsidR="00A95579">
          <w:t>22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656" w:history="1">
        <w:r w:rsidR="00A95579">
          <w:rPr>
            <w:rStyle w:val="affb"/>
          </w:rPr>
          <w:t>4.4 SPI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_Toc95900656 \h </w:instrText>
        </w:r>
        <w:r w:rsidR="00A95579">
          <w:fldChar w:fldCharType="separate"/>
        </w:r>
        <w:r w:rsidR="00A95579">
          <w:t>22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657" w:history="1">
        <w:r w:rsidR="00A95579">
          <w:rPr>
            <w:rStyle w:val="affb"/>
          </w:rPr>
          <w:t>4.5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北斗模块寄存器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_Toc95900657 \h </w:instrText>
        </w:r>
        <w:r w:rsidR="00A95579">
          <w:fldChar w:fldCharType="separate"/>
        </w:r>
        <w:r w:rsidR="00A95579">
          <w:t>23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8" w:history="1">
        <w:r w:rsidR="00A95579">
          <w:rPr>
            <w:rStyle w:val="affb"/>
          </w:rPr>
          <w:t>4.5.1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测试寄存器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_Toc95900658 \h </w:instrText>
        </w:r>
        <w:r w:rsidR="00A95579">
          <w:fldChar w:fldCharType="separate"/>
        </w:r>
        <w:r w:rsidR="00A95579">
          <w:t>23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59" w:history="1">
        <w:r w:rsidR="00A95579">
          <w:rPr>
            <w:rStyle w:val="affb"/>
          </w:rPr>
          <w:t>4.5.2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北斗复位寄存器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_Toc95900659 \h </w:instrText>
        </w:r>
        <w:r w:rsidR="00A95579">
          <w:fldChar w:fldCharType="separate"/>
        </w:r>
        <w:r w:rsidR="00A95579">
          <w:t>24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0" w:history="1">
        <w:r w:rsidR="00A95579">
          <w:rPr>
            <w:rStyle w:val="affb"/>
          </w:rPr>
          <w:t>4.5.3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北斗</w:t>
        </w:r>
        <w:r w:rsidR="00A95579">
          <w:rPr>
            <w:rStyle w:val="affb"/>
          </w:rPr>
          <w:t>PPS</w:t>
        </w:r>
        <w:r w:rsidR="00A95579">
          <w:rPr>
            <w:rStyle w:val="affb"/>
            <w:rFonts w:hint="eastAsia"/>
          </w:rPr>
          <w:t>状态寄存器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_Toc95900660 \h </w:instrText>
        </w:r>
        <w:r w:rsidR="00A95579">
          <w:fldChar w:fldCharType="separate"/>
        </w:r>
        <w:r w:rsidR="00A95579">
          <w:t>24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1" w:history="1">
        <w:r w:rsidR="00A95579">
          <w:rPr>
            <w:rStyle w:val="affb"/>
          </w:rPr>
          <w:t>4.5.4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串口发送数据寄存器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_Toc95900661 \h </w:instrText>
        </w:r>
        <w:r w:rsidR="00A95579">
          <w:fldChar w:fldCharType="separate"/>
        </w:r>
        <w:r w:rsidR="00A95579">
          <w:t>24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2" w:history="1">
        <w:r w:rsidR="00A95579">
          <w:rPr>
            <w:rStyle w:val="affb"/>
          </w:rPr>
          <w:t>4.5.5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串口发送寄存器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_Toc95900662 \h </w:instrText>
        </w:r>
        <w:r w:rsidR="00A95579">
          <w:fldChar w:fldCharType="separate"/>
        </w:r>
        <w:r w:rsidR="00A95579">
          <w:t>25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3" w:history="1">
        <w:r w:rsidR="00A95579">
          <w:rPr>
            <w:rStyle w:val="affb"/>
          </w:rPr>
          <w:t>4.5.6 RTC</w:t>
        </w:r>
        <w:r w:rsidR="00A95579">
          <w:rPr>
            <w:rStyle w:val="affb"/>
            <w:rFonts w:hint="eastAsia"/>
          </w:rPr>
          <w:t>授时模式选择寄存器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_Toc95900663 \h </w:instrText>
        </w:r>
        <w:r w:rsidR="00A95579">
          <w:fldChar w:fldCharType="separate"/>
        </w:r>
        <w:r w:rsidR="00A95579">
          <w:t>25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4" w:history="1">
        <w:r w:rsidR="00A95579">
          <w:rPr>
            <w:rStyle w:val="affb"/>
          </w:rPr>
          <w:t>4.5.7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时区设置寄存器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_Toc95900664 \h </w:instrText>
        </w:r>
        <w:r w:rsidR="00A95579">
          <w:fldChar w:fldCharType="separate"/>
        </w:r>
        <w:r w:rsidR="00A95579">
          <w:t>25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5" w:history="1">
        <w:r w:rsidR="00A95579">
          <w:rPr>
            <w:rStyle w:val="affb"/>
          </w:rPr>
          <w:t>4.5.8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北斗超时监控门限寄存器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_Toc95900665 \h </w:instrText>
        </w:r>
        <w:r w:rsidR="00A95579">
          <w:fldChar w:fldCharType="separate"/>
        </w:r>
        <w:r w:rsidR="00A95579">
          <w:t>26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6" w:history="1">
        <w:r w:rsidR="00A95579">
          <w:rPr>
            <w:rStyle w:val="affb"/>
          </w:rPr>
          <w:t>4.5.9 GGA</w:t>
        </w:r>
        <w:r w:rsidR="00A95579">
          <w:rPr>
            <w:rStyle w:val="affb"/>
            <w:rFonts w:hint="eastAsia"/>
          </w:rPr>
          <w:t>语句标识寄存器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_Toc95900666 \h </w:instrText>
        </w:r>
        <w:r w:rsidR="00A95579">
          <w:fldChar w:fldCharType="separate"/>
        </w:r>
        <w:r w:rsidR="00A95579">
          <w:t>26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7" w:history="1">
        <w:r w:rsidR="00A95579">
          <w:rPr>
            <w:rStyle w:val="affb"/>
          </w:rPr>
          <w:t>4.5.10 GGA</w:t>
        </w:r>
        <w:r w:rsidR="00A95579">
          <w:rPr>
            <w:rStyle w:val="affb"/>
            <w:rFonts w:hint="eastAsia"/>
          </w:rPr>
          <w:t>纬度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_Toc95900667 \h </w:instrText>
        </w:r>
        <w:r w:rsidR="00A95579">
          <w:fldChar w:fldCharType="separate"/>
        </w:r>
        <w:r w:rsidR="00A95579">
          <w:t>26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8" w:history="1">
        <w:r w:rsidR="00A95579">
          <w:rPr>
            <w:rStyle w:val="affb"/>
          </w:rPr>
          <w:t>4.5.11 GGA</w:t>
        </w:r>
        <w:r w:rsidR="00A95579">
          <w:rPr>
            <w:rStyle w:val="affb"/>
            <w:rFonts w:hint="eastAsia"/>
          </w:rPr>
          <w:t>纬度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_Toc95900668 \h </w:instrText>
        </w:r>
        <w:r w:rsidR="00A95579">
          <w:fldChar w:fldCharType="separate"/>
        </w:r>
        <w:r w:rsidR="00A95579">
          <w:t>26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69" w:history="1">
        <w:r w:rsidR="00A95579">
          <w:rPr>
            <w:rStyle w:val="affb"/>
          </w:rPr>
          <w:t>4.5.12 GGA</w:t>
        </w:r>
        <w:r w:rsidR="00A95579">
          <w:rPr>
            <w:rStyle w:val="affb"/>
            <w:rFonts w:hint="eastAsia"/>
          </w:rPr>
          <w:t>纬度方向寄存器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_Toc95900669 \h </w:instrText>
        </w:r>
        <w:r w:rsidR="00A95579">
          <w:fldChar w:fldCharType="separate"/>
        </w:r>
        <w:r w:rsidR="00A95579">
          <w:t>27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0" w:history="1">
        <w:r w:rsidR="00A95579">
          <w:rPr>
            <w:rStyle w:val="affb"/>
          </w:rPr>
          <w:t>4.5.13 GGA</w:t>
        </w:r>
        <w:r w:rsidR="00A95579">
          <w:rPr>
            <w:rStyle w:val="affb"/>
            <w:rFonts w:hint="eastAsia"/>
          </w:rPr>
          <w:t>经度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_Toc95900670 \h </w:instrText>
        </w:r>
        <w:r w:rsidR="00A95579">
          <w:fldChar w:fldCharType="separate"/>
        </w:r>
        <w:r w:rsidR="00A95579">
          <w:t>27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1" w:history="1">
        <w:r w:rsidR="00A95579">
          <w:rPr>
            <w:rStyle w:val="affb"/>
          </w:rPr>
          <w:t>4.5.14 GGA</w:t>
        </w:r>
        <w:r w:rsidR="00A95579">
          <w:rPr>
            <w:rStyle w:val="affb"/>
            <w:rFonts w:hint="eastAsia"/>
          </w:rPr>
          <w:t>经度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_Toc95900671 \h </w:instrText>
        </w:r>
        <w:r w:rsidR="00A95579">
          <w:fldChar w:fldCharType="separate"/>
        </w:r>
        <w:r w:rsidR="00A95579">
          <w:t>27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2" w:history="1">
        <w:r w:rsidR="00A95579">
          <w:rPr>
            <w:rStyle w:val="affb"/>
          </w:rPr>
          <w:t>4.5.15 GGA</w:t>
        </w:r>
        <w:r w:rsidR="00A95579">
          <w:rPr>
            <w:rStyle w:val="affb"/>
            <w:rFonts w:hint="eastAsia"/>
          </w:rPr>
          <w:t>经度方向寄存器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_Toc95900672 \h </w:instrText>
        </w:r>
        <w:r w:rsidR="00A95579">
          <w:fldChar w:fldCharType="separate"/>
        </w:r>
        <w:r w:rsidR="00A95579">
          <w:t>27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3" w:history="1">
        <w:r w:rsidR="00A95579">
          <w:rPr>
            <w:rStyle w:val="affb"/>
          </w:rPr>
          <w:t>4.5.16 GGA</w:t>
        </w:r>
        <w:r w:rsidR="00A95579">
          <w:rPr>
            <w:rStyle w:val="affb"/>
            <w:rFonts w:hint="eastAsia"/>
          </w:rPr>
          <w:t>卫星数目寄存器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_Toc95900673 \h </w:instrText>
        </w:r>
        <w:r w:rsidR="00A95579">
          <w:fldChar w:fldCharType="separate"/>
        </w:r>
        <w:r w:rsidR="00A95579">
          <w:t>28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4" w:history="1">
        <w:r w:rsidR="00A95579">
          <w:rPr>
            <w:rStyle w:val="affb"/>
          </w:rPr>
          <w:t>4.5.17 ZDA</w:t>
        </w:r>
        <w:r w:rsidR="00A95579">
          <w:rPr>
            <w:rStyle w:val="affb"/>
            <w:rFonts w:hint="eastAsia"/>
          </w:rPr>
          <w:t>语句标识寄存器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_Toc95900674 \h </w:instrText>
        </w:r>
        <w:r w:rsidR="00A95579">
          <w:fldChar w:fldCharType="separate"/>
        </w:r>
        <w:r w:rsidR="00A95579">
          <w:t>28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5" w:history="1">
        <w:r w:rsidR="00A95579">
          <w:rPr>
            <w:rStyle w:val="affb"/>
          </w:rPr>
          <w:t>4.5.18 ZDA</w:t>
        </w:r>
        <w:r w:rsidR="00A95579">
          <w:rPr>
            <w:rStyle w:val="affb"/>
            <w:rFonts w:hint="eastAsia"/>
          </w:rPr>
          <w:t>年月日寄存器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_Toc95900675 \h </w:instrText>
        </w:r>
        <w:r w:rsidR="00A95579">
          <w:fldChar w:fldCharType="separate"/>
        </w:r>
        <w:r w:rsidR="00A95579">
          <w:t>28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6" w:history="1">
        <w:r w:rsidR="00A95579">
          <w:rPr>
            <w:rStyle w:val="affb"/>
          </w:rPr>
          <w:t>4.5.19 ZDA</w:t>
        </w:r>
        <w:r w:rsidR="00A95579">
          <w:rPr>
            <w:rStyle w:val="affb"/>
            <w:rFonts w:hint="eastAsia"/>
          </w:rPr>
          <w:t>时分秒寄存器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_Toc95900676 \h </w:instrText>
        </w:r>
        <w:r w:rsidR="00A95579">
          <w:fldChar w:fldCharType="separate"/>
        </w:r>
        <w:r w:rsidR="00A95579">
          <w:t>28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7" w:history="1">
        <w:r w:rsidR="00A95579">
          <w:rPr>
            <w:rStyle w:val="affb"/>
          </w:rPr>
          <w:t>4.5.20 ZDA</w:t>
        </w:r>
        <w:r w:rsidR="00A95579">
          <w:rPr>
            <w:rStyle w:val="affb"/>
            <w:rFonts w:hint="eastAsia"/>
          </w:rPr>
          <w:t>状态寄存器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_Toc95900677 \h </w:instrText>
        </w:r>
        <w:r w:rsidR="00A95579">
          <w:fldChar w:fldCharType="separate"/>
        </w:r>
        <w:r w:rsidR="00A95579">
          <w:t>29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8" w:history="1">
        <w:r w:rsidR="00A95579">
          <w:rPr>
            <w:rStyle w:val="affb"/>
          </w:rPr>
          <w:t>4.5.21 RMC</w:t>
        </w:r>
        <w:r w:rsidR="00A95579">
          <w:rPr>
            <w:rStyle w:val="affb"/>
            <w:rFonts w:hint="eastAsia"/>
          </w:rPr>
          <w:t>语句标识寄存器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_Toc95900678 \h </w:instrText>
        </w:r>
        <w:r w:rsidR="00A95579">
          <w:fldChar w:fldCharType="separate"/>
        </w:r>
        <w:r w:rsidR="00A95579">
          <w:t>29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79" w:history="1">
        <w:r w:rsidR="00A95579">
          <w:rPr>
            <w:rStyle w:val="affb"/>
          </w:rPr>
          <w:t>4.5.22 RMC</w:t>
        </w:r>
        <w:r w:rsidR="00A95579">
          <w:rPr>
            <w:rStyle w:val="affb"/>
            <w:rFonts w:hint="eastAsia"/>
          </w:rPr>
          <w:t>纬度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_Toc95900679 \h </w:instrText>
        </w:r>
        <w:r w:rsidR="00A95579">
          <w:fldChar w:fldCharType="separate"/>
        </w:r>
        <w:r w:rsidR="00A95579">
          <w:t>29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0" w:history="1">
        <w:r w:rsidR="00A95579">
          <w:rPr>
            <w:rStyle w:val="affb"/>
          </w:rPr>
          <w:t>4.5.23 RMC</w:t>
        </w:r>
        <w:r w:rsidR="00A95579">
          <w:rPr>
            <w:rStyle w:val="affb"/>
            <w:rFonts w:hint="eastAsia"/>
          </w:rPr>
          <w:t>纬度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_Toc95900680 \h </w:instrText>
        </w:r>
        <w:r w:rsidR="00A95579">
          <w:fldChar w:fldCharType="separate"/>
        </w:r>
        <w:r w:rsidR="00A95579">
          <w:t>30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1" w:history="1">
        <w:r w:rsidR="00A95579">
          <w:rPr>
            <w:rStyle w:val="affb"/>
          </w:rPr>
          <w:t>4.5.24 RMC</w:t>
        </w:r>
        <w:r w:rsidR="00A95579">
          <w:rPr>
            <w:rStyle w:val="affb"/>
            <w:rFonts w:hint="eastAsia"/>
          </w:rPr>
          <w:t>纬度方向寄存器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_Toc95900681 \h </w:instrText>
        </w:r>
        <w:r w:rsidR="00A95579">
          <w:fldChar w:fldCharType="separate"/>
        </w:r>
        <w:r w:rsidR="00A95579">
          <w:t>30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2" w:history="1">
        <w:r w:rsidR="00A95579">
          <w:rPr>
            <w:rStyle w:val="affb"/>
          </w:rPr>
          <w:t>4.5.25 RMC</w:t>
        </w:r>
        <w:r w:rsidR="00A95579">
          <w:rPr>
            <w:rStyle w:val="affb"/>
            <w:rFonts w:hint="eastAsia"/>
          </w:rPr>
          <w:t>经度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_Toc95900682 \h </w:instrText>
        </w:r>
        <w:r w:rsidR="00A95579">
          <w:fldChar w:fldCharType="separate"/>
        </w:r>
        <w:r w:rsidR="00A95579">
          <w:t>30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3" w:history="1">
        <w:r w:rsidR="00A95579">
          <w:rPr>
            <w:rStyle w:val="affb"/>
          </w:rPr>
          <w:t>4.5.26 RMC</w:t>
        </w:r>
        <w:r w:rsidR="00A95579">
          <w:rPr>
            <w:rStyle w:val="affb"/>
            <w:rFonts w:hint="eastAsia"/>
          </w:rPr>
          <w:t>经度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_Toc95900683 \h </w:instrText>
        </w:r>
        <w:r w:rsidR="00A95579">
          <w:fldChar w:fldCharType="separate"/>
        </w:r>
        <w:r w:rsidR="00A95579">
          <w:t>30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4" w:history="1">
        <w:r w:rsidR="00A95579">
          <w:rPr>
            <w:rStyle w:val="affb"/>
          </w:rPr>
          <w:t>4.5.27 RMC</w:t>
        </w:r>
        <w:r w:rsidR="00A95579">
          <w:rPr>
            <w:rStyle w:val="affb"/>
            <w:rFonts w:hint="eastAsia"/>
          </w:rPr>
          <w:t>经度方向寄存器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_Toc95900684 \h </w:instrText>
        </w:r>
        <w:r w:rsidR="00A95579">
          <w:fldChar w:fldCharType="separate"/>
        </w:r>
        <w:r w:rsidR="00A95579">
          <w:t>30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5" w:history="1">
        <w:r w:rsidR="00A95579">
          <w:rPr>
            <w:rStyle w:val="affb"/>
          </w:rPr>
          <w:t>4.5.28 RMC</w:t>
        </w:r>
        <w:r w:rsidR="00A95579">
          <w:rPr>
            <w:rStyle w:val="affb"/>
            <w:rFonts w:hint="eastAsia"/>
          </w:rPr>
          <w:t>定位状态寄存器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_Toc95900685 \h </w:instrText>
        </w:r>
        <w:r w:rsidR="00A95579">
          <w:fldChar w:fldCharType="separate"/>
        </w:r>
        <w:r w:rsidR="00A95579">
          <w:t>31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6" w:history="1">
        <w:r w:rsidR="00A95579">
          <w:rPr>
            <w:rStyle w:val="affb"/>
          </w:rPr>
          <w:t>4.5.29 RMC</w:t>
        </w:r>
        <w:r w:rsidR="00A95579">
          <w:rPr>
            <w:rStyle w:val="affb"/>
            <w:rFonts w:hint="eastAsia"/>
          </w:rPr>
          <w:t>地面航向航速寄存器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_Toc95900686 \h </w:instrText>
        </w:r>
        <w:r w:rsidR="00A95579">
          <w:fldChar w:fldCharType="separate"/>
        </w:r>
        <w:r w:rsidR="00A95579">
          <w:t>31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7" w:history="1">
        <w:r w:rsidR="00A95579">
          <w:rPr>
            <w:rStyle w:val="affb"/>
          </w:rPr>
          <w:t>4.5.30 RMC</w:t>
        </w:r>
        <w:r w:rsidR="00A95579">
          <w:rPr>
            <w:rStyle w:val="affb"/>
            <w:rFonts w:hint="eastAsia"/>
          </w:rPr>
          <w:t>年月日寄存器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_Toc95900687 \h </w:instrText>
        </w:r>
        <w:r w:rsidR="00A95579">
          <w:fldChar w:fldCharType="separate"/>
        </w:r>
        <w:r w:rsidR="00A95579">
          <w:t>31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8" w:history="1">
        <w:r w:rsidR="00A95579">
          <w:rPr>
            <w:rStyle w:val="affb"/>
          </w:rPr>
          <w:t>4.5.31 RMC</w:t>
        </w:r>
        <w:r w:rsidR="00A95579">
          <w:rPr>
            <w:rStyle w:val="affb"/>
            <w:rFonts w:hint="eastAsia"/>
          </w:rPr>
          <w:t>时分秒寄存器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_Toc95900688 \h </w:instrText>
        </w:r>
        <w:r w:rsidR="00A95579">
          <w:fldChar w:fldCharType="separate"/>
        </w:r>
        <w:r w:rsidR="00A95579">
          <w:t>31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89" w:history="1">
        <w:r w:rsidR="00A95579">
          <w:rPr>
            <w:rStyle w:val="affb"/>
          </w:rPr>
          <w:t>4.5.32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</w:t>
        </w:r>
        <w:r w:rsidR="00A95579">
          <w:rPr>
            <w:rStyle w:val="affb"/>
          </w:rPr>
          <w:t>RTC</w:t>
        </w:r>
        <w:r w:rsidR="00A95579">
          <w:rPr>
            <w:rStyle w:val="affb"/>
            <w:rFonts w:hint="eastAsia"/>
          </w:rPr>
          <w:t>授时寄存器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_Toc95900689 \h </w:instrText>
        </w:r>
        <w:r w:rsidR="00A95579">
          <w:fldChar w:fldCharType="separate"/>
        </w:r>
        <w:r w:rsidR="00A95579">
          <w:t>32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0" w:history="1">
        <w:r w:rsidR="00A95579">
          <w:rPr>
            <w:rStyle w:val="affb"/>
          </w:rPr>
          <w:t>4.5.33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</w:t>
        </w:r>
        <w:r w:rsidR="00A95579">
          <w:rPr>
            <w:rStyle w:val="affb"/>
          </w:rPr>
          <w:t>RTC</w:t>
        </w:r>
        <w:r w:rsidR="00A95579">
          <w:rPr>
            <w:rStyle w:val="affb"/>
            <w:rFonts w:hint="eastAsia"/>
          </w:rPr>
          <w:t>授时年月日寄存器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_Toc95900690 \h </w:instrText>
        </w:r>
        <w:r w:rsidR="00A95579">
          <w:fldChar w:fldCharType="separate"/>
        </w:r>
        <w:r w:rsidR="00A95579">
          <w:t>32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1" w:history="1">
        <w:r w:rsidR="00A95579">
          <w:rPr>
            <w:rStyle w:val="affb"/>
          </w:rPr>
          <w:t>4.5.34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</w:t>
        </w:r>
        <w:r w:rsidR="00A95579">
          <w:rPr>
            <w:rStyle w:val="affb"/>
          </w:rPr>
          <w:t>RTC</w:t>
        </w:r>
        <w:r w:rsidR="00A95579">
          <w:rPr>
            <w:rStyle w:val="affb"/>
            <w:rFonts w:hint="eastAsia"/>
          </w:rPr>
          <w:t>授时时分秒寄存器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_Toc95900691 \h </w:instrText>
        </w:r>
        <w:r w:rsidR="00A95579">
          <w:fldChar w:fldCharType="separate"/>
        </w:r>
        <w:r w:rsidR="00A95579">
          <w:t>32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2" w:history="1">
        <w:r w:rsidR="00A95579">
          <w:rPr>
            <w:rStyle w:val="affb"/>
          </w:rPr>
          <w:t>4.5.35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</w:t>
        </w:r>
        <w:r w:rsidR="00A95579">
          <w:rPr>
            <w:rStyle w:val="affb"/>
          </w:rPr>
          <w:t>RTC</w:t>
        </w:r>
        <w:r w:rsidR="00A95579">
          <w:rPr>
            <w:rStyle w:val="affb"/>
            <w:rFonts w:hint="eastAsia"/>
          </w:rPr>
          <w:t>授时毫秒寄存器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_Toc95900692 \h </w:instrText>
        </w:r>
        <w:r w:rsidR="00A95579">
          <w:fldChar w:fldCharType="separate"/>
        </w:r>
        <w:r w:rsidR="00A95579">
          <w:t>32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3" w:history="1">
        <w:r w:rsidR="00A95579">
          <w:rPr>
            <w:rStyle w:val="affb"/>
          </w:rPr>
          <w:t>4.5.36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</w:t>
        </w:r>
        <w:r w:rsidR="00A95579">
          <w:rPr>
            <w:rStyle w:val="affb"/>
          </w:rPr>
          <w:t>RTC</w:t>
        </w:r>
        <w:r w:rsidR="00A95579">
          <w:rPr>
            <w:rStyle w:val="affb"/>
            <w:rFonts w:hint="eastAsia"/>
          </w:rPr>
          <w:t>授时微秒寄存器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_Toc95900693 \h </w:instrText>
        </w:r>
        <w:r w:rsidR="00A95579">
          <w:fldChar w:fldCharType="separate"/>
        </w:r>
        <w:r w:rsidR="00A95579">
          <w:t>33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4" w:history="1">
        <w:r w:rsidR="00A95579">
          <w:rPr>
            <w:rStyle w:val="affb"/>
          </w:rPr>
          <w:t>4.5.37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</w:t>
        </w:r>
        <w:r w:rsidR="00A95579">
          <w:rPr>
            <w:rStyle w:val="affb"/>
          </w:rPr>
          <w:t>RTC</w:t>
        </w:r>
        <w:r w:rsidR="00A95579">
          <w:rPr>
            <w:rStyle w:val="affb"/>
            <w:rFonts w:hint="eastAsia"/>
          </w:rPr>
          <w:t>授时纳秒寄存器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_Toc95900694 \h </w:instrText>
        </w:r>
        <w:r w:rsidR="00A95579">
          <w:fldChar w:fldCharType="separate"/>
        </w:r>
        <w:r w:rsidR="00A95579">
          <w:t>33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5" w:history="1">
        <w:r w:rsidR="00A95579">
          <w:rPr>
            <w:rStyle w:val="affb"/>
          </w:rPr>
          <w:t>4.5.38 RTC</w:t>
        </w:r>
        <w:r w:rsidR="00A95579">
          <w:rPr>
            <w:rStyle w:val="affb"/>
            <w:rFonts w:hint="eastAsia"/>
          </w:rPr>
          <w:t>运行年月日寄存器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_Toc95900695 \h </w:instrText>
        </w:r>
        <w:r w:rsidR="00A95579">
          <w:fldChar w:fldCharType="separate"/>
        </w:r>
        <w:r w:rsidR="00A95579">
          <w:t>33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6" w:history="1">
        <w:r w:rsidR="00A95579">
          <w:rPr>
            <w:rStyle w:val="affb"/>
          </w:rPr>
          <w:t>4.5.39 RTC</w:t>
        </w:r>
        <w:r w:rsidR="00A95579">
          <w:rPr>
            <w:rStyle w:val="affb"/>
            <w:rFonts w:hint="eastAsia"/>
          </w:rPr>
          <w:t>运行时分秒寄存器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_Toc95900696 \h </w:instrText>
        </w:r>
        <w:r w:rsidR="00A95579">
          <w:fldChar w:fldCharType="separate"/>
        </w:r>
        <w:r w:rsidR="00A95579">
          <w:t>33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7" w:history="1">
        <w:r w:rsidR="00A95579">
          <w:rPr>
            <w:rStyle w:val="affb"/>
          </w:rPr>
          <w:t>4.5.40 RTC</w:t>
        </w:r>
        <w:r w:rsidR="00A95579">
          <w:rPr>
            <w:rStyle w:val="affb"/>
            <w:rFonts w:hint="eastAsia"/>
          </w:rPr>
          <w:t>运行毫秒寄存器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_Toc95900697 \h </w:instrText>
        </w:r>
        <w:r w:rsidR="00A95579">
          <w:fldChar w:fldCharType="separate"/>
        </w:r>
        <w:r w:rsidR="00A95579">
          <w:t>34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8" w:history="1">
        <w:r w:rsidR="00A95579">
          <w:rPr>
            <w:rStyle w:val="affb"/>
          </w:rPr>
          <w:t>4.5.41 RTC</w:t>
        </w:r>
        <w:r w:rsidR="00A95579">
          <w:rPr>
            <w:rStyle w:val="affb"/>
            <w:rFonts w:hint="eastAsia"/>
          </w:rPr>
          <w:t>运行微秒寄存器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_Toc95900698 \h </w:instrText>
        </w:r>
        <w:r w:rsidR="00A95579">
          <w:fldChar w:fldCharType="separate"/>
        </w:r>
        <w:r w:rsidR="00A95579">
          <w:t>34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699" w:history="1">
        <w:r w:rsidR="00A95579">
          <w:rPr>
            <w:rStyle w:val="affb"/>
          </w:rPr>
          <w:t>4.5.42 RTC</w:t>
        </w:r>
        <w:r w:rsidR="00A95579">
          <w:rPr>
            <w:rStyle w:val="affb"/>
            <w:rFonts w:hint="eastAsia"/>
          </w:rPr>
          <w:t>运行纳秒寄存器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_Toc95900699 \h </w:instrText>
        </w:r>
        <w:r w:rsidR="00A95579">
          <w:fldChar w:fldCharType="separate"/>
        </w:r>
        <w:r w:rsidR="00A95579">
          <w:t>34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00" w:history="1">
        <w:r w:rsidR="00A95579">
          <w:rPr>
            <w:rStyle w:val="affb"/>
          </w:rPr>
          <w:t xml:space="preserve">4.6 LVDS_7K 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_Toc95900700 \h </w:instrText>
        </w:r>
        <w:r w:rsidR="00A95579">
          <w:fldChar w:fldCharType="separate"/>
        </w:r>
        <w:r w:rsidR="00A95579">
          <w:t>34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1" w:history="1">
        <w:r w:rsidR="00A95579">
          <w:rPr>
            <w:rStyle w:val="affb"/>
          </w:rPr>
          <w:t>4.6.1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模块版本号寄存器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_Toc95900701 \h </w:instrText>
        </w:r>
        <w:r w:rsidR="00A95579">
          <w:fldChar w:fldCharType="separate"/>
        </w:r>
        <w:r w:rsidR="00A95579">
          <w:t>34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2" w:history="1">
        <w:r w:rsidR="00A95579">
          <w:rPr>
            <w:rStyle w:val="affb"/>
          </w:rPr>
          <w:t>4.6.2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模块日期寄存器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_Toc95900702 \h </w:instrText>
        </w:r>
        <w:r w:rsidR="00A95579">
          <w:fldChar w:fldCharType="separate"/>
        </w:r>
        <w:r w:rsidR="00A95579">
          <w:t>35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3" w:history="1">
        <w:r w:rsidR="00A95579">
          <w:rPr>
            <w:rStyle w:val="affb"/>
          </w:rPr>
          <w:t>4.6.3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测试寄存器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_Toc95900703 \h </w:instrText>
        </w:r>
        <w:r w:rsidR="00A95579">
          <w:fldChar w:fldCharType="separate"/>
        </w:r>
        <w:r w:rsidR="00A95579">
          <w:t>35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4" w:history="1">
        <w:r w:rsidR="00A95579">
          <w:rPr>
            <w:rStyle w:val="affb"/>
          </w:rPr>
          <w:t>4.6.4 LVDS</w:t>
        </w:r>
        <w:r w:rsidR="00A95579">
          <w:rPr>
            <w:rStyle w:val="affb"/>
            <w:rFonts w:hint="eastAsia"/>
          </w:rPr>
          <w:t>通道数据开关寄存器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_Toc95900704 \h </w:instrText>
        </w:r>
        <w:r w:rsidR="00A95579">
          <w:fldChar w:fldCharType="separate"/>
        </w:r>
        <w:r w:rsidR="00A95579">
          <w:t>35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5" w:history="1">
        <w:r w:rsidR="00A95579">
          <w:rPr>
            <w:rStyle w:val="affb"/>
          </w:rPr>
          <w:t>4.6.5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有符号数开关寄存器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_Toc95900705 \h </w:instrText>
        </w:r>
        <w:r w:rsidR="00A95579">
          <w:fldChar w:fldCharType="separate"/>
        </w:r>
        <w:r w:rsidR="00A95579">
          <w:t>36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6" w:history="1">
        <w:r w:rsidR="00A95579">
          <w:rPr>
            <w:rStyle w:val="affb"/>
          </w:rPr>
          <w:t>4.6.6 IODELAY0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_Toc95900706 \h </w:instrText>
        </w:r>
        <w:r w:rsidR="00A95579">
          <w:fldChar w:fldCharType="separate"/>
        </w:r>
        <w:r w:rsidR="00A95579">
          <w:t>36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7" w:history="1">
        <w:r w:rsidR="00A95579">
          <w:rPr>
            <w:rStyle w:val="affb"/>
          </w:rPr>
          <w:t>4.6.7 IODELAY0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_Toc95900707 \h </w:instrText>
        </w:r>
        <w:r w:rsidR="00A95579">
          <w:fldChar w:fldCharType="separate"/>
        </w:r>
        <w:r w:rsidR="00A95579">
          <w:t>36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8" w:history="1">
        <w:r w:rsidR="00A95579">
          <w:rPr>
            <w:rStyle w:val="affb"/>
          </w:rPr>
          <w:t>4.6.8 IODELAY1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_Toc95900708 \h </w:instrText>
        </w:r>
        <w:r w:rsidR="00A95579">
          <w:fldChar w:fldCharType="separate"/>
        </w:r>
        <w:r w:rsidR="00A95579">
          <w:t>37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09" w:history="1">
        <w:r w:rsidR="00A95579">
          <w:rPr>
            <w:rStyle w:val="affb"/>
          </w:rPr>
          <w:t>4.6.9 IODELAY1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_Toc95900709 \h </w:instrText>
        </w:r>
        <w:r w:rsidR="00A95579">
          <w:fldChar w:fldCharType="separate"/>
        </w:r>
        <w:r w:rsidR="00A95579">
          <w:t>37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0" w:history="1">
        <w:r w:rsidR="00A95579">
          <w:rPr>
            <w:rStyle w:val="affb"/>
          </w:rPr>
          <w:t>4.6.10 IODELAY2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_Toc95900710 \h </w:instrText>
        </w:r>
        <w:r w:rsidR="00A95579">
          <w:fldChar w:fldCharType="separate"/>
        </w:r>
        <w:r w:rsidR="00A95579">
          <w:t>37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1" w:history="1">
        <w:r w:rsidR="00A95579">
          <w:rPr>
            <w:rStyle w:val="affb"/>
          </w:rPr>
          <w:t>4.6.11 IODELAY2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_Toc95900711 \h </w:instrText>
        </w:r>
        <w:r w:rsidR="00A95579">
          <w:fldChar w:fldCharType="separate"/>
        </w:r>
        <w:r w:rsidR="00A95579">
          <w:t>38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2" w:history="1">
        <w:r w:rsidR="00A95579">
          <w:rPr>
            <w:rStyle w:val="affb"/>
          </w:rPr>
          <w:t>4.6.12 IODELAY3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_Toc95900712 \h </w:instrText>
        </w:r>
        <w:r w:rsidR="00A95579">
          <w:fldChar w:fldCharType="separate"/>
        </w:r>
        <w:r w:rsidR="00A95579">
          <w:t>38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3" w:history="1">
        <w:r w:rsidR="00A95579">
          <w:rPr>
            <w:rStyle w:val="affb"/>
          </w:rPr>
          <w:t>4.6.13 IODELAY3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_Toc95900713 \h </w:instrText>
        </w:r>
        <w:r w:rsidR="00A95579">
          <w:fldChar w:fldCharType="separate"/>
        </w:r>
        <w:r w:rsidR="00A95579">
          <w:t>39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4" w:history="1">
        <w:r w:rsidR="00A95579">
          <w:rPr>
            <w:rStyle w:val="affb"/>
          </w:rPr>
          <w:t>4.6.14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_Toc95900714 \h </w:instrText>
        </w:r>
        <w:r w:rsidR="00A95579">
          <w:fldChar w:fldCharType="separate"/>
        </w:r>
        <w:r w:rsidR="00A95579">
          <w:t>39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5" w:history="1">
        <w:r w:rsidR="00A95579">
          <w:rPr>
            <w:rStyle w:val="affb"/>
          </w:rPr>
          <w:t>4.6.15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_Toc95900715 \h </w:instrText>
        </w:r>
        <w:r w:rsidR="00A95579">
          <w:fldChar w:fldCharType="separate"/>
        </w:r>
        <w:r w:rsidR="00A95579">
          <w:t>39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6" w:history="1">
        <w:r w:rsidR="00A95579">
          <w:rPr>
            <w:rStyle w:val="affb"/>
          </w:rPr>
          <w:t>4.6.16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_Toc95900716 \h </w:instrText>
        </w:r>
        <w:r w:rsidR="00A95579">
          <w:fldChar w:fldCharType="separate"/>
        </w:r>
        <w:r w:rsidR="00A95579">
          <w:t>40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7" w:history="1">
        <w:r w:rsidR="00A95579">
          <w:rPr>
            <w:rStyle w:val="affb"/>
          </w:rPr>
          <w:t>4.6.17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_Toc95900717 \h </w:instrText>
        </w:r>
        <w:r w:rsidR="00A95579">
          <w:fldChar w:fldCharType="separate"/>
        </w:r>
        <w:r w:rsidR="00A95579">
          <w:t>40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8" w:history="1">
        <w:r w:rsidR="00A95579">
          <w:rPr>
            <w:rStyle w:val="affb"/>
          </w:rPr>
          <w:t>4.6.18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_Toc95900718 \h </w:instrText>
        </w:r>
        <w:r w:rsidR="00A95579">
          <w:fldChar w:fldCharType="separate"/>
        </w:r>
        <w:r w:rsidR="00A95579">
          <w:t>40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19" w:history="1">
        <w:r w:rsidR="00A95579">
          <w:rPr>
            <w:rStyle w:val="affb"/>
          </w:rPr>
          <w:t>4.6.19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_Toc95900719 \h </w:instrText>
        </w:r>
        <w:r w:rsidR="00A95579">
          <w:fldChar w:fldCharType="separate"/>
        </w:r>
        <w:r w:rsidR="00A95579">
          <w:t>41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0" w:history="1">
        <w:r w:rsidR="00A95579">
          <w:rPr>
            <w:rStyle w:val="affb"/>
          </w:rPr>
          <w:t>4.6.20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_Toc95900720 \h </w:instrText>
        </w:r>
        <w:r w:rsidR="00A95579">
          <w:fldChar w:fldCharType="separate"/>
        </w:r>
        <w:r w:rsidR="00A95579">
          <w:t>42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1" w:history="1">
        <w:r w:rsidR="00A95579">
          <w:rPr>
            <w:rStyle w:val="affb"/>
          </w:rPr>
          <w:t>4.6.21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_Toc95900721 \h </w:instrText>
        </w:r>
        <w:r w:rsidR="00A95579">
          <w:fldChar w:fldCharType="separate"/>
        </w:r>
        <w:r w:rsidR="00A95579">
          <w:t>42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2" w:history="1">
        <w:r w:rsidR="00A95579">
          <w:rPr>
            <w:rStyle w:val="affb"/>
          </w:rPr>
          <w:t>4.6.22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指定</w:t>
        </w:r>
        <w:r w:rsidR="00A95579">
          <w:rPr>
            <w:rStyle w:val="affb"/>
          </w:rPr>
          <w:t>PATTERN0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_Toc95900722 \h </w:instrText>
        </w:r>
        <w:r w:rsidR="00A95579">
          <w:fldChar w:fldCharType="separate"/>
        </w:r>
        <w:r w:rsidR="00A95579">
          <w:t>43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3" w:history="1">
        <w:r w:rsidR="00A95579">
          <w:rPr>
            <w:rStyle w:val="affb"/>
          </w:rPr>
          <w:t>4.6.23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指定</w:t>
        </w:r>
        <w:r w:rsidR="00A95579">
          <w:rPr>
            <w:rStyle w:val="affb"/>
          </w:rPr>
          <w:t>PATTERN1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_Toc95900723 \h </w:instrText>
        </w:r>
        <w:r w:rsidR="00A95579">
          <w:fldChar w:fldCharType="separate"/>
        </w:r>
        <w:r w:rsidR="00A95579">
          <w:t>44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4" w:history="1">
        <w:r w:rsidR="00A95579">
          <w:rPr>
            <w:rStyle w:val="affb"/>
          </w:rPr>
          <w:t>4.6.24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指定</w:t>
        </w:r>
        <w:r w:rsidR="00A95579">
          <w:rPr>
            <w:rStyle w:val="affb"/>
          </w:rPr>
          <w:t>PATTERN2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_Toc95900724 \h </w:instrText>
        </w:r>
        <w:r w:rsidR="00A95579">
          <w:fldChar w:fldCharType="separate"/>
        </w:r>
        <w:r w:rsidR="00A95579">
          <w:t>44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5" w:history="1">
        <w:r w:rsidR="00A95579">
          <w:rPr>
            <w:rStyle w:val="affb"/>
          </w:rPr>
          <w:t>4.6.25 IODELAY</w:t>
        </w:r>
        <w:r w:rsidR="00A95579">
          <w:rPr>
            <w:rStyle w:val="affb"/>
            <w:rFonts w:hint="eastAsia"/>
          </w:rPr>
          <w:t>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_Toc95900725 \h </w:instrText>
        </w:r>
        <w:r w:rsidR="00A95579">
          <w:fldChar w:fldCharType="separate"/>
        </w:r>
        <w:r w:rsidR="00A95579">
          <w:t>44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6" w:history="1">
        <w:r w:rsidR="00A95579">
          <w:rPr>
            <w:rStyle w:val="affb"/>
          </w:rPr>
          <w:t>4.6.26 Bias0</w:t>
        </w:r>
        <w:r w:rsidR="00A95579">
          <w:rPr>
            <w:rStyle w:val="affb"/>
            <w:rFonts w:hint="eastAsia"/>
          </w:rPr>
          <w:t>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_Toc95900726 \h </w:instrText>
        </w:r>
        <w:r w:rsidR="00A95579">
          <w:fldChar w:fldCharType="separate"/>
        </w:r>
        <w:r w:rsidR="00A95579">
          <w:t>45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7" w:history="1">
        <w:r w:rsidR="00A95579">
          <w:rPr>
            <w:rStyle w:val="affb"/>
          </w:rPr>
          <w:t>4.6.27 Bias1</w:t>
        </w:r>
        <w:r w:rsidR="00A95579">
          <w:rPr>
            <w:rStyle w:val="affb"/>
            <w:rFonts w:hint="eastAsia"/>
          </w:rPr>
          <w:t>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_Toc95900727 \h </w:instrText>
        </w:r>
        <w:r w:rsidR="00A95579">
          <w:fldChar w:fldCharType="separate"/>
        </w:r>
        <w:r w:rsidR="00A95579">
          <w:t>45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8" w:history="1">
        <w:r w:rsidR="00A95579">
          <w:rPr>
            <w:rStyle w:val="affb"/>
          </w:rPr>
          <w:t>4.6.28 Bias2</w:t>
        </w:r>
        <w:r w:rsidR="00A95579">
          <w:rPr>
            <w:rStyle w:val="affb"/>
            <w:rFonts w:hint="eastAsia"/>
          </w:rPr>
          <w:t>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_Toc95900728 \h </w:instrText>
        </w:r>
        <w:r w:rsidR="00A95579">
          <w:fldChar w:fldCharType="separate"/>
        </w:r>
        <w:r w:rsidR="00A95579">
          <w:t>45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29" w:history="1">
        <w:r w:rsidR="00A95579">
          <w:rPr>
            <w:rStyle w:val="affb"/>
          </w:rPr>
          <w:t>4.6.29 Bias3</w:t>
        </w:r>
        <w:r w:rsidR="00A95579">
          <w:rPr>
            <w:rStyle w:val="affb"/>
            <w:rFonts w:hint="eastAsia"/>
          </w:rPr>
          <w:t>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_Toc95900729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30" w:history="1">
        <w:r w:rsidR="00A95579">
          <w:rPr>
            <w:rStyle w:val="affb"/>
          </w:rPr>
          <w:t xml:space="preserve">4.7 LVDS_KU 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_Toc95900730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1" w:history="1">
        <w:r w:rsidR="00A95579">
          <w:rPr>
            <w:rStyle w:val="affb"/>
          </w:rPr>
          <w:t>4.7.1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模块版本号寄存器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_Toc95900731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2" w:history="1">
        <w:r w:rsidR="00A95579">
          <w:rPr>
            <w:rStyle w:val="affb"/>
          </w:rPr>
          <w:t>4.7.2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模块日期寄存器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_Toc95900732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3" w:history="1">
        <w:r w:rsidR="00A95579">
          <w:rPr>
            <w:rStyle w:val="affb"/>
          </w:rPr>
          <w:t>4.7.3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测试寄存器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_Toc95900733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4" w:history="1">
        <w:r w:rsidR="00A95579">
          <w:rPr>
            <w:rStyle w:val="affb"/>
          </w:rPr>
          <w:t>4.7.4 LVDS0</w:t>
        </w:r>
        <w:r w:rsidR="00A95579">
          <w:rPr>
            <w:rStyle w:val="affb"/>
            <w:rFonts w:hint="eastAsia"/>
          </w:rPr>
          <w:t>通道数据开关寄存器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_Toc95900734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5" w:history="1">
        <w:r w:rsidR="00A95579">
          <w:rPr>
            <w:rStyle w:val="affb"/>
          </w:rPr>
          <w:t>4.7.5 LVDS1</w:t>
        </w:r>
        <w:r w:rsidR="00A95579">
          <w:rPr>
            <w:rStyle w:val="affb"/>
            <w:rFonts w:hint="eastAsia"/>
          </w:rPr>
          <w:t>通道数据开关寄存器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_Toc95900735 \h </w:instrText>
        </w:r>
        <w:r w:rsidR="00A95579">
          <w:fldChar w:fldCharType="separate"/>
        </w:r>
        <w:r w:rsidR="00A95579">
          <w:t>46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6" w:history="1">
        <w:r w:rsidR="00A95579">
          <w:rPr>
            <w:rStyle w:val="affb"/>
          </w:rPr>
          <w:t>4.7.6 LVDS2</w:t>
        </w:r>
        <w:r w:rsidR="00A95579">
          <w:rPr>
            <w:rStyle w:val="affb"/>
            <w:rFonts w:hint="eastAsia"/>
          </w:rPr>
          <w:t>通道数据开关寄存器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_Toc95900736 \h </w:instrText>
        </w:r>
        <w:r w:rsidR="00A95579">
          <w:fldChar w:fldCharType="separate"/>
        </w:r>
        <w:r w:rsidR="00A95579">
          <w:t>47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7" w:history="1">
        <w:r w:rsidR="00A95579">
          <w:rPr>
            <w:rStyle w:val="affb"/>
          </w:rPr>
          <w:t>4.7.7 LVDS3</w:t>
        </w:r>
        <w:r w:rsidR="00A95579">
          <w:rPr>
            <w:rStyle w:val="affb"/>
            <w:rFonts w:hint="eastAsia"/>
          </w:rPr>
          <w:t>通道数据开关寄存器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_Toc95900737 \h </w:instrText>
        </w:r>
        <w:r w:rsidR="00A95579">
          <w:fldChar w:fldCharType="separate"/>
        </w:r>
        <w:r w:rsidR="00A95579">
          <w:t>47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8" w:history="1">
        <w:r w:rsidR="00A95579">
          <w:rPr>
            <w:rStyle w:val="affb"/>
          </w:rPr>
          <w:t>4.7.8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有符号数开关寄存器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_Toc95900738 \h </w:instrText>
        </w:r>
        <w:r w:rsidR="00A95579">
          <w:fldChar w:fldCharType="separate"/>
        </w:r>
        <w:r w:rsidR="00A95579">
          <w:t>47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39" w:history="1">
        <w:r w:rsidR="00A95579">
          <w:rPr>
            <w:rStyle w:val="affb"/>
          </w:rPr>
          <w:t>4.7.9 IODELAY0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_Toc95900739 \h </w:instrText>
        </w:r>
        <w:r w:rsidR="00A95579">
          <w:fldChar w:fldCharType="separate"/>
        </w:r>
        <w:r w:rsidR="00A95579">
          <w:t>47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0" w:history="1">
        <w:r w:rsidR="00A95579">
          <w:rPr>
            <w:rStyle w:val="affb"/>
          </w:rPr>
          <w:t>4.7.10 IODELAY0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_Toc95900740 \h </w:instrText>
        </w:r>
        <w:r w:rsidR="00A95579">
          <w:fldChar w:fldCharType="separate"/>
        </w:r>
        <w:r w:rsidR="00A95579">
          <w:t>48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1" w:history="1">
        <w:r w:rsidR="00A95579">
          <w:rPr>
            <w:rStyle w:val="affb"/>
          </w:rPr>
          <w:t>4.7.11 IODELAY1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_Toc95900741 \h </w:instrText>
        </w:r>
        <w:r w:rsidR="00A95579">
          <w:fldChar w:fldCharType="separate"/>
        </w:r>
        <w:r w:rsidR="00A95579">
          <w:t>48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2" w:history="1">
        <w:r w:rsidR="00A95579">
          <w:rPr>
            <w:rStyle w:val="affb"/>
          </w:rPr>
          <w:t>4.7.12 IODELAY1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_Toc95900742 \h </w:instrText>
        </w:r>
        <w:r w:rsidR="00A95579">
          <w:fldChar w:fldCharType="separate"/>
        </w:r>
        <w:r w:rsidR="00A95579">
          <w:t>48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3" w:history="1">
        <w:r w:rsidR="00A95579">
          <w:rPr>
            <w:rStyle w:val="affb"/>
          </w:rPr>
          <w:t>4.7.13 IODELAY2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_Toc95900743 \h </w:instrText>
        </w:r>
        <w:r w:rsidR="00A95579">
          <w:fldChar w:fldCharType="separate"/>
        </w:r>
        <w:r w:rsidR="00A95579">
          <w:t>48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4" w:history="1">
        <w:r w:rsidR="00A95579">
          <w:rPr>
            <w:rStyle w:val="affb"/>
          </w:rPr>
          <w:t>4.7.14 IODELAY2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_Toc95900744 \h </w:instrText>
        </w:r>
        <w:r w:rsidR="00A95579">
          <w:fldChar w:fldCharType="separate"/>
        </w:r>
        <w:r w:rsidR="00A95579">
          <w:t>49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5" w:history="1">
        <w:r w:rsidR="00A95579">
          <w:rPr>
            <w:rStyle w:val="affb"/>
          </w:rPr>
          <w:t>4.7.15 IODELAY3</w:t>
        </w:r>
        <w:r w:rsidR="00A95579">
          <w:rPr>
            <w:rStyle w:val="affb"/>
            <w:rFonts w:hint="eastAsia"/>
          </w:rPr>
          <w:t>操作寄存器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_Toc95900745 \h </w:instrText>
        </w:r>
        <w:r w:rsidR="00A95579">
          <w:fldChar w:fldCharType="separate"/>
        </w:r>
        <w:r w:rsidR="00A95579">
          <w:t>49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6" w:history="1">
        <w:r w:rsidR="00A95579">
          <w:rPr>
            <w:rStyle w:val="affb"/>
          </w:rPr>
          <w:t>4.7.16 IODELAY3</w:t>
        </w:r>
        <w:r w:rsidR="00A95579">
          <w:rPr>
            <w:rStyle w:val="affb"/>
            <w:rFonts w:hint="eastAsia"/>
          </w:rPr>
          <w:t>输入值寄存器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_Toc95900746 \h </w:instrText>
        </w:r>
        <w:r w:rsidR="00A95579">
          <w:fldChar w:fldCharType="separate"/>
        </w:r>
        <w:r w:rsidR="00A95579">
          <w:t>49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7" w:history="1">
        <w:r w:rsidR="00A95579">
          <w:rPr>
            <w:rStyle w:val="affb"/>
          </w:rPr>
          <w:t>4.7.17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_Toc95900747 \h </w:instrText>
        </w:r>
        <w:r w:rsidR="00A95579">
          <w:fldChar w:fldCharType="separate"/>
        </w:r>
        <w:r w:rsidR="00A95579">
          <w:t>49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8" w:history="1">
        <w:r w:rsidR="00A95579">
          <w:rPr>
            <w:rStyle w:val="affb"/>
          </w:rPr>
          <w:t>4.7.18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_Toc95900748 \h </w:instrText>
        </w:r>
        <w:r w:rsidR="00A95579">
          <w:fldChar w:fldCharType="separate"/>
        </w:r>
        <w:r w:rsidR="00A95579">
          <w:t>50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49" w:history="1">
        <w:r w:rsidR="00A95579">
          <w:rPr>
            <w:rStyle w:val="affb"/>
          </w:rPr>
          <w:t>4.7.19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_Toc95900749 \h </w:instrText>
        </w:r>
        <w:r w:rsidR="00A95579">
          <w:fldChar w:fldCharType="separate"/>
        </w:r>
        <w:r w:rsidR="00A95579">
          <w:t>50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0" w:history="1">
        <w:r w:rsidR="00A95579">
          <w:rPr>
            <w:rStyle w:val="affb"/>
          </w:rPr>
          <w:t>4.7.20 PATTERN</w:t>
        </w:r>
        <w:r w:rsidR="00A95579">
          <w:rPr>
            <w:rStyle w:val="affb"/>
            <w:rFonts w:hint="eastAsia"/>
          </w:rPr>
          <w:t>接收成功标志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_Toc95900750 \h </w:instrText>
        </w:r>
        <w:r w:rsidR="00A95579">
          <w:fldChar w:fldCharType="separate"/>
        </w:r>
        <w:r w:rsidR="00A95579">
          <w:t>50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1" w:history="1">
        <w:r w:rsidR="00A95579">
          <w:rPr>
            <w:rStyle w:val="affb"/>
          </w:rPr>
          <w:t>4.7.21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_Toc95900751 \h </w:instrText>
        </w:r>
        <w:r w:rsidR="00A95579">
          <w:fldChar w:fldCharType="separate"/>
        </w:r>
        <w:r w:rsidR="00A95579">
          <w:t>50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2" w:history="1">
        <w:r w:rsidR="00A95579">
          <w:rPr>
            <w:rStyle w:val="affb"/>
          </w:rPr>
          <w:t>4.7.22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_Toc95900752 \h </w:instrText>
        </w:r>
        <w:r w:rsidR="00A95579">
          <w:fldChar w:fldCharType="separate"/>
        </w:r>
        <w:r w:rsidR="00A95579">
          <w:t>51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3" w:history="1">
        <w:r w:rsidR="00A95579">
          <w:rPr>
            <w:rStyle w:val="affb"/>
          </w:rPr>
          <w:t>4.7.23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_Toc95900753 \h </w:instrText>
        </w:r>
        <w:r w:rsidR="00A95579">
          <w:fldChar w:fldCharType="separate"/>
        </w:r>
        <w:r w:rsidR="00A95579">
          <w:t>51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4" w:history="1">
        <w:r w:rsidR="00A95579">
          <w:rPr>
            <w:rStyle w:val="affb"/>
          </w:rPr>
          <w:t>4.7.24 DELAY</w:t>
        </w:r>
        <w:r w:rsidR="00A95579">
          <w:rPr>
            <w:rStyle w:val="affb"/>
            <w:rFonts w:hint="eastAsia"/>
          </w:rPr>
          <w:t>值</w:t>
        </w:r>
        <w:r w:rsidR="00A95579">
          <w:rPr>
            <w:rStyle w:val="affb"/>
          </w:rPr>
          <w:t>3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_Toc95900754 \h </w:instrText>
        </w:r>
        <w:r w:rsidR="00A95579">
          <w:fldChar w:fldCharType="separate"/>
        </w:r>
        <w:r w:rsidR="00A95579">
          <w:t>52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5" w:history="1">
        <w:r w:rsidR="00A95579">
          <w:rPr>
            <w:rStyle w:val="affb"/>
          </w:rPr>
          <w:t>4.7.25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指定</w:t>
        </w:r>
        <w:r w:rsidR="00A95579">
          <w:rPr>
            <w:rStyle w:val="affb"/>
          </w:rPr>
          <w:t>PATTERN0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_Toc95900755 \h </w:instrText>
        </w:r>
        <w:r w:rsidR="00A95579">
          <w:fldChar w:fldCharType="separate"/>
        </w:r>
        <w:r w:rsidR="00A95579">
          <w:t>52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6" w:history="1">
        <w:r w:rsidR="00A95579">
          <w:rPr>
            <w:rStyle w:val="affb"/>
          </w:rPr>
          <w:t>4.7.26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指定</w:t>
        </w:r>
        <w:r w:rsidR="00A95579">
          <w:rPr>
            <w:rStyle w:val="affb"/>
          </w:rPr>
          <w:t>PATTERN1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_Toc95900756 \h </w:instrText>
        </w:r>
        <w:r w:rsidR="00A95579">
          <w:fldChar w:fldCharType="separate"/>
        </w:r>
        <w:r w:rsidR="00A95579">
          <w:t>52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7" w:history="1">
        <w:r w:rsidR="00A95579">
          <w:rPr>
            <w:rStyle w:val="affb"/>
          </w:rPr>
          <w:t>4.7.27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指定</w:t>
        </w:r>
        <w:r w:rsidR="00A95579">
          <w:rPr>
            <w:rStyle w:val="affb"/>
          </w:rPr>
          <w:t>PATTERN2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_Toc95900757 \h </w:instrText>
        </w:r>
        <w:r w:rsidR="00A95579">
          <w:fldChar w:fldCharType="separate"/>
        </w:r>
        <w:r w:rsidR="00A95579">
          <w:t>53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58" w:history="1">
        <w:r w:rsidR="00A95579">
          <w:rPr>
            <w:rStyle w:val="affb"/>
          </w:rPr>
          <w:t>4.7.28 IODELAY</w:t>
        </w:r>
        <w:r w:rsidR="00A95579">
          <w:rPr>
            <w:rStyle w:val="affb"/>
            <w:rFonts w:hint="eastAsia"/>
          </w:rPr>
          <w:t>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_Toc95900758 \h </w:instrText>
        </w:r>
        <w:r w:rsidR="00A95579">
          <w:fldChar w:fldCharType="separate"/>
        </w:r>
        <w:r w:rsidR="00A95579">
          <w:t>53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59" w:history="1">
        <w:r w:rsidR="00A95579">
          <w:rPr>
            <w:rStyle w:val="affb"/>
          </w:rPr>
          <w:t>4.8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组帧模块寄存器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_Toc95900759 \h </w:instrText>
        </w:r>
        <w:r w:rsidR="00A95579">
          <w:fldChar w:fldCharType="separate"/>
        </w:r>
        <w:r w:rsidR="00A95579">
          <w:t>53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0" w:history="1">
        <w:r w:rsidR="00A95579">
          <w:rPr>
            <w:rStyle w:val="affb"/>
          </w:rPr>
          <w:t>4.8.1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测试寄存器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_Toc95900760 \h </w:instrText>
        </w:r>
        <w:r w:rsidR="00A95579">
          <w:fldChar w:fldCharType="separate"/>
        </w:r>
        <w:r w:rsidR="00A95579">
          <w:t>53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1" w:history="1">
        <w:r w:rsidR="00A95579">
          <w:rPr>
            <w:rStyle w:val="affb"/>
          </w:rPr>
          <w:t>4.8.2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帧长寄存器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_Toc95900761 \h </w:instrText>
        </w:r>
        <w:r w:rsidR="00A95579">
          <w:fldChar w:fldCharType="separate"/>
        </w:r>
        <w:r w:rsidR="00A95579">
          <w:t>54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2" w:history="1">
        <w:r w:rsidR="00A95579">
          <w:rPr>
            <w:rStyle w:val="affb"/>
          </w:rPr>
          <w:t>4.8.3 DEBUG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_Toc95900762 \h </w:instrText>
        </w:r>
        <w:r w:rsidR="00A95579">
          <w:fldChar w:fldCharType="separate"/>
        </w:r>
        <w:r w:rsidR="00A95579">
          <w:t>54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3" w:history="1">
        <w:r w:rsidR="00A95579">
          <w:rPr>
            <w:rStyle w:val="affb"/>
          </w:rPr>
          <w:t>4.8.4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组帧带宽监控寄存器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_Toc95900763 \h </w:instrText>
        </w:r>
        <w:r w:rsidR="00A95579">
          <w:fldChar w:fldCharType="separate"/>
        </w:r>
        <w:r w:rsidR="00A95579">
          <w:t>54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4" w:history="1">
        <w:r w:rsidR="00A95579">
          <w:rPr>
            <w:rStyle w:val="affb"/>
          </w:rPr>
          <w:t>4.8.5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通道使能寄存器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_Toc95900764 \h </w:instrText>
        </w:r>
        <w:r w:rsidR="00A95579">
          <w:fldChar w:fldCharType="separate"/>
        </w:r>
        <w:r w:rsidR="00A95579">
          <w:t>54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5" w:history="1">
        <w:r w:rsidR="00A95579">
          <w:rPr>
            <w:rStyle w:val="affb"/>
          </w:rPr>
          <w:t>4.8.6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通道模式寄存器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_Toc95900765 \h </w:instrText>
        </w:r>
        <w:r w:rsidR="00A95579">
          <w:fldChar w:fldCharType="separate"/>
        </w:r>
        <w:r w:rsidR="00A95579">
          <w:t>55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6" w:history="1">
        <w:r w:rsidR="00A95579">
          <w:rPr>
            <w:rStyle w:val="affb"/>
          </w:rPr>
          <w:t>4.8.7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触发长度寄存器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_Toc95900766 \h </w:instrText>
        </w:r>
        <w:r w:rsidR="00A95579">
          <w:fldChar w:fldCharType="separate"/>
        </w:r>
        <w:r w:rsidR="00A95579">
          <w:t>55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7" w:history="1">
        <w:r w:rsidR="00A95579">
          <w:rPr>
            <w:rStyle w:val="affb"/>
          </w:rPr>
          <w:t>4.8.8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超时门限寄存器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_Toc95900767 \h </w:instrText>
        </w:r>
        <w:r w:rsidR="00A95579">
          <w:fldChar w:fldCharType="separate"/>
        </w:r>
        <w:r w:rsidR="00A95579">
          <w:t>55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8" w:history="1">
        <w:r w:rsidR="00A95579">
          <w:rPr>
            <w:rStyle w:val="affb"/>
          </w:rPr>
          <w:t>4.8.9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超时开关寄存器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_Toc95900768 \h </w:instrText>
        </w:r>
        <w:r w:rsidR="00A95579">
          <w:fldChar w:fldCharType="separate"/>
        </w:r>
        <w:r w:rsidR="00A95579">
          <w:t>55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69" w:history="1">
        <w:r w:rsidR="00A95579">
          <w:rPr>
            <w:rStyle w:val="affb"/>
          </w:rPr>
          <w:t>4.8.10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帧头插入使能寄存器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_Toc95900769 \h </w:instrText>
        </w:r>
        <w:r w:rsidR="00A95579">
          <w:fldChar w:fldCharType="separate"/>
        </w:r>
        <w:r w:rsidR="00A95579">
          <w:t>55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70" w:history="1">
        <w:r w:rsidR="00A95579">
          <w:rPr>
            <w:rStyle w:val="affb"/>
          </w:rPr>
          <w:t xml:space="preserve">4.9 DDR frame 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_Toc95900770 \h </w:instrText>
        </w:r>
        <w:r w:rsidR="00A95579">
          <w:fldChar w:fldCharType="separate"/>
        </w:r>
        <w:r w:rsidR="00A95579">
          <w:t>56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1" w:history="1">
        <w:r w:rsidR="00A95579">
          <w:rPr>
            <w:rStyle w:val="affb"/>
          </w:rPr>
          <w:t>4.9.1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软复位寄存器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_Toc95900771 \h </w:instrText>
        </w:r>
        <w:r w:rsidR="00A95579">
          <w:fldChar w:fldCharType="separate"/>
        </w:r>
        <w:r w:rsidR="00A95579">
          <w:t>56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2" w:history="1">
        <w:r w:rsidR="00A95579">
          <w:rPr>
            <w:rStyle w:val="affb"/>
          </w:rPr>
          <w:t>4.9.2 DDR</w:t>
        </w:r>
        <w:r w:rsidR="00A95579">
          <w:rPr>
            <w:rStyle w:val="affb"/>
            <w:rFonts w:hint="eastAsia"/>
          </w:rPr>
          <w:t>状态告警</w:t>
        </w:r>
        <w:r w:rsidR="00A95579">
          <w:rPr>
            <w:rStyle w:val="affb"/>
          </w:rPr>
          <w:t>0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_Toc95900772 \h </w:instrText>
        </w:r>
        <w:r w:rsidR="00A95579">
          <w:fldChar w:fldCharType="separate"/>
        </w:r>
        <w:r w:rsidR="00A95579">
          <w:t>56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3" w:history="1">
        <w:r w:rsidR="00A95579">
          <w:rPr>
            <w:rStyle w:val="affb"/>
          </w:rPr>
          <w:t>4.9.3 DDR</w:t>
        </w:r>
        <w:r w:rsidR="00A95579">
          <w:rPr>
            <w:rStyle w:val="affb"/>
            <w:rFonts w:hint="eastAsia"/>
          </w:rPr>
          <w:t>状态告警</w:t>
        </w:r>
        <w:r w:rsidR="00A95579">
          <w:rPr>
            <w:rStyle w:val="affb"/>
          </w:rPr>
          <w:t>1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_Toc95900773 \h </w:instrText>
        </w:r>
        <w:r w:rsidR="00A95579">
          <w:fldChar w:fldCharType="separate"/>
        </w:r>
        <w:r w:rsidR="00A95579">
          <w:t>56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4" w:history="1">
        <w:r w:rsidR="00A95579">
          <w:rPr>
            <w:rStyle w:val="affb"/>
          </w:rPr>
          <w:t>4.9.4 RDY-VLD</w:t>
        </w:r>
        <w:r w:rsidR="00A95579">
          <w:rPr>
            <w:rStyle w:val="affb"/>
            <w:rFonts w:hint="eastAsia"/>
          </w:rPr>
          <w:t>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_Toc95900774 \h </w:instrText>
        </w:r>
        <w:r w:rsidR="00A95579">
          <w:fldChar w:fldCharType="separate"/>
        </w:r>
        <w:r w:rsidR="00A95579">
          <w:t>57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5" w:history="1">
        <w:r w:rsidR="00A95579">
          <w:rPr>
            <w:rStyle w:val="affb"/>
          </w:rPr>
          <w:t>4.9.5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输入</w:t>
        </w:r>
        <w:r w:rsidR="00A95579">
          <w:rPr>
            <w:rStyle w:val="affb"/>
          </w:rPr>
          <w:t>slot</w:t>
        </w:r>
        <w:r w:rsidR="00A95579">
          <w:rPr>
            <w:rStyle w:val="affb"/>
            <w:rFonts w:hint="eastAsia"/>
          </w:rPr>
          <w:t>统计寄存器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_Toc95900775 \h </w:instrText>
        </w:r>
        <w:r w:rsidR="00A95579">
          <w:fldChar w:fldCharType="separate"/>
        </w:r>
        <w:r w:rsidR="00A95579">
          <w:t>57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6" w:history="1">
        <w:r w:rsidR="00A95579">
          <w:rPr>
            <w:rStyle w:val="affb"/>
          </w:rPr>
          <w:t>4.9.6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输入</w:t>
        </w:r>
        <w:r w:rsidR="00A95579">
          <w:rPr>
            <w:rStyle w:val="affb"/>
          </w:rPr>
          <w:t>frame</w:t>
        </w:r>
        <w:r w:rsidR="00A95579">
          <w:rPr>
            <w:rStyle w:val="affb"/>
            <w:rFonts w:hint="eastAsia"/>
          </w:rPr>
          <w:t>统计寄存器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_Toc95900776 \h </w:instrText>
        </w:r>
        <w:r w:rsidR="00A95579">
          <w:fldChar w:fldCharType="separate"/>
        </w:r>
        <w:r w:rsidR="00A95579">
          <w:t>57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7" w:history="1">
        <w:r w:rsidR="00A95579">
          <w:rPr>
            <w:rStyle w:val="affb"/>
          </w:rPr>
          <w:t>4.9.7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输出</w:t>
        </w:r>
        <w:r w:rsidR="00A95579">
          <w:rPr>
            <w:rStyle w:val="affb"/>
          </w:rPr>
          <w:t>slot</w:t>
        </w:r>
        <w:r w:rsidR="00A95579">
          <w:rPr>
            <w:rStyle w:val="affb"/>
            <w:rFonts w:hint="eastAsia"/>
          </w:rPr>
          <w:t>统计寄存器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_Toc95900777 \h </w:instrText>
        </w:r>
        <w:r w:rsidR="00A95579">
          <w:fldChar w:fldCharType="separate"/>
        </w:r>
        <w:r w:rsidR="00A95579">
          <w:t>57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8" w:history="1">
        <w:r w:rsidR="00A95579">
          <w:rPr>
            <w:rStyle w:val="affb"/>
          </w:rPr>
          <w:t>4.9.8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输出</w:t>
        </w:r>
        <w:r w:rsidR="00A95579">
          <w:rPr>
            <w:rStyle w:val="affb"/>
          </w:rPr>
          <w:t>frame</w:t>
        </w:r>
        <w:r w:rsidR="00A95579">
          <w:rPr>
            <w:rStyle w:val="affb"/>
            <w:rFonts w:hint="eastAsia"/>
          </w:rPr>
          <w:t>统计寄存器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_Toc95900778 \h </w:instrText>
        </w:r>
        <w:r w:rsidR="00A95579">
          <w:fldChar w:fldCharType="separate"/>
        </w:r>
        <w:r w:rsidR="00A95579">
          <w:t>58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79" w:history="1">
        <w:r w:rsidR="00A95579">
          <w:rPr>
            <w:rStyle w:val="affb"/>
          </w:rPr>
          <w:t>4.9.9 Framefifo</w:t>
        </w:r>
        <w:r w:rsidR="00A95579">
          <w:rPr>
            <w:rStyle w:val="affb"/>
            <w:rFonts w:hint="eastAsia"/>
          </w:rPr>
          <w:t>实时水线寄存器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_Toc95900779 \h </w:instrText>
        </w:r>
        <w:r w:rsidR="00A95579">
          <w:fldChar w:fldCharType="separate"/>
        </w:r>
        <w:r w:rsidR="00A95579">
          <w:t>58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80" w:history="1">
        <w:r w:rsidR="00A95579">
          <w:rPr>
            <w:rStyle w:val="affb"/>
          </w:rPr>
          <w:t>4.9.10 Framefifo</w:t>
        </w:r>
        <w:r w:rsidR="00A95579">
          <w:rPr>
            <w:rStyle w:val="affb"/>
            <w:rFonts w:hint="eastAsia"/>
          </w:rPr>
          <w:t>下水线配置寄存器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_Toc95900780 \h </w:instrText>
        </w:r>
        <w:r w:rsidR="00A95579">
          <w:fldChar w:fldCharType="separate"/>
        </w:r>
        <w:r w:rsidR="00A95579">
          <w:t>58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81" w:history="1">
        <w:r w:rsidR="00A95579">
          <w:rPr>
            <w:rStyle w:val="affb"/>
          </w:rPr>
          <w:t>4.9.11 Framefifo</w:t>
        </w:r>
        <w:r w:rsidR="00A95579">
          <w:rPr>
            <w:rStyle w:val="affb"/>
            <w:rFonts w:hint="eastAsia"/>
          </w:rPr>
          <w:t>上水线配置寄存器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_Toc95900781 \h </w:instrText>
        </w:r>
        <w:r w:rsidR="00A95579">
          <w:fldChar w:fldCharType="separate"/>
        </w:r>
        <w:r w:rsidR="00A95579">
          <w:t>58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82" w:history="1">
        <w:r w:rsidR="00A95579">
          <w:rPr>
            <w:rStyle w:val="affb"/>
          </w:rPr>
          <w:t>4.10 I2C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_Toc95900782 \h </w:instrText>
        </w:r>
        <w:r w:rsidR="00A95579">
          <w:fldChar w:fldCharType="separate"/>
        </w:r>
        <w:r w:rsidR="00A95579">
          <w:t>58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83" w:history="1">
        <w:r w:rsidR="00A95579">
          <w:rPr>
            <w:rStyle w:val="affb"/>
          </w:rPr>
          <w:t>4.11 IRIGB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_Toc95900783 \h </w:instrText>
        </w:r>
        <w:r w:rsidR="00A95579">
          <w:fldChar w:fldCharType="separate"/>
        </w:r>
        <w:r w:rsidR="00A95579">
          <w:t>60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84" w:history="1">
        <w:r w:rsidR="00A95579">
          <w:rPr>
            <w:rStyle w:val="affb"/>
          </w:rPr>
          <w:t xml:space="preserve">4.12 JESD_RX 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_Toc95900784 \h </w:instrText>
        </w:r>
        <w:r w:rsidR="00A95579">
          <w:fldChar w:fldCharType="separate"/>
        </w:r>
        <w:r w:rsidR="00A95579">
          <w:t>62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85" w:history="1">
        <w:r w:rsidR="00A95579">
          <w:rPr>
            <w:rStyle w:val="affb"/>
          </w:rPr>
          <w:t>4.13 UART</w:t>
        </w:r>
        <w:r w:rsidR="00A95579">
          <w:rPr>
            <w:rStyle w:val="affb"/>
            <w:rFonts w:hint="eastAsia"/>
          </w:rPr>
          <w:t>模块寄存器</w:t>
        </w:r>
        <w:r w:rsidR="00A95579">
          <w:tab/>
        </w:r>
        <w:r w:rsidR="00A95579">
          <w:fldChar w:fldCharType="begin"/>
        </w:r>
        <w:r w:rsidR="00A95579">
          <w:instrText xml:space="preserve"> PAGEREF _Toc95900785 \h </w:instrText>
        </w:r>
        <w:r w:rsidR="00A95579">
          <w:fldChar w:fldCharType="separate"/>
        </w:r>
        <w:r w:rsidR="00A95579">
          <w:t>62</w:t>
        </w:r>
        <w:r w:rsidR="00A95579">
          <w:fldChar w:fldCharType="end"/>
        </w:r>
      </w:hyperlink>
    </w:p>
    <w:p w:rsidR="00792CE6" w:rsidRDefault="001D09E1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hyperlink w:anchor="_Toc95900786" w:history="1">
        <w:r w:rsidR="00A95579">
          <w:rPr>
            <w:rStyle w:val="affb"/>
            <w:snapToGrid w:val="0"/>
          </w:rPr>
          <w:t>5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软件操作指导</w:t>
        </w:r>
        <w:r w:rsidR="00A95579">
          <w:tab/>
        </w:r>
        <w:r w:rsidR="00A95579">
          <w:fldChar w:fldCharType="begin"/>
        </w:r>
        <w:r w:rsidR="00A95579">
          <w:instrText xml:space="preserve"> PAGEREF _Toc95900786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87" w:history="1">
        <w:r w:rsidR="00A95579">
          <w:rPr>
            <w:rStyle w:val="affb"/>
          </w:rPr>
          <w:t>5.1 CPU</w:t>
        </w:r>
        <w:r w:rsidR="00A95579">
          <w:rPr>
            <w:rStyle w:val="affb"/>
            <w:rFonts w:hint="eastAsia"/>
          </w:rPr>
          <w:t>接口配置</w:t>
        </w:r>
        <w:r w:rsidR="00A95579">
          <w:tab/>
        </w:r>
        <w:r w:rsidR="00A95579">
          <w:fldChar w:fldCharType="begin"/>
        </w:r>
        <w:r w:rsidR="00A95579">
          <w:instrText xml:space="preserve"> PAGEREF _Toc95900787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88" w:history="1">
        <w:r w:rsidR="00A95579">
          <w:rPr>
            <w:rStyle w:val="affb"/>
          </w:rPr>
          <w:t>5.1.1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控制寄存器配置</w:t>
        </w:r>
        <w:r w:rsidR="00A95579">
          <w:tab/>
        </w:r>
        <w:r w:rsidR="00A95579">
          <w:fldChar w:fldCharType="begin"/>
        </w:r>
        <w:r w:rsidR="00A95579">
          <w:instrText xml:space="preserve"> PAGEREF _Toc95900788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89" w:history="1">
        <w:r w:rsidR="00A95579">
          <w:rPr>
            <w:rStyle w:val="affb"/>
          </w:rPr>
          <w:t>5.1.2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硬复位操作指导</w:t>
        </w:r>
        <w:r w:rsidR="00A95579">
          <w:tab/>
        </w:r>
        <w:r w:rsidR="00A95579">
          <w:fldChar w:fldCharType="begin"/>
        </w:r>
        <w:r w:rsidR="00A95579">
          <w:instrText xml:space="preserve"> PAGEREF _Toc95900789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90" w:history="1">
        <w:r w:rsidR="00A95579">
          <w:rPr>
            <w:rStyle w:val="affb"/>
          </w:rPr>
          <w:t>5.1.3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初始化程序设计指导</w:t>
        </w:r>
        <w:r w:rsidR="00A95579">
          <w:tab/>
        </w:r>
        <w:r w:rsidR="00A95579">
          <w:fldChar w:fldCharType="begin"/>
        </w:r>
        <w:r w:rsidR="00A95579">
          <w:instrText xml:space="preserve"> PAGEREF _Toc95900790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32"/>
        <w:tabs>
          <w:tab w:val="right" w:leader="dot" w:pos="9338"/>
        </w:tabs>
        <w:rPr>
          <w:rFonts w:asciiTheme="minorHAnsi" w:eastAsiaTheme="minorEastAsia" w:hAnsiTheme="minorHAnsi" w:cstheme="minorBidi"/>
          <w:sz w:val="21"/>
        </w:rPr>
      </w:pPr>
      <w:hyperlink w:anchor="_Toc95900791" w:history="1">
        <w:r w:rsidR="00A95579">
          <w:rPr>
            <w:rStyle w:val="affb"/>
          </w:rPr>
          <w:t>5.1.4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逻辑全局软复位功能</w:t>
        </w:r>
        <w:r w:rsidR="00A95579">
          <w:tab/>
        </w:r>
        <w:r w:rsidR="00A95579">
          <w:fldChar w:fldCharType="begin"/>
        </w:r>
        <w:r w:rsidR="00A95579">
          <w:instrText xml:space="preserve"> PAGEREF _Toc95900791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hyperlink w:anchor="_Toc95900792" w:history="1">
        <w:r w:rsidR="00A95579">
          <w:rPr>
            <w:rStyle w:val="affb"/>
            <w:snapToGrid w:val="0"/>
          </w:rPr>
          <w:t>6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管脚说明</w:t>
        </w:r>
        <w:r w:rsidR="00A95579">
          <w:tab/>
        </w:r>
        <w:r w:rsidR="00A95579">
          <w:fldChar w:fldCharType="begin"/>
        </w:r>
        <w:r w:rsidR="00A95579">
          <w:instrText xml:space="preserve"> PAGEREF _Toc95900792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24"/>
        <w:tabs>
          <w:tab w:val="right" w:leader="dot" w:pos="9338"/>
        </w:tabs>
        <w:rPr>
          <w:rFonts w:asciiTheme="minorHAnsi" w:eastAsiaTheme="minorEastAsia" w:hAnsiTheme="minorHAnsi" w:cstheme="minorBidi"/>
          <w:smallCaps w:val="0"/>
          <w:kern w:val="2"/>
          <w:sz w:val="21"/>
          <w:szCs w:val="22"/>
        </w:rPr>
      </w:pPr>
      <w:hyperlink w:anchor="_Toc95900793" w:history="1">
        <w:r w:rsidR="00A95579">
          <w:rPr>
            <w:rStyle w:val="affb"/>
          </w:rPr>
          <w:t>6.1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管脚分布</w:t>
        </w:r>
        <w:r w:rsidR="00A95579">
          <w:tab/>
        </w:r>
        <w:r w:rsidR="00A95579">
          <w:fldChar w:fldCharType="begin"/>
        </w:r>
        <w:r w:rsidR="00A95579">
          <w:instrText xml:space="preserve"> PAGEREF _Toc95900793 \h </w:instrText>
        </w:r>
        <w:r w:rsidR="00A95579">
          <w:fldChar w:fldCharType="separate"/>
        </w:r>
        <w:r w:rsidR="00A95579">
          <w:t>63</w:t>
        </w:r>
        <w:r w:rsidR="00A95579">
          <w:fldChar w:fldCharType="end"/>
        </w:r>
      </w:hyperlink>
    </w:p>
    <w:p w:rsidR="00792CE6" w:rsidRDefault="001D09E1">
      <w:pPr>
        <w:pStyle w:val="15"/>
        <w:tabs>
          <w:tab w:val="right" w:leader="dot" w:pos="9338"/>
        </w:tabs>
        <w:rPr>
          <w:rFonts w:asciiTheme="minorHAnsi" w:eastAsiaTheme="minorEastAsia" w:hAnsiTheme="minorHAnsi" w:cstheme="minorBidi"/>
          <w:bCs w:val="0"/>
          <w:caps w:val="0"/>
          <w:kern w:val="2"/>
          <w:sz w:val="21"/>
          <w:szCs w:val="22"/>
        </w:rPr>
      </w:pPr>
      <w:hyperlink w:anchor="_Toc95900794" w:history="1">
        <w:r w:rsidR="00A95579">
          <w:rPr>
            <w:rStyle w:val="affb"/>
            <w:snapToGrid w:val="0"/>
          </w:rPr>
          <w:t>7</w:t>
        </w:r>
        <w:r w:rsidR="00A95579">
          <w:rPr>
            <w:rStyle w:val="affb"/>
            <w:rFonts w:hint="eastAsia"/>
          </w:rPr>
          <w:t xml:space="preserve"> </w:t>
        </w:r>
        <w:r w:rsidR="00A95579">
          <w:rPr>
            <w:rStyle w:val="affb"/>
            <w:rFonts w:hint="eastAsia"/>
          </w:rPr>
          <w:t>依据或参考文件</w:t>
        </w:r>
        <w:r w:rsidR="00A95579">
          <w:tab/>
        </w:r>
        <w:r w:rsidR="00A95579">
          <w:fldChar w:fldCharType="begin"/>
        </w:r>
        <w:r w:rsidR="00A95579">
          <w:instrText xml:space="preserve"> PAGEREF _Toc95900794 \h </w:instrText>
        </w:r>
        <w:r w:rsidR="00A95579">
          <w:fldChar w:fldCharType="separate"/>
        </w:r>
        <w:r w:rsidR="00A95579">
          <w:t>65</w:t>
        </w:r>
        <w:r w:rsidR="00A95579">
          <w:fldChar w:fldCharType="end"/>
        </w:r>
      </w:hyperlink>
    </w:p>
    <w:p w:rsidR="00792CE6" w:rsidRDefault="00A95579">
      <w:pPr>
        <w:pStyle w:val="15"/>
        <w:tabs>
          <w:tab w:val="right" w:leader="dot" w:pos="9338"/>
        </w:tabs>
        <w:sectPr w:rsidR="00792CE6">
          <w:pgSz w:w="11900" w:h="16832"/>
          <w:pgMar w:top="1418" w:right="1134" w:bottom="1418" w:left="1418" w:header="646" w:footer="646" w:gutter="0"/>
          <w:cols w:space="720"/>
          <w:titlePg/>
        </w:sectPr>
      </w:pPr>
      <w:r>
        <w:fldChar w:fldCharType="end"/>
      </w:r>
    </w:p>
    <w:p w:rsidR="00792CE6" w:rsidRDefault="00A95579">
      <w:pPr>
        <w:pStyle w:val="13"/>
        <w:spacing w:before="174" w:after="174"/>
      </w:pPr>
      <w:bookmarkStart w:id="1" w:name="_Toc95900571"/>
      <w:r>
        <w:rPr>
          <w:rFonts w:hint="eastAsia"/>
        </w:rPr>
        <w:lastRenderedPageBreak/>
        <w:t>范围</w:t>
      </w:r>
      <w:bookmarkEnd w:id="1"/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本文描述本</w:t>
      </w:r>
      <w:r>
        <w:rPr>
          <w:color w:val="000000" w:themeColor="text1"/>
        </w:rPr>
        <w:t>项目</w:t>
      </w:r>
      <w:r>
        <w:rPr>
          <w:rFonts w:hint="eastAsia"/>
          <w:color w:val="000000" w:themeColor="text1"/>
        </w:rPr>
        <w:t>FPGA</w:t>
      </w:r>
      <w:r>
        <w:rPr>
          <w:rFonts w:hint="eastAsia"/>
          <w:color w:val="000000" w:themeColor="text1"/>
        </w:rPr>
        <w:t>涉及</w:t>
      </w:r>
      <w:r>
        <w:rPr>
          <w:color w:val="000000" w:themeColor="text1"/>
        </w:rPr>
        <w:t>的逻辑</w:t>
      </w:r>
      <w:r>
        <w:rPr>
          <w:rFonts w:hint="eastAsia"/>
          <w:color w:val="000000" w:themeColor="text1"/>
        </w:rPr>
        <w:t>的功能、性能、接口、操作说明，包括地址空间划分，寄存器读写，软件操作指导，管脚分配等方面的内容。</w:t>
      </w:r>
      <w:r>
        <w:rPr>
          <w:rFonts w:hint="eastAsia"/>
          <w:color w:val="000000" w:themeColor="text1"/>
        </w:rPr>
        <w:tab/>
      </w:r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本文的读者为本逻辑的开发人员，驱动软件设计人员以及测试人员；若客户需要，也可以供其参考。</w:t>
      </w:r>
    </w:p>
    <w:p w:rsidR="00792CE6" w:rsidRDefault="00A95579">
      <w:pPr>
        <w:pStyle w:val="13"/>
        <w:spacing w:before="174" w:after="174"/>
      </w:pPr>
      <w:bookmarkStart w:id="2" w:name="_Toc422384728"/>
      <w:bookmarkStart w:id="3" w:name="_Toc95900572"/>
      <w:bookmarkStart w:id="4" w:name="_Toc424047814"/>
      <w:r>
        <w:t>规范性引用文件</w:t>
      </w:r>
      <w:bookmarkEnd w:id="2"/>
      <w:bookmarkEnd w:id="3"/>
      <w:bookmarkEnd w:id="4"/>
    </w:p>
    <w:p w:rsidR="00792CE6" w:rsidRDefault="00A95579">
      <w:pPr>
        <w:pStyle w:val="affffc"/>
        <w:ind w:firstLine="467"/>
      </w:pPr>
      <w:r>
        <w:t>下列文件对于本文件的应用是必不可少的。凡是注日期的引用文件，仅注日期的版本适用于本文件。凡是不注日期的引用文件，其最新版本</w:t>
      </w:r>
      <w:r>
        <w:t>(</w:t>
      </w:r>
      <w:r>
        <w:t>包括所有的修改单</w:t>
      </w:r>
      <w:r>
        <w:rPr>
          <w:rFonts w:hint="eastAsia"/>
        </w:rPr>
        <w:t>)</w:t>
      </w:r>
      <w:r>
        <w:t>适用于本文件。</w:t>
      </w:r>
    </w:p>
    <w:p w:rsidR="00792CE6" w:rsidRDefault="00A95579">
      <w:pPr>
        <w:pStyle w:val="affffc"/>
        <w:spacing w:line="360" w:lineRule="auto"/>
        <w:ind w:firstLine="467"/>
      </w:pPr>
      <w:r>
        <w:t xml:space="preserve">GJB </w:t>
      </w:r>
      <w:r>
        <w:rPr>
          <w:rFonts w:hint="eastAsia"/>
        </w:rPr>
        <w:t>2786</w:t>
      </w:r>
      <w:r>
        <w:t xml:space="preserve">A-2009 </w:t>
      </w:r>
      <w:r>
        <w:rPr>
          <w:rFonts w:hint="eastAsia"/>
        </w:rPr>
        <w:t>军用软件开发通用要求</w:t>
      </w:r>
    </w:p>
    <w:p w:rsidR="00792CE6" w:rsidRDefault="00A95579">
      <w:pPr>
        <w:pStyle w:val="affffc"/>
        <w:spacing w:line="360" w:lineRule="auto"/>
        <w:ind w:firstLine="467"/>
      </w:pPr>
      <w:bookmarkStart w:id="5" w:name="_Hlk32222890"/>
      <w:r>
        <w:t xml:space="preserve">GJB 438B-2009  </w:t>
      </w:r>
      <w:r>
        <w:rPr>
          <w:rFonts w:hint="eastAsia"/>
        </w:rPr>
        <w:t>军用软件开发文档通用要求</w:t>
      </w:r>
    </w:p>
    <w:bookmarkEnd w:id="5"/>
    <w:p w:rsidR="00792CE6" w:rsidRDefault="00A95579">
      <w:pPr>
        <w:pStyle w:val="affffc"/>
        <w:spacing w:line="360" w:lineRule="auto"/>
        <w:ind w:firstLine="467"/>
      </w:pPr>
      <w:r>
        <w:rPr>
          <w:rFonts w:hint="eastAsia"/>
        </w:rPr>
        <w:t>GJB 439</w:t>
      </w:r>
      <w:r>
        <w:t>A</w:t>
      </w:r>
      <w:r>
        <w:rPr>
          <w:rFonts w:hint="eastAsia"/>
        </w:rPr>
        <w:t>-20</w:t>
      </w:r>
      <w:r>
        <w:t>13</w:t>
      </w:r>
      <w:r>
        <w:rPr>
          <w:rFonts w:hint="eastAsia"/>
        </w:rPr>
        <w:t xml:space="preserve">  </w:t>
      </w:r>
      <w:r>
        <w:rPr>
          <w:rFonts w:hint="eastAsia"/>
        </w:rPr>
        <w:t>军用软件质量保证通用要求</w:t>
      </w:r>
    </w:p>
    <w:p w:rsidR="00792CE6" w:rsidRDefault="00A95579">
      <w:pPr>
        <w:pStyle w:val="affffc"/>
        <w:spacing w:line="360" w:lineRule="auto"/>
        <w:ind w:firstLine="467"/>
      </w:pPr>
      <w:r>
        <w:rPr>
          <w:rFonts w:hint="eastAsia"/>
        </w:rPr>
        <w:t xml:space="preserve">GJB 5235-2004   </w:t>
      </w:r>
      <w:r>
        <w:rPr>
          <w:rFonts w:hint="eastAsia"/>
        </w:rPr>
        <w:t>军用软件配置管理</w:t>
      </w:r>
    </w:p>
    <w:p w:rsidR="00792CE6" w:rsidRDefault="00A95579">
      <w:pPr>
        <w:pStyle w:val="13"/>
        <w:spacing w:before="174" w:after="174"/>
      </w:pPr>
      <w:bookmarkStart w:id="6" w:name="_Toc95900573"/>
      <w:r>
        <w:rPr>
          <w:rFonts w:hint="eastAsia"/>
        </w:rPr>
        <w:t>逻辑综述</w:t>
      </w:r>
      <w:bookmarkEnd w:id="6"/>
    </w:p>
    <w:p w:rsidR="00792CE6" w:rsidRDefault="00A95579">
      <w:pPr>
        <w:pStyle w:val="20"/>
      </w:pPr>
      <w:bookmarkStart w:id="7" w:name="_Toc95900574"/>
      <w:r>
        <w:rPr>
          <w:rFonts w:hint="eastAsia"/>
        </w:rPr>
        <w:t>逻辑总体介绍</w:t>
      </w:r>
      <w:bookmarkEnd w:id="7"/>
    </w:p>
    <w:p w:rsidR="00792CE6" w:rsidRDefault="00A95579">
      <w:pPr>
        <w:pStyle w:val="30"/>
      </w:pPr>
      <w:bookmarkStart w:id="8" w:name="_Toc95900575"/>
      <w:r>
        <w:rPr>
          <w:rFonts w:hint="eastAsia"/>
        </w:rPr>
        <w:t>应用环境</w:t>
      </w:r>
      <w:bookmarkEnd w:id="8"/>
    </w:p>
    <w:p w:rsidR="00792CE6" w:rsidRDefault="00A95579">
      <w:pPr>
        <w:pStyle w:val="affffc"/>
        <w:spacing w:before="174" w:after="174"/>
        <w:ind w:firstLine="467"/>
        <w:rPr>
          <w:color w:val="FF0000"/>
        </w:rPr>
      </w:pPr>
      <w:r>
        <w:t>逻辑在单板中的位置所</w:t>
      </w:r>
      <w:r>
        <w:rPr>
          <w:rFonts w:hint="eastAsia"/>
        </w:rPr>
        <w:t>下图所示</w:t>
      </w:r>
      <w:r>
        <w:t>。</w:t>
      </w:r>
    </w:p>
    <w:p w:rsidR="00792CE6" w:rsidRDefault="00DD1F9F" w:rsidP="00DD1F9F">
      <w:pPr>
        <w:pStyle w:val="affffc"/>
        <w:spacing w:before="174" w:after="174"/>
        <w:ind w:firstLine="467"/>
        <w:jc w:val="center"/>
      </w:pPr>
      <w:r>
        <w:rPr>
          <w:noProof/>
        </w:rPr>
        <w:lastRenderedPageBreak/>
        <w:drawing>
          <wp:inline distT="0" distB="0" distL="0" distR="0" wp14:anchorId="31D7F5F4" wp14:editId="29FD0D56">
            <wp:extent cx="4898846" cy="464101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830" cy="46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E6" w:rsidRDefault="00A95579">
      <w:pPr>
        <w:pStyle w:val="a9"/>
      </w:pPr>
      <w:bookmarkStart w:id="9" w:name="_Ref424046935"/>
      <w:bookmarkStart w:id="10" w:name="_Toc342641612"/>
      <w:r>
        <w:rPr>
          <w:rFonts w:hint="eastAsia"/>
        </w:rPr>
        <w:t>逻辑在单板中的位置</w:t>
      </w:r>
      <w:bookmarkEnd w:id="9"/>
      <w:bookmarkEnd w:id="10"/>
    </w:p>
    <w:p w:rsidR="00792CE6" w:rsidRDefault="00A95579">
      <w:pPr>
        <w:pStyle w:val="30"/>
      </w:pPr>
      <w:bookmarkStart w:id="11" w:name="_Toc95900576"/>
      <w:r>
        <w:rPr>
          <w:rFonts w:hint="eastAsia"/>
        </w:rPr>
        <w:t>芯片型号</w:t>
      </w:r>
      <w:bookmarkEnd w:id="11"/>
    </w:p>
    <w:p w:rsidR="00DD1F9F" w:rsidRDefault="00DD1F9F">
      <w:pPr>
        <w:pStyle w:val="affffc"/>
        <w:ind w:firstLine="467"/>
        <w:rPr>
          <w:color w:val="FF0000"/>
        </w:rPr>
      </w:pPr>
      <w:r w:rsidRPr="00DD1F9F">
        <w:rPr>
          <w:color w:val="FF0000"/>
        </w:rPr>
        <w:t>xc7vx690tffg1761-2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其</w:t>
      </w:r>
      <w:r>
        <w:t>主要资源如下所示</w:t>
      </w:r>
    </w:p>
    <w:p w:rsidR="00792CE6" w:rsidRDefault="001B6E6C" w:rsidP="001B6E6C">
      <w:pPr>
        <w:pStyle w:val="affffc"/>
        <w:spacing w:before="174" w:after="174"/>
        <w:ind w:firstLine="467"/>
        <w:jc w:val="center"/>
      </w:pPr>
      <w:r>
        <w:rPr>
          <w:noProof/>
        </w:rPr>
        <w:lastRenderedPageBreak/>
        <w:drawing>
          <wp:inline distT="0" distB="0" distL="0" distR="0" wp14:anchorId="62BF000E" wp14:editId="2A6FF68B">
            <wp:extent cx="5292849" cy="3295291"/>
            <wp:effectExtent l="0" t="0" r="317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930" cy="32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E6" w:rsidRDefault="00A95579">
      <w:pPr>
        <w:pStyle w:val="20"/>
      </w:pPr>
      <w:bookmarkStart w:id="12" w:name="_Toc95900577"/>
      <w:r>
        <w:rPr>
          <w:rFonts w:hint="eastAsia"/>
        </w:rPr>
        <w:t>逻辑规格</w:t>
      </w:r>
      <w:bookmarkEnd w:id="12"/>
    </w:p>
    <w:p w:rsidR="00792CE6" w:rsidRDefault="00A95579">
      <w:pPr>
        <w:pStyle w:val="30"/>
      </w:pPr>
      <w:bookmarkStart w:id="13" w:name="_Toc95900578"/>
      <w:r>
        <w:rPr>
          <w:rFonts w:hint="eastAsia"/>
        </w:rPr>
        <w:t>PCI</w:t>
      </w:r>
      <w:r>
        <w:rPr>
          <w:rFonts w:hint="eastAsia"/>
        </w:rPr>
        <w:t>接口</w:t>
      </w:r>
      <w:bookmarkEnd w:id="13"/>
    </w:p>
    <w:p w:rsidR="00792CE6" w:rsidRDefault="00A95579">
      <w:pPr>
        <w:pStyle w:val="affffc"/>
        <w:ind w:firstLine="467"/>
      </w:pPr>
      <w:r>
        <w:rPr>
          <w:rFonts w:hint="eastAsia"/>
        </w:rPr>
        <w:t>PCIe</w:t>
      </w:r>
      <w:r>
        <w:t>3.0 X8</w:t>
      </w:r>
      <w:r>
        <w:rPr>
          <w:rFonts w:hint="eastAsia"/>
        </w:rPr>
        <w:t>。</w:t>
      </w:r>
    </w:p>
    <w:p w:rsidR="00792CE6" w:rsidRDefault="00A95579">
      <w:pPr>
        <w:pStyle w:val="30"/>
      </w:pPr>
      <w:bookmarkStart w:id="14" w:name="_Toc342643329"/>
      <w:bookmarkStart w:id="15" w:name="_Toc95900579"/>
      <w:bookmarkStart w:id="16" w:name="_Toc522282380"/>
      <w:r>
        <w:rPr>
          <w:rFonts w:hint="eastAsia"/>
        </w:rPr>
        <w:t>与</w:t>
      </w:r>
      <w:r>
        <w:t>AD</w:t>
      </w:r>
      <w:r w:rsidR="008E500F">
        <w:rPr>
          <w:rFonts w:hint="eastAsia"/>
        </w:rPr>
        <w:t>DA</w:t>
      </w:r>
      <w:r>
        <w:t>的接口</w:t>
      </w:r>
      <w:bookmarkEnd w:id="14"/>
      <w:r>
        <w:rPr>
          <w:rFonts w:hint="eastAsia"/>
        </w:rPr>
        <w:t>(</w:t>
      </w:r>
      <w:r>
        <w:t>FMC</w:t>
      </w:r>
      <w:r>
        <w:rPr>
          <w:rFonts w:hint="eastAsia"/>
        </w:rPr>
        <w:t>)</w:t>
      </w:r>
      <w:bookmarkEnd w:id="15"/>
      <w:bookmarkEnd w:id="16"/>
    </w:p>
    <w:p w:rsidR="00792CE6" w:rsidRDefault="008E500F">
      <w:pPr>
        <w:pStyle w:val="affffc"/>
        <w:ind w:firstLine="467"/>
      </w:pPr>
      <w:r>
        <w:rPr>
          <w:rFonts w:hint="eastAsia"/>
        </w:rPr>
        <w:t>AD</w:t>
      </w:r>
      <w:r>
        <w:rPr>
          <w:rFonts w:hint="eastAsia"/>
        </w:rPr>
        <w:t>：</w:t>
      </w:r>
      <w:r>
        <w:rPr>
          <w:rFonts w:hint="eastAsia"/>
        </w:rPr>
        <w:t>LVDS</w:t>
      </w:r>
      <w:r w:rsidR="00A95579">
        <w:rPr>
          <w:rFonts w:hint="eastAsia"/>
        </w:rPr>
        <w:t>接口。</w:t>
      </w:r>
    </w:p>
    <w:p w:rsidR="008E500F" w:rsidRDefault="008E500F">
      <w:pPr>
        <w:pStyle w:val="affffc"/>
        <w:ind w:firstLine="467"/>
      </w:pPr>
      <w:r>
        <w:rPr>
          <w:rFonts w:hint="eastAsia"/>
        </w:rPr>
        <w:t>DA</w:t>
      </w:r>
      <w:r>
        <w:rPr>
          <w:rFonts w:hint="eastAsia"/>
        </w:rPr>
        <w:t>：</w:t>
      </w:r>
      <w:r>
        <w:rPr>
          <w:rFonts w:hint="eastAsia"/>
        </w:rPr>
        <w:t>JESD</w:t>
      </w:r>
      <w:r>
        <w:rPr>
          <w:rFonts w:hint="eastAsia"/>
        </w:rPr>
        <w:t>接口</w:t>
      </w:r>
    </w:p>
    <w:p w:rsidR="00792CE6" w:rsidRDefault="00A95579">
      <w:pPr>
        <w:pStyle w:val="30"/>
      </w:pPr>
      <w:bookmarkStart w:id="17" w:name="_Toc95900580"/>
      <w:r>
        <w:rPr>
          <w:rFonts w:hint="eastAsia"/>
        </w:rPr>
        <w:t>其他</w:t>
      </w:r>
      <w:bookmarkEnd w:id="17"/>
    </w:p>
    <w:p w:rsidR="00792CE6" w:rsidRDefault="00A95579">
      <w:pPr>
        <w:pStyle w:val="affffc"/>
        <w:ind w:firstLine="467"/>
      </w:pPr>
      <w:r>
        <w:rPr>
          <w:rFonts w:hint="eastAsia"/>
        </w:rPr>
        <w:t>DDR</w:t>
      </w:r>
      <w:r w:rsidR="001B6E6C">
        <w:t>3</w:t>
      </w:r>
      <w:r>
        <w:rPr>
          <w:rFonts w:hint="eastAsia"/>
        </w:rPr>
        <w:t>。</w:t>
      </w:r>
    </w:p>
    <w:p w:rsidR="00792CE6" w:rsidRDefault="00A95579">
      <w:pPr>
        <w:pStyle w:val="20"/>
      </w:pPr>
      <w:bookmarkStart w:id="18" w:name="_Toc95900581"/>
      <w:r>
        <w:rPr>
          <w:rFonts w:hint="eastAsia"/>
        </w:rPr>
        <w:t>逻辑功能框图</w:t>
      </w:r>
      <w:bookmarkEnd w:id="18"/>
    </w:p>
    <w:p w:rsidR="00792CE6" w:rsidRDefault="00A95579">
      <w:pPr>
        <w:pStyle w:val="affffc"/>
        <w:ind w:firstLine="467"/>
      </w:pPr>
      <w:r>
        <w:rPr>
          <w:rFonts w:hint="eastAsia"/>
        </w:rPr>
        <w:t>逻辑功能总体框图如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_Ref424047243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2 </w:t>
      </w:r>
      <w:r>
        <w:fldChar w:fldCharType="end"/>
      </w:r>
      <w:r>
        <w:rPr>
          <w:rFonts w:hint="eastAsia"/>
        </w:rPr>
        <w:t>所示。</w:t>
      </w:r>
    </w:p>
    <w:p w:rsidR="00792CE6" w:rsidRDefault="005E028C" w:rsidP="00111205">
      <w:pPr>
        <w:pStyle w:val="affe"/>
        <w:ind w:left="495"/>
        <w:jc w:val="center"/>
      </w:pPr>
      <w:r>
        <w:rPr>
          <w:noProof/>
        </w:rPr>
        <w:lastRenderedPageBreak/>
        <w:drawing>
          <wp:inline distT="0" distB="0" distL="0" distR="0" wp14:anchorId="01F57A21" wp14:editId="5AF994B6">
            <wp:extent cx="3896554" cy="2932981"/>
            <wp:effectExtent l="0" t="0" r="889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338" cy="29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E6" w:rsidRDefault="00A95579">
      <w:pPr>
        <w:pStyle w:val="a9"/>
      </w:pPr>
      <w:bookmarkStart w:id="19" w:name="_Ref424047243"/>
      <w:bookmarkStart w:id="20" w:name="_Toc342641613"/>
      <w:r>
        <w:rPr>
          <w:rFonts w:hint="eastAsia"/>
        </w:rPr>
        <w:t>BHD-</w:t>
      </w:r>
      <w:r w:rsidR="00E102AE">
        <w:t>B504</w:t>
      </w:r>
      <w:r>
        <w:rPr>
          <w:rFonts w:hint="eastAsia"/>
        </w:rPr>
        <w:t>逻辑总体框图</w:t>
      </w:r>
      <w:bookmarkEnd w:id="19"/>
      <w:bookmarkEnd w:id="20"/>
    </w:p>
    <w:p w:rsidR="00792CE6" w:rsidRDefault="00A95579">
      <w:pPr>
        <w:pStyle w:val="affffc"/>
        <w:ind w:firstLine="467"/>
      </w:pPr>
      <w:r>
        <w:rPr>
          <w:rFonts w:hint="eastAsia"/>
        </w:rPr>
        <w:t>一级模块</w:t>
      </w:r>
      <w:proofErr w:type="gramStart"/>
      <w:r>
        <w:rPr>
          <w:rFonts w:hint="eastAsia"/>
        </w:rPr>
        <w:t>列表见</w:t>
      </w:r>
      <w:proofErr w:type="gramEnd"/>
      <w:r>
        <w:fldChar w:fldCharType="begin"/>
      </w:r>
      <w:r>
        <w:instrText xml:space="preserve"> </w:instrText>
      </w:r>
      <w:r>
        <w:rPr>
          <w:rFonts w:hint="eastAsia"/>
        </w:rPr>
        <w:instrText>REF _Ref424047269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1 </w:t>
      </w:r>
      <w:r>
        <w:fldChar w:fldCharType="end"/>
      </w:r>
      <w:r>
        <w:rPr>
          <w:rFonts w:hint="eastAsia"/>
        </w:rPr>
        <w:t>。</w:t>
      </w:r>
    </w:p>
    <w:p w:rsidR="00792CE6" w:rsidRDefault="00A95579">
      <w:pPr>
        <w:pStyle w:val="a8"/>
      </w:pPr>
      <w:bookmarkStart w:id="21" w:name="_Toc342643094"/>
      <w:bookmarkStart w:id="22" w:name="_Ref424047269"/>
      <w:r>
        <w:rPr>
          <w:rFonts w:hint="eastAsia"/>
        </w:rPr>
        <w:t>一级模块列表</w:t>
      </w:r>
      <w:bookmarkEnd w:id="21"/>
      <w:bookmarkEnd w:id="22"/>
    </w:p>
    <w:tbl>
      <w:tblPr>
        <w:tblW w:w="89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5169"/>
        <w:gridCol w:w="1985"/>
      </w:tblGrid>
      <w:tr w:rsidR="00792CE6">
        <w:trPr>
          <w:trHeight w:val="302"/>
          <w:jc w:val="center"/>
        </w:trPr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center"/>
            </w:pPr>
            <w:r>
              <w:t>模块名</w:t>
            </w:r>
          </w:p>
        </w:tc>
        <w:tc>
          <w:tcPr>
            <w:tcW w:w="516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center"/>
            </w:pPr>
            <w:r>
              <w:t>完成功能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109"/>
              <w:jc w:val="center"/>
            </w:pPr>
            <w:r>
              <w:t>备注</w:t>
            </w: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ind w:hanging="32"/>
              <w:jc w:val="center"/>
            </w:pPr>
            <w:r>
              <w:t>PCIE</w:t>
            </w:r>
          </w:p>
        </w:tc>
        <w:tc>
          <w:tcPr>
            <w:tcW w:w="516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left"/>
            </w:pPr>
            <w:r>
              <w:rPr>
                <w:rFonts w:hint="eastAsia"/>
              </w:rPr>
              <w:t xml:space="preserve">PCIE3.0 </w:t>
            </w:r>
            <w:r>
              <w:t>X8</w:t>
            </w:r>
            <w:r>
              <w:rPr>
                <w:rFonts w:hint="eastAsia"/>
              </w:rPr>
              <w:t>模块</w:t>
            </w:r>
            <w:r>
              <w:t>，完成数据传输功能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shd w:val="clear" w:color="auto" w:fill="auto"/>
            <w:vAlign w:val="center"/>
          </w:tcPr>
          <w:p w:rsidR="00792CE6" w:rsidRDefault="00634577">
            <w:pPr>
              <w:pStyle w:val="affff7"/>
              <w:ind w:hanging="32"/>
              <w:jc w:val="center"/>
            </w:pPr>
            <w:r>
              <w:t>JESD</w:t>
            </w:r>
          </w:p>
        </w:tc>
        <w:tc>
          <w:tcPr>
            <w:tcW w:w="5169" w:type="dxa"/>
            <w:shd w:val="clear" w:color="auto" w:fill="auto"/>
            <w:vAlign w:val="center"/>
          </w:tcPr>
          <w:p w:rsidR="00792CE6" w:rsidRDefault="00A95579" w:rsidP="00634577">
            <w:pPr>
              <w:pStyle w:val="affff7"/>
              <w:ind w:firstLine="407"/>
              <w:jc w:val="left"/>
            </w:pPr>
            <w:r>
              <w:t xml:space="preserve"> 4</w:t>
            </w:r>
            <w:r>
              <w:rPr>
                <w:rFonts w:hint="eastAsia"/>
              </w:rPr>
              <w:t>通道</w:t>
            </w:r>
            <w:r w:rsidR="00634577">
              <w:t>JESD</w:t>
            </w:r>
            <w:r>
              <w:rPr>
                <w:rFonts w:hint="eastAsia"/>
              </w:rPr>
              <w:t>数据</w:t>
            </w:r>
            <w:r>
              <w:t>采集模块</w:t>
            </w:r>
            <w:r>
              <w:rPr>
                <w:rFonts w:hint="eastAsia"/>
              </w:rPr>
              <w:t>。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ind w:hanging="32"/>
              <w:jc w:val="center"/>
            </w:pPr>
            <w:r>
              <w:rPr>
                <w:rFonts w:hint="eastAsia"/>
              </w:rPr>
              <w:t>DDR</w:t>
            </w:r>
            <w:r>
              <w:t xml:space="preserve"> FIFO</w:t>
            </w:r>
          </w:p>
        </w:tc>
        <w:tc>
          <w:tcPr>
            <w:tcW w:w="516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left"/>
            </w:pPr>
            <w:r>
              <w:rPr>
                <w:rFonts w:hint="eastAsia"/>
              </w:rPr>
              <w:t>DDR4</w:t>
            </w:r>
            <w:r>
              <w:rPr>
                <w:rFonts w:hint="eastAsia"/>
              </w:rPr>
              <w:t>模块</w:t>
            </w:r>
            <w:r>
              <w:t>，</w:t>
            </w:r>
            <w:r>
              <w:rPr>
                <w:rFonts w:hint="eastAsia"/>
              </w:rPr>
              <w:t>数据</w:t>
            </w:r>
            <w:r>
              <w:t>缓存调度功能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hanging="32"/>
              <w:jc w:val="center"/>
            </w:pPr>
            <w:r>
              <w:t>Cpu_address_alloc</w:t>
            </w:r>
          </w:p>
        </w:tc>
        <w:tc>
          <w:tcPr>
            <w:tcW w:w="51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left"/>
            </w:pPr>
            <w:r>
              <w:rPr>
                <w:rFonts w:hint="eastAsia"/>
              </w:rPr>
              <w:t xml:space="preserve"> BAR</w:t>
            </w:r>
            <w:r>
              <w:rPr>
                <w:rFonts w:hint="eastAsia"/>
              </w:rPr>
              <w:t>空间</w:t>
            </w:r>
            <w:r>
              <w:t>地址分配模块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hanging="32"/>
              <w:jc w:val="center"/>
            </w:pPr>
            <w:r>
              <w:t>G</w:t>
            </w:r>
            <w:r>
              <w:rPr>
                <w:rFonts w:hint="eastAsia"/>
              </w:rPr>
              <w:t>e</w:t>
            </w:r>
            <w:r>
              <w:t>nerate_funtion</w:t>
            </w:r>
          </w:p>
        </w:tc>
        <w:tc>
          <w:tcPr>
            <w:tcW w:w="516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left"/>
            </w:pPr>
            <w:r>
              <w:rPr>
                <w:rFonts w:hint="eastAsia"/>
              </w:rPr>
              <w:t>逻辑</w:t>
            </w:r>
            <w:r>
              <w:t>版本管理</w:t>
            </w:r>
            <w:r>
              <w:rPr>
                <w:rFonts w:hint="eastAsia"/>
              </w:rPr>
              <w:t>模块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hanging="32"/>
              <w:jc w:val="center"/>
            </w:pPr>
            <w:r>
              <w:t>Spi</w:t>
            </w:r>
          </w:p>
        </w:tc>
        <w:tc>
          <w:tcPr>
            <w:tcW w:w="51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 w:rsidP="00187D7E">
            <w:pPr>
              <w:pStyle w:val="affff7"/>
              <w:ind w:firstLine="407"/>
              <w:jc w:val="left"/>
            </w:pPr>
            <w:r>
              <w:rPr>
                <w:rFonts w:hint="eastAsia"/>
              </w:rPr>
              <w:t>控制</w:t>
            </w:r>
            <w:r w:rsidR="00A64977" w:rsidRPr="00A64977">
              <w:t>AD</w:t>
            </w:r>
            <w:r w:rsidR="00187D7E">
              <w:t>9467</w:t>
            </w:r>
            <w:r w:rsidR="00187D7E">
              <w:rPr>
                <w:rFonts w:hint="eastAsia"/>
              </w:rPr>
              <w:t>，</w:t>
            </w:r>
            <w:r w:rsidR="00187D7E">
              <w:rPr>
                <w:rFonts w:hint="eastAsia"/>
              </w:rPr>
              <w:t>AD</w:t>
            </w:r>
            <w:r w:rsidR="00187D7E">
              <w:t>9172</w:t>
            </w:r>
            <w:r w:rsidR="00187D7E">
              <w:rPr>
                <w:rFonts w:hint="eastAsia"/>
              </w:rPr>
              <w:t>等</w:t>
            </w:r>
            <w:r>
              <w:rPr>
                <w:rFonts w:hint="eastAsia"/>
              </w:rPr>
              <w:t>SPI</w:t>
            </w:r>
            <w:r>
              <w:rPr>
                <w:rFonts w:hint="eastAsia"/>
              </w:rPr>
              <w:t>控制</w:t>
            </w:r>
            <w:r>
              <w:t>模块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  <w:tr w:rsidR="00792CE6">
        <w:trPr>
          <w:trHeight w:val="302"/>
          <w:jc w:val="center"/>
        </w:trPr>
        <w:tc>
          <w:tcPr>
            <w:tcW w:w="17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hanging="32"/>
              <w:jc w:val="center"/>
            </w:pPr>
            <w:r>
              <w:rPr>
                <w:rFonts w:hint="eastAsia"/>
              </w:rPr>
              <w:t>I2C</w:t>
            </w:r>
          </w:p>
        </w:tc>
        <w:tc>
          <w:tcPr>
            <w:tcW w:w="516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="407"/>
              <w:jc w:val="left"/>
            </w:pPr>
            <w:r>
              <w:rPr>
                <w:rFonts w:hint="eastAsia"/>
              </w:rPr>
              <w:t>状态</w:t>
            </w:r>
            <w:r>
              <w:t>监控芯片的</w:t>
            </w: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控制器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ind w:firstLine="407"/>
              <w:jc w:val="center"/>
            </w:pPr>
          </w:p>
        </w:tc>
      </w:tr>
    </w:tbl>
    <w:p w:rsidR="00792CE6" w:rsidRDefault="00792CE6">
      <w:pPr>
        <w:pStyle w:val="affffc"/>
        <w:ind w:firstLine="467"/>
      </w:pPr>
    </w:p>
    <w:p w:rsidR="00792CE6" w:rsidRDefault="00A95579">
      <w:pPr>
        <w:pStyle w:val="20"/>
      </w:pPr>
      <w:bookmarkStart w:id="23" w:name="_Toc95900582"/>
      <w:r>
        <w:rPr>
          <w:rFonts w:hint="eastAsia"/>
        </w:rPr>
        <w:t>关键接口时序</w:t>
      </w:r>
      <w:bookmarkEnd w:id="23"/>
    </w:p>
    <w:p w:rsidR="00792CE6" w:rsidRDefault="00A95579">
      <w:pPr>
        <w:pStyle w:val="30"/>
      </w:pPr>
      <w:bookmarkStart w:id="24" w:name="_Toc522282386"/>
      <w:bookmarkStart w:id="25" w:name="_Toc342643335"/>
      <w:bookmarkStart w:id="26" w:name="_Toc95900583"/>
      <w:r>
        <w:t>AD</w:t>
      </w:r>
      <w:r w:rsidR="00300343">
        <w:rPr>
          <w:rFonts w:hint="eastAsia"/>
        </w:rPr>
        <w:t>DA</w:t>
      </w:r>
      <w:r>
        <w:t>接口时序</w:t>
      </w:r>
      <w:bookmarkEnd w:id="24"/>
      <w:bookmarkEnd w:id="25"/>
      <w:bookmarkEnd w:id="26"/>
    </w:p>
    <w:p w:rsidR="00792CE6" w:rsidRDefault="00AC19AA">
      <w:pPr>
        <w:pStyle w:val="affffc"/>
        <w:ind w:firstLine="467"/>
      </w:pPr>
      <w:r>
        <w:t>AD9467</w:t>
      </w:r>
      <w:r w:rsidR="00A95579">
        <w:rPr>
          <w:rFonts w:hint="eastAsia"/>
        </w:rPr>
        <w:t>与</w:t>
      </w:r>
      <w:r w:rsidR="00A95579">
        <w:t>上游</w:t>
      </w:r>
      <w:r w:rsidR="00A95579">
        <w:rPr>
          <w:rFonts w:hint="eastAsia"/>
        </w:rPr>
        <w:t>ADC</w:t>
      </w:r>
      <w:r w:rsidR="00A95579">
        <w:t>芯片的接口时序如</w:t>
      </w:r>
      <w:r w:rsidR="00A95579">
        <w:fldChar w:fldCharType="begin"/>
      </w:r>
      <w:r w:rsidR="00A95579">
        <w:instrText xml:space="preserve"> REF _Ref323146338 \r \h  \* MERGEFORMAT </w:instrText>
      </w:r>
      <w:r w:rsidR="00A95579">
        <w:fldChar w:fldCharType="separate"/>
      </w:r>
      <w:r w:rsidR="00A95579">
        <w:rPr>
          <w:rFonts w:hint="eastAsia"/>
        </w:rPr>
        <w:t>图</w:t>
      </w:r>
      <w:r w:rsidR="00A95579">
        <w:rPr>
          <w:rFonts w:hint="eastAsia"/>
        </w:rPr>
        <w:t xml:space="preserve"> 3 </w:t>
      </w:r>
      <w:r w:rsidR="00A95579">
        <w:fldChar w:fldCharType="end"/>
      </w:r>
      <w:r w:rsidR="00A95579">
        <w:t>所示。</w:t>
      </w:r>
    </w:p>
    <w:p w:rsidR="00792CE6" w:rsidRDefault="00AC19AA">
      <w:pPr>
        <w:ind w:left="2"/>
        <w:jc w:val="center"/>
        <w:rPr>
          <w:rFonts w:ascii="Times New Roman"/>
        </w:rPr>
      </w:pPr>
      <w:r>
        <w:rPr>
          <w:noProof/>
        </w:rPr>
        <w:drawing>
          <wp:inline distT="0" distB="0" distL="0" distR="0" wp14:anchorId="67459D03" wp14:editId="2A3B561E">
            <wp:extent cx="5935980" cy="1462405"/>
            <wp:effectExtent l="0" t="0" r="762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343" w:rsidRDefault="00300343">
      <w:pPr>
        <w:ind w:left="2"/>
        <w:jc w:val="center"/>
        <w:rPr>
          <w:rFonts w:ascii="Times New Roman"/>
        </w:rPr>
      </w:pPr>
      <w:r>
        <w:rPr>
          <w:rFonts w:ascii="Times New Roman" w:hint="eastAsia"/>
        </w:rPr>
        <w:t>AD</w:t>
      </w:r>
    </w:p>
    <w:p w:rsidR="00300343" w:rsidRDefault="00300343">
      <w:pPr>
        <w:ind w:left="2"/>
        <w:jc w:val="center"/>
        <w:rPr>
          <w:rFonts w:ascii="Times New Roman"/>
        </w:rPr>
      </w:pPr>
      <w:r>
        <w:rPr>
          <w:noProof/>
        </w:rPr>
        <w:lastRenderedPageBreak/>
        <w:drawing>
          <wp:inline distT="0" distB="0" distL="0" distR="0" wp14:anchorId="1757B7BF" wp14:editId="47272FA2">
            <wp:extent cx="3651438" cy="1200212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343" w:rsidRDefault="00300343">
      <w:pPr>
        <w:ind w:left="2"/>
        <w:jc w:val="center"/>
        <w:rPr>
          <w:rFonts w:ascii="Times New Roman"/>
        </w:rPr>
      </w:pPr>
      <w:r>
        <w:rPr>
          <w:rFonts w:ascii="Times New Roman" w:hint="eastAsia"/>
        </w:rPr>
        <w:t>DA</w:t>
      </w:r>
    </w:p>
    <w:p w:rsidR="00792CE6" w:rsidRDefault="00A95579">
      <w:pPr>
        <w:pStyle w:val="a9"/>
      </w:pPr>
      <w:bookmarkStart w:id="27" w:name="_Toc342643349"/>
      <w:bookmarkStart w:id="28" w:name="_Ref323146338"/>
      <w:r>
        <w:rPr>
          <w:rFonts w:hint="eastAsia"/>
        </w:rPr>
        <w:t>与</w:t>
      </w:r>
      <w:r>
        <w:t>AD</w:t>
      </w:r>
      <w:r w:rsidR="00300343">
        <w:rPr>
          <w:rFonts w:hint="eastAsia"/>
        </w:rPr>
        <w:t>DA</w:t>
      </w:r>
      <w:r>
        <w:t>的接口时序图</w:t>
      </w:r>
      <w:bookmarkEnd w:id="27"/>
      <w:bookmarkEnd w:id="28"/>
    </w:p>
    <w:p w:rsidR="00792CE6" w:rsidRDefault="00792CE6">
      <w:pPr>
        <w:pStyle w:val="affffc"/>
        <w:ind w:firstLine="467"/>
        <w:rPr>
          <w:color w:val="FF0000"/>
        </w:rPr>
      </w:pPr>
    </w:p>
    <w:p w:rsidR="00792CE6" w:rsidRDefault="00A95579">
      <w:pPr>
        <w:pStyle w:val="30"/>
      </w:pPr>
      <w:bookmarkStart w:id="29" w:name="_Toc342643336"/>
      <w:bookmarkStart w:id="30" w:name="_Toc522282387"/>
      <w:bookmarkStart w:id="31" w:name="_Toc95900584"/>
      <w:r>
        <w:t>localbus</w:t>
      </w:r>
      <w:r>
        <w:t>的时序</w:t>
      </w:r>
      <w:bookmarkEnd w:id="29"/>
      <w:bookmarkEnd w:id="30"/>
      <w:bookmarkEnd w:id="31"/>
    </w:p>
    <w:p w:rsidR="00792CE6" w:rsidRDefault="00A95579">
      <w:pPr>
        <w:ind w:left="495"/>
        <w:rPr>
          <w:rFonts w:ascii="Times New Roman"/>
        </w:rPr>
      </w:pPr>
      <w:r>
        <w:rPr>
          <w:rFonts w:hint="eastAsia"/>
          <w:noProof/>
        </w:rPr>
        <w:drawing>
          <wp:inline distT="0" distB="0" distL="0" distR="0">
            <wp:extent cx="5935980" cy="141033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CE6" w:rsidRDefault="00A95579">
      <w:pPr>
        <w:ind w:left="495"/>
        <w:rPr>
          <w:rFonts w:ascii="Times New Roman"/>
        </w:rPr>
      </w:pPr>
      <w:r>
        <w:rPr>
          <w:rFonts w:hint="eastAsia"/>
          <w:noProof/>
        </w:rPr>
        <w:drawing>
          <wp:inline distT="0" distB="0" distL="0" distR="0">
            <wp:extent cx="5935980" cy="141033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CE6" w:rsidRDefault="00A95579">
      <w:pPr>
        <w:pStyle w:val="13"/>
        <w:spacing w:before="174" w:after="174"/>
      </w:pPr>
      <w:bookmarkStart w:id="32" w:name="_Toc95900585"/>
      <w:r>
        <w:rPr>
          <w:rFonts w:hint="eastAsia"/>
        </w:rPr>
        <w:t>寄存器描述</w:t>
      </w:r>
      <w:bookmarkEnd w:id="32"/>
    </w:p>
    <w:p w:rsidR="00792CE6" w:rsidRDefault="00A95579">
      <w:pPr>
        <w:pStyle w:val="20"/>
      </w:pPr>
      <w:bookmarkStart w:id="33" w:name="_Toc95900586"/>
      <w:r>
        <w:rPr>
          <w:rFonts w:hint="eastAsia"/>
        </w:rPr>
        <w:t>逻辑内部寄存器空间分布</w:t>
      </w:r>
      <w:bookmarkEnd w:id="33"/>
    </w:p>
    <w:p w:rsidR="00792CE6" w:rsidRDefault="00A95579">
      <w:pPr>
        <w:pStyle w:val="affffc"/>
        <w:ind w:firstLine="467"/>
        <w:rPr>
          <w:color w:val="3333FF"/>
        </w:rPr>
      </w:pPr>
      <w:r>
        <w:rPr>
          <w:rFonts w:hint="eastAsia"/>
        </w:rPr>
        <w:t>逻辑内部寄存器空间分布如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_Ref424047290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2 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bookmarkStart w:id="34" w:name="_Ref424047290"/>
      <w:bookmarkStart w:id="35" w:name="_Toc342643095"/>
      <w:r>
        <w:rPr>
          <w:rFonts w:hint="eastAsia"/>
        </w:rPr>
        <w:t>逻辑内部寄存器空间分布</w:t>
      </w:r>
      <w:bookmarkEnd w:id="34"/>
      <w:bookmarkEnd w:id="35"/>
    </w:p>
    <w:tbl>
      <w:tblPr>
        <w:tblW w:w="9072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42"/>
        <w:gridCol w:w="1124"/>
        <w:gridCol w:w="1188"/>
        <w:gridCol w:w="2744"/>
        <w:gridCol w:w="2974"/>
      </w:tblGrid>
      <w:tr w:rsidR="00792CE6" w:rsidTr="000F6372"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起始地址</w:t>
            </w:r>
          </w:p>
        </w:tc>
        <w:tc>
          <w:tcPr>
            <w:tcW w:w="1124" w:type="dxa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结束地址</w:t>
            </w:r>
          </w:p>
        </w:tc>
        <w:tc>
          <w:tcPr>
            <w:tcW w:w="1188" w:type="dxa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容量</w:t>
            </w:r>
          </w:p>
        </w:tc>
        <w:tc>
          <w:tcPr>
            <w:tcW w:w="2744" w:type="dxa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内容说明</w:t>
            </w:r>
          </w:p>
        </w:tc>
        <w:tc>
          <w:tcPr>
            <w:tcW w:w="2974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模块名称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u_general_func_7s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</w:t>
            </w:r>
            <w:r>
              <w:rPr>
                <w:rFonts w:hint="eastAsia"/>
                <w:color w:val="000000" w:themeColor="text1"/>
              </w:rPr>
              <w:t>eneral_</w:t>
            </w:r>
            <w:r>
              <w:rPr>
                <w:color w:val="000000" w:themeColor="text1"/>
              </w:rPr>
              <w:t>function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</w:t>
            </w:r>
            <w:r>
              <w:rPr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u_pcie_app_gen3_belta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PCIE</w:t>
            </w:r>
            <w:r>
              <w:rPr>
                <w:rFonts w:hint="eastAsia"/>
                <w:color w:val="000000" w:themeColor="text1"/>
              </w:rPr>
              <w:t>模块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u_sgl_ch_ddr_frame_top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DDR</w:t>
            </w:r>
            <w:r>
              <w:rPr>
                <w:rFonts w:hint="eastAsia"/>
                <w:color w:val="000000" w:themeColor="text1"/>
              </w:rPr>
              <w:t>模块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x3FF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u_multif_top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组帧模块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0x400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0x4FF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u_mefc_top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FLASH</w:t>
            </w:r>
            <w:r>
              <w:rPr>
                <w:rFonts w:hint="eastAsia"/>
                <w:color w:val="000000" w:themeColor="text1"/>
              </w:rPr>
              <w:t>模块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0F6372">
            <w:pPr>
              <w:pStyle w:val="affff7"/>
              <w:jc w:val="center"/>
              <w:rPr>
                <w:color w:val="000000" w:themeColor="text1"/>
              </w:rPr>
            </w:pPr>
            <w:r w:rsidRPr="000F6372">
              <w:rPr>
                <w:color w:val="000000" w:themeColor="text1"/>
              </w:rPr>
              <w:t>u_spi_pllad9516_inst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时钟</w:t>
            </w:r>
            <w:r>
              <w:rPr>
                <w:rFonts w:hint="eastAsia"/>
                <w:color w:val="000000" w:themeColor="text1"/>
              </w:rPr>
              <w:t>9</w:t>
            </w:r>
            <w:r>
              <w:rPr>
                <w:color w:val="000000" w:themeColor="text1"/>
              </w:rPr>
              <w:t>516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spi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common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0x600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0x6FF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0F6372">
            <w:pPr>
              <w:pStyle w:val="affff7"/>
              <w:jc w:val="center"/>
              <w:rPr>
                <w:color w:val="000000" w:themeColor="text1"/>
              </w:rPr>
            </w:pPr>
            <w:r w:rsidRPr="000F6372">
              <w:rPr>
                <w:color w:val="000000" w:themeColor="text1"/>
              </w:rPr>
              <w:t>u_spi_adc_a9467_1_inst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ADC</w:t>
            </w:r>
            <w:r w:rsidR="00585B02"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模块（</w:t>
            </w:r>
            <w:r w:rsidR="000F6372">
              <w:rPr>
                <w:rFonts w:hint="eastAsia"/>
                <w:color w:val="000000" w:themeColor="text1"/>
              </w:rPr>
              <w:t>spi</w:t>
            </w:r>
            <w:r w:rsidR="000F6372">
              <w:rPr>
                <w:color w:val="000000" w:themeColor="text1"/>
              </w:rPr>
              <w:t xml:space="preserve"> </w:t>
            </w:r>
            <w:r w:rsidR="000F6372">
              <w:rPr>
                <w:rFonts w:hint="eastAsia"/>
                <w:color w:val="000000" w:themeColor="text1"/>
              </w:rPr>
              <w:t>common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792CE6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92CE6" w:rsidRDefault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u_spi_adc_a9467_2</w:t>
            </w:r>
            <w:r w:rsidRPr="000F6372">
              <w:rPr>
                <w:color w:val="000000" w:themeColor="text1"/>
              </w:rPr>
              <w:t>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792CE6" w:rsidRDefault="00585B0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ADC1</w:t>
            </w:r>
            <w:r w:rsidR="00A95579">
              <w:rPr>
                <w:rFonts w:hint="eastAsia"/>
                <w:color w:val="000000" w:themeColor="text1"/>
              </w:rPr>
              <w:t>模块（</w:t>
            </w:r>
            <w:r w:rsidR="000F6372">
              <w:rPr>
                <w:rFonts w:hint="eastAsia"/>
                <w:color w:val="000000" w:themeColor="text1"/>
              </w:rPr>
              <w:t>spi</w:t>
            </w:r>
            <w:r w:rsidR="000F6372">
              <w:rPr>
                <w:color w:val="000000" w:themeColor="text1"/>
              </w:rPr>
              <w:t xml:space="preserve"> </w:t>
            </w:r>
            <w:r w:rsidR="000F6372">
              <w:rPr>
                <w:rFonts w:hint="eastAsia"/>
                <w:color w:val="000000" w:themeColor="text1"/>
              </w:rPr>
              <w:t>common</w:t>
            </w:r>
            <w:r w:rsidR="00A95579"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 w:rsidRPr="000F6372">
              <w:rPr>
                <w:color w:val="000000" w:themeColor="text1"/>
              </w:rPr>
              <w:t>u_spi_pllhmc7044_inst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ind w:firstLine="46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时钟</w:t>
            </w:r>
            <w:r>
              <w:rPr>
                <w:color w:val="000000" w:themeColor="text1"/>
              </w:rPr>
              <w:t>7044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spi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common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 w:rsidRPr="000F6372">
              <w:rPr>
                <w:color w:val="000000" w:themeColor="text1"/>
              </w:rPr>
              <w:t>u_spi_dac_ad9172_inst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</w:t>
            </w:r>
            <w:r>
              <w:rPr>
                <w:rFonts w:hint="eastAsia"/>
                <w:color w:val="000000" w:themeColor="text1"/>
              </w:rPr>
              <w:t>模块（</w:t>
            </w:r>
            <w:r>
              <w:rPr>
                <w:rFonts w:hint="eastAsia"/>
                <w:color w:val="000000" w:themeColor="text1"/>
              </w:rPr>
              <w:t>spi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common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 w:rsidRPr="000F6372">
              <w:rPr>
                <w:color w:val="000000" w:themeColor="text1"/>
              </w:rPr>
              <w:t>u_spi_rx_zd20e_inst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变频器模块（</w:t>
            </w:r>
            <w:r>
              <w:rPr>
                <w:rFonts w:hint="eastAsia"/>
                <w:color w:val="000000" w:themeColor="text1"/>
              </w:rPr>
              <w:t>spi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common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 w:rsidRPr="000F6372">
              <w:rPr>
                <w:color w:val="000000" w:themeColor="text1"/>
              </w:rPr>
              <w:t>u_spi_tx_zc18_inst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变频器模块（</w:t>
            </w:r>
            <w:r>
              <w:rPr>
                <w:rFonts w:hint="eastAsia"/>
                <w:color w:val="000000" w:themeColor="text1"/>
              </w:rPr>
              <w:t>spi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common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CE565F">
            <w:pPr>
              <w:pStyle w:val="affff7"/>
              <w:ind w:left="720" w:hanging="720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</w:t>
            </w:r>
            <w:r>
              <w:rPr>
                <w:color w:val="000000" w:themeColor="text1"/>
              </w:rPr>
              <w:t>_jesd_</w:t>
            </w:r>
            <w:r w:rsidR="00CE565F">
              <w:rPr>
                <w:rFonts w:hint="eastAsia"/>
                <w:color w:val="000000" w:themeColor="text1"/>
              </w:rPr>
              <w:t>t</w:t>
            </w:r>
            <w:r>
              <w:rPr>
                <w:color w:val="000000" w:themeColor="text1"/>
              </w:rPr>
              <w:t>x_top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CE565F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JESD </w:t>
            </w:r>
            <w:r>
              <w:rPr>
                <w:rFonts w:hint="eastAsia"/>
                <w:color w:val="000000" w:themeColor="text1"/>
              </w:rPr>
              <w:t>T</w:t>
            </w:r>
            <w:r w:rsidR="000F6372">
              <w:rPr>
                <w:color w:val="000000" w:themeColor="text1"/>
              </w:rPr>
              <w:t>X</w:t>
            </w:r>
          </w:p>
        </w:tc>
      </w:tr>
      <w:tr w:rsidR="002D2FE3" w:rsidTr="007B3385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D2FE3" w:rsidRDefault="002D2FE3" w:rsidP="002D2FE3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0x</w:t>
            </w:r>
            <w:r>
              <w:rPr>
                <w:color w:val="000000" w:themeColor="text1"/>
              </w:rPr>
              <w:t>D00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D2FE3" w:rsidRDefault="002D2FE3" w:rsidP="002D2FE3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xDFF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D2FE3" w:rsidRDefault="002D2FE3" w:rsidP="002D2FE3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D2FE3" w:rsidRDefault="002D2FE3" w:rsidP="002D2FE3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2D2FE3" w:rsidRDefault="002D2FE3" w:rsidP="002D2FE3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6E2BFC" w:rsidP="000F6372">
            <w:pPr>
              <w:pStyle w:val="affff7"/>
              <w:jc w:val="center"/>
              <w:rPr>
                <w:color w:val="000000" w:themeColor="text1"/>
              </w:rPr>
            </w:pPr>
            <w:r w:rsidRPr="006E2BFC">
              <w:rPr>
                <w:color w:val="000000" w:themeColor="text1"/>
              </w:rPr>
              <w:t>u_lvds_7k_top_chip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6E2BFC" w:rsidRDefault="006E2BFC" w:rsidP="006E2BFC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>
              <w:rPr>
                <w:color w:val="000000" w:themeColor="text1"/>
              </w:rPr>
              <w:t>VD</w:t>
            </w: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模块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10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10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u0_i2c_master_top_mainboard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主板模块（</w:t>
            </w: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2c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11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11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205CE4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i2c_master_top_inst_fmc0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子板</w:t>
            </w:r>
            <w:r w:rsidR="00205CE4"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模块（</w:t>
            </w: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205CE4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05CE4" w:rsidRDefault="00205CE4" w:rsidP="00205CE4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12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05CE4" w:rsidRDefault="00205CE4" w:rsidP="00205CE4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12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05CE4" w:rsidRDefault="00205CE4" w:rsidP="00205CE4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205CE4" w:rsidRDefault="00205CE4" w:rsidP="00205CE4">
            <w:pPr>
              <w:pStyle w:val="affff7"/>
              <w:jc w:val="center"/>
              <w:rPr>
                <w:color w:val="000000" w:themeColor="text1"/>
              </w:rPr>
            </w:pPr>
            <w:r w:rsidRPr="00205CE4">
              <w:rPr>
                <w:color w:val="000000" w:themeColor="text1"/>
              </w:rPr>
              <w:t>i2c_master_top_inst_fmc1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205CE4" w:rsidRDefault="00205CE4" w:rsidP="00205CE4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子板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模块（</w:t>
            </w: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7820BC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820BC" w:rsidRDefault="007820BC" w:rsidP="007820BC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13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820BC" w:rsidRDefault="007820BC" w:rsidP="007820BC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13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820BC" w:rsidRDefault="007820BC" w:rsidP="007820BC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7820BC" w:rsidRDefault="007820BC" w:rsidP="007820BC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7820BC" w:rsidRDefault="007820BC" w:rsidP="007820BC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14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14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15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15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16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16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17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17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 w:rsidRPr="00F84E0C">
              <w:rPr>
                <w:color w:val="000000" w:themeColor="text1"/>
              </w:rPr>
              <w:t>u0_fs_top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扫频模块</w:t>
            </w:r>
          </w:p>
        </w:tc>
      </w:tr>
      <w:tr w:rsidR="000F6372" w:rsidTr="000F6372"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18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18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024byte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u_bhd_</w:t>
            </w:r>
            <w:r>
              <w:rPr>
                <w:rFonts w:hint="eastAsia"/>
                <w:color w:val="000000" w:themeColor="text1"/>
              </w:rPr>
              <w:t>bk</w:t>
            </w:r>
            <w:r>
              <w:rPr>
                <w:color w:val="000000" w:themeColor="text1"/>
              </w:rPr>
              <w:t>01_ddc_duc_top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ind w:right="612"/>
              <w:jc w:val="righ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算法模块（</w:t>
            </w:r>
            <w:r>
              <w:rPr>
                <w:color w:val="000000" w:themeColor="text1"/>
              </w:rPr>
              <w:t>DDC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</w:tr>
      <w:tr w:rsidR="000F6372" w:rsidTr="000F6372">
        <w:trPr>
          <w:trHeight w:val="227"/>
        </w:trPr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19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19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rPr>
          <w:trHeight w:val="225"/>
        </w:trPr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1A0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1A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rPr>
          <w:trHeight w:val="187"/>
        </w:trPr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1B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1B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rPr>
          <w:trHeight w:val="159"/>
        </w:trPr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1C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1C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u_gjb_btc_top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tc</w:t>
            </w:r>
            <w:r>
              <w:rPr>
                <w:rFonts w:hint="eastAsia"/>
                <w:color w:val="000000" w:themeColor="text1"/>
              </w:rPr>
              <w:t>模块</w:t>
            </w:r>
          </w:p>
        </w:tc>
      </w:tr>
      <w:tr w:rsidR="000F6372" w:rsidTr="000F6372">
        <w:trPr>
          <w:trHeight w:val="178"/>
        </w:trPr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1D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1D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u_bd_top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d</w:t>
            </w:r>
            <w:r>
              <w:rPr>
                <w:rFonts w:hint="eastAsia"/>
                <w:color w:val="000000" w:themeColor="text1"/>
              </w:rPr>
              <w:t>模块</w:t>
            </w:r>
          </w:p>
        </w:tc>
      </w:tr>
      <w:tr w:rsidR="000F6372" w:rsidTr="000F6372">
        <w:trPr>
          <w:trHeight w:val="271"/>
        </w:trPr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1E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1E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use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保留</w:t>
            </w:r>
          </w:p>
        </w:tc>
      </w:tr>
      <w:tr w:rsidR="000F6372" w:rsidTr="000F6372">
        <w:trPr>
          <w:trHeight w:val="271"/>
        </w:trPr>
        <w:tc>
          <w:tcPr>
            <w:tcW w:w="104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1F</w:t>
            </w:r>
            <w:r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24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1F</w:t>
            </w:r>
            <w:r>
              <w:rPr>
                <w:rFonts w:hint="eastAsia"/>
                <w:color w:val="000000" w:themeColor="text1"/>
              </w:rPr>
              <w:t>FF</w:t>
            </w:r>
          </w:p>
        </w:tc>
        <w:tc>
          <w:tcPr>
            <w:tcW w:w="1188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1024</w:t>
            </w:r>
            <w:r>
              <w:rPr>
                <w:color w:val="000000" w:themeColor="text1"/>
              </w:rPr>
              <w:t>byte</w:t>
            </w:r>
          </w:p>
        </w:tc>
        <w:tc>
          <w:tcPr>
            <w:tcW w:w="2744" w:type="dxa"/>
            <w:tcBorders>
              <w:top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u_custom_reg</w:t>
            </w:r>
          </w:p>
        </w:tc>
        <w:tc>
          <w:tcPr>
            <w:tcW w:w="2974" w:type="dxa"/>
            <w:tcBorders>
              <w:top w:val="single" w:sz="8" w:space="0" w:color="auto"/>
            </w:tcBorders>
            <w:shd w:val="clear" w:color="auto" w:fill="auto"/>
          </w:tcPr>
          <w:p w:rsidR="000F6372" w:rsidRDefault="000F6372" w:rsidP="000F6372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存储空间</w:t>
            </w:r>
          </w:p>
        </w:tc>
      </w:tr>
    </w:tbl>
    <w:p w:rsidR="00792CE6" w:rsidRDefault="00792CE6"/>
    <w:p w:rsidR="00792CE6" w:rsidRDefault="00A95579">
      <w:pPr>
        <w:pStyle w:val="20"/>
      </w:pPr>
      <w:bookmarkStart w:id="36" w:name="_Toc17979460"/>
      <w:bookmarkStart w:id="37" w:name="_Toc95900587"/>
      <w:r>
        <w:t>G</w:t>
      </w:r>
      <w:r>
        <w:rPr>
          <w:rFonts w:hint="eastAsia"/>
        </w:rPr>
        <w:t>ene</w:t>
      </w:r>
      <w:r>
        <w:t>ral_function</w:t>
      </w:r>
      <w:r>
        <w:rPr>
          <w:rFonts w:hint="eastAsia"/>
        </w:rPr>
        <w:t>寄存器</w:t>
      </w:r>
      <w:bookmarkEnd w:id="36"/>
      <w:bookmarkEnd w:id="37"/>
      <w:r>
        <w:rPr>
          <w:rFonts w:hint="eastAsia"/>
        </w:rPr>
        <w:t xml:space="preserve"> </w:t>
      </w:r>
    </w:p>
    <w:p w:rsidR="00792CE6" w:rsidRDefault="00A95579"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</w:t>
      </w:r>
      <w:r>
        <w:t>x00-0xFF</w:t>
      </w:r>
    </w:p>
    <w:p w:rsidR="00792CE6" w:rsidRDefault="00A95579">
      <w:pPr>
        <w:pStyle w:val="30"/>
      </w:pPr>
      <w:bookmarkStart w:id="38" w:name="_Toc95900588"/>
      <w:bookmarkStart w:id="39" w:name="_Toc17979461"/>
      <w:r>
        <w:rPr>
          <w:rFonts w:hint="eastAsia"/>
        </w:rPr>
        <w:t>逻辑</w:t>
      </w:r>
      <w:r>
        <w:rPr>
          <w:rFonts w:hint="eastAsia"/>
        </w:rPr>
        <w:t>ID</w:t>
      </w:r>
      <w:r>
        <w:t>0</w:t>
      </w:r>
      <w:r>
        <w:rPr>
          <w:rFonts w:hint="eastAsia"/>
        </w:rPr>
        <w:t>寄存器</w:t>
      </w:r>
      <w:bookmarkEnd w:id="38"/>
      <w:bookmarkEnd w:id="3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逻辑</w:t>
      </w:r>
      <w:r>
        <w:rPr>
          <w:rFonts w:hint="eastAsia"/>
        </w:rPr>
        <w:t>ID0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0x00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id0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逻辑</w:t>
            </w:r>
            <w:r>
              <w:t>id[31:0]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项目</w:t>
            </w:r>
            <w:r>
              <w:t>名称的</w:t>
            </w:r>
            <w:r>
              <w:rPr>
                <w:rFonts w:hint="eastAsia"/>
              </w:rPr>
              <w:t>ASIC</w:t>
            </w:r>
            <w:r>
              <w:rPr>
                <w:rFonts w:hint="eastAsia"/>
              </w:rPr>
              <w:t>码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4142_3036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0" w:name="_Toc17979462"/>
      <w:bookmarkStart w:id="41" w:name="_Toc95900589"/>
      <w:r>
        <w:rPr>
          <w:rFonts w:hint="eastAsia"/>
        </w:rPr>
        <w:t>逻辑</w:t>
      </w:r>
      <w:r>
        <w:rPr>
          <w:rFonts w:hint="eastAsia"/>
        </w:rPr>
        <w:t>ID</w:t>
      </w:r>
      <w:r>
        <w:rPr>
          <w:rFonts w:hint="eastAsia"/>
        </w:rPr>
        <w:t>寄存器</w:t>
      </w:r>
      <w:r>
        <w:rPr>
          <w:rFonts w:hint="eastAsia"/>
        </w:rPr>
        <w:t>1</w:t>
      </w:r>
      <w:bookmarkEnd w:id="40"/>
      <w:bookmarkEnd w:id="4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逻辑</w:t>
      </w:r>
      <w:r>
        <w:rPr>
          <w:rFonts w:hint="eastAsia"/>
        </w:rPr>
        <w:t>ID1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0x01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id1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逻辑</w:t>
            </w:r>
            <w:r>
              <w:t>id[63:32]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项目</w:t>
            </w:r>
            <w:r>
              <w:t>名称的</w:t>
            </w:r>
            <w:r>
              <w:rPr>
                <w:rFonts w:hint="eastAsia"/>
              </w:rPr>
              <w:t>ASIC</w:t>
            </w:r>
            <w:r>
              <w:rPr>
                <w:rFonts w:hint="eastAsia"/>
              </w:rPr>
              <w:t>码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0000_442d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2" w:name="_Toc95900590"/>
      <w:bookmarkStart w:id="43" w:name="_Toc17979463"/>
      <w:r>
        <w:rPr>
          <w:rFonts w:hint="eastAsia"/>
        </w:rPr>
        <w:t>版本时间</w:t>
      </w:r>
      <w:r>
        <w:rPr>
          <w:rFonts w:hint="eastAsia"/>
        </w:rPr>
        <w:t>0</w:t>
      </w:r>
      <w:r>
        <w:t>寄存器</w:t>
      </w:r>
      <w:bookmarkEnd w:id="42"/>
      <w:bookmarkEnd w:id="4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版本</w:t>
      </w:r>
      <w:r>
        <w:t>时间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0x02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31:16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C</w:t>
            </w:r>
            <w:r>
              <w:rPr>
                <w:rFonts w:hint="eastAsia"/>
              </w:rPr>
              <w:t>ompile_year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年</w:t>
            </w:r>
          </w:p>
        </w:tc>
        <w:tc>
          <w:tcPr>
            <w:tcW w:w="1492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  <w:tc>
          <w:tcPr>
            <w:tcW w:w="1080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  <w:vMerge w:val="restart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12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15:8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C</w:t>
            </w:r>
            <w:r>
              <w:rPr>
                <w:rFonts w:hint="eastAsia"/>
              </w:rPr>
              <w:t>ompile_month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月</w:t>
            </w:r>
          </w:p>
        </w:tc>
        <w:tc>
          <w:tcPr>
            <w:tcW w:w="1492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0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958" w:type="dxa"/>
            <w:vMerge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  <w:r>
              <w:rPr>
                <w:color w:val="000000"/>
              </w:rPr>
              <w:t>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C</w:t>
            </w:r>
            <w:r>
              <w:rPr>
                <w:rFonts w:hint="eastAsia"/>
              </w:rPr>
              <w:t>ompile_day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日</w:t>
            </w:r>
          </w:p>
        </w:tc>
        <w:tc>
          <w:tcPr>
            <w:tcW w:w="1492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0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958" w:type="dxa"/>
            <w:vMerge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  <w:tc>
          <w:tcPr>
            <w:tcW w:w="1673" w:type="dxa"/>
          </w:tcPr>
          <w:p w:rsidR="00792CE6" w:rsidRDefault="00792CE6">
            <w:pPr>
              <w:pStyle w:val="affff7"/>
            </w:pPr>
          </w:p>
        </w:tc>
        <w:tc>
          <w:tcPr>
            <w:tcW w:w="2439" w:type="dxa"/>
          </w:tcPr>
          <w:p w:rsidR="00792CE6" w:rsidRDefault="00792CE6">
            <w:pPr>
              <w:pStyle w:val="affff7"/>
            </w:pPr>
          </w:p>
        </w:tc>
        <w:tc>
          <w:tcPr>
            <w:tcW w:w="1492" w:type="dxa"/>
          </w:tcPr>
          <w:p w:rsidR="00792CE6" w:rsidRDefault="00792CE6">
            <w:pPr>
              <w:pStyle w:val="affff7"/>
            </w:pPr>
          </w:p>
        </w:tc>
        <w:tc>
          <w:tcPr>
            <w:tcW w:w="1080" w:type="dxa"/>
          </w:tcPr>
          <w:p w:rsidR="00792CE6" w:rsidRDefault="00792CE6">
            <w:pPr>
              <w:pStyle w:val="affff7"/>
            </w:pP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4" w:name="_Toc95900591"/>
      <w:bookmarkStart w:id="45" w:name="_Toc17979464"/>
      <w:r>
        <w:rPr>
          <w:rFonts w:hint="eastAsia"/>
        </w:rPr>
        <w:lastRenderedPageBreak/>
        <w:t>版本时间</w:t>
      </w:r>
      <w:r>
        <w:rPr>
          <w:rFonts w:hint="eastAsia"/>
        </w:rPr>
        <w:t>1</w:t>
      </w:r>
      <w:r>
        <w:t>寄存器</w:t>
      </w:r>
      <w:bookmarkEnd w:id="44"/>
      <w:bookmarkEnd w:id="4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版本</w:t>
      </w:r>
      <w:r>
        <w:t>时间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2277"/>
        <w:gridCol w:w="709"/>
        <w:gridCol w:w="544"/>
      </w:tblGrid>
      <w:tr w:rsidR="00792CE6">
        <w:trPr>
          <w:jc w:val="center"/>
        </w:trPr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22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54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37"/>
          <w:jc w:val="center"/>
        </w:trPr>
        <w:tc>
          <w:tcPr>
            <w:tcW w:w="958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0x03</w:t>
            </w:r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</w:t>
            </w:r>
            <w:r>
              <w:rPr>
                <w:rFonts w:hint="eastAsia"/>
              </w:rPr>
              <w:t>ompile_</w:t>
            </w:r>
            <w:r>
              <w:t>hour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小时</w:t>
            </w:r>
          </w:p>
        </w:tc>
        <w:tc>
          <w:tcPr>
            <w:tcW w:w="2277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54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2"/>
          <w:jc w:val="center"/>
        </w:trPr>
        <w:tc>
          <w:tcPr>
            <w:tcW w:w="958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23:16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</w:t>
            </w:r>
            <w:r>
              <w:rPr>
                <w:rFonts w:hint="eastAsia"/>
              </w:rPr>
              <w:t>ompile_minute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分钟</w:t>
            </w:r>
          </w:p>
        </w:tc>
        <w:tc>
          <w:tcPr>
            <w:tcW w:w="227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544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49"/>
          <w:jc w:val="center"/>
        </w:trPr>
        <w:tc>
          <w:tcPr>
            <w:tcW w:w="958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  <w:r>
              <w:rPr>
                <w:color w:val="000000"/>
              </w:rPr>
              <w:t>:12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M version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主</w:t>
            </w:r>
            <w:r>
              <w:t>版本号</w:t>
            </w:r>
          </w:p>
        </w:tc>
        <w:tc>
          <w:tcPr>
            <w:tcW w:w="22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例如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V 1.0.30</w:t>
            </w:r>
            <w:r>
              <w:rPr>
                <w:rFonts w:hint="eastAsia"/>
                <w:sz w:val="15"/>
                <w:szCs w:val="15"/>
              </w:rPr>
              <w:t>（均为</w:t>
            </w:r>
            <w:r>
              <w:rPr>
                <w:sz w:val="15"/>
                <w:szCs w:val="15"/>
              </w:rPr>
              <w:t>十进制）</w:t>
            </w:r>
            <w:r>
              <w:rPr>
                <w:rFonts w:hint="eastAsia"/>
                <w:sz w:val="15"/>
                <w:szCs w:val="15"/>
              </w:rPr>
              <w:t>，</w:t>
            </w:r>
          </w:p>
          <w:p w:rsidR="00792CE6" w:rsidRDefault="00A95579">
            <w:pPr>
              <w:pStyle w:val="affff7"/>
            </w:pPr>
            <w:r>
              <w:rPr>
                <w:sz w:val="15"/>
                <w:szCs w:val="15"/>
              </w:rPr>
              <w:t>1</w:t>
            </w:r>
            <w:r>
              <w:rPr>
                <w:rFonts w:hint="eastAsia"/>
                <w:sz w:val="15"/>
                <w:szCs w:val="15"/>
              </w:rPr>
              <w:t>为</w:t>
            </w:r>
            <w:r>
              <w:rPr>
                <w:sz w:val="15"/>
                <w:szCs w:val="15"/>
              </w:rPr>
              <w:t>主</w:t>
            </w:r>
            <w:r>
              <w:rPr>
                <w:rFonts w:hint="eastAsia"/>
                <w:sz w:val="15"/>
                <w:szCs w:val="15"/>
              </w:rPr>
              <w:t>版本</w:t>
            </w:r>
            <w:r>
              <w:rPr>
                <w:sz w:val="15"/>
                <w:szCs w:val="15"/>
              </w:rPr>
              <w:t>号</w:t>
            </w: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544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6"/>
          <w:jc w:val="center"/>
        </w:trPr>
        <w:tc>
          <w:tcPr>
            <w:tcW w:w="958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11:8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 xml:space="preserve">   T </w:t>
            </w:r>
            <w:r>
              <w:t>version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特征</w:t>
            </w:r>
            <w:r>
              <w:t>版本号</w:t>
            </w:r>
          </w:p>
        </w:tc>
        <w:tc>
          <w:tcPr>
            <w:tcW w:w="22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例如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V 1.0.30</w:t>
            </w:r>
            <w:r>
              <w:rPr>
                <w:rFonts w:hint="eastAsia"/>
                <w:sz w:val="15"/>
                <w:szCs w:val="15"/>
              </w:rPr>
              <w:t>（均为</w:t>
            </w:r>
            <w:r>
              <w:rPr>
                <w:sz w:val="15"/>
                <w:szCs w:val="15"/>
              </w:rPr>
              <w:t>十进制）</w:t>
            </w:r>
            <w:r>
              <w:rPr>
                <w:rFonts w:hint="eastAsia"/>
                <w:sz w:val="15"/>
                <w:szCs w:val="15"/>
              </w:rPr>
              <w:t>，</w:t>
            </w:r>
          </w:p>
          <w:p w:rsidR="00792CE6" w:rsidRDefault="00A95579">
            <w:pPr>
              <w:pStyle w:val="affff7"/>
            </w:pPr>
            <w:r>
              <w:rPr>
                <w:sz w:val="15"/>
                <w:szCs w:val="15"/>
              </w:rPr>
              <w:t>0</w:t>
            </w:r>
            <w:r>
              <w:rPr>
                <w:rFonts w:hint="eastAsia"/>
                <w:sz w:val="15"/>
                <w:szCs w:val="15"/>
              </w:rPr>
              <w:t>为特征版本</w:t>
            </w:r>
            <w:r>
              <w:rPr>
                <w:sz w:val="15"/>
                <w:szCs w:val="15"/>
              </w:rPr>
              <w:t>号</w:t>
            </w: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544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13"/>
          <w:jc w:val="center"/>
        </w:trPr>
        <w:tc>
          <w:tcPr>
            <w:tcW w:w="958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</w:t>
            </w:r>
            <w:r>
              <w:rPr>
                <w:rFonts w:hint="eastAsia"/>
              </w:rPr>
              <w:t xml:space="preserve"> version</w:t>
            </w:r>
          </w:p>
        </w:tc>
        <w:tc>
          <w:tcPr>
            <w:tcW w:w="243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测试</w:t>
            </w:r>
            <w:r>
              <w:t>版本号</w:t>
            </w:r>
          </w:p>
        </w:tc>
        <w:tc>
          <w:tcPr>
            <w:tcW w:w="22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例如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V 1.0.30</w:t>
            </w:r>
            <w:r>
              <w:rPr>
                <w:rFonts w:hint="eastAsia"/>
                <w:sz w:val="15"/>
                <w:szCs w:val="15"/>
              </w:rPr>
              <w:t>（均为</w:t>
            </w:r>
            <w:r>
              <w:rPr>
                <w:sz w:val="15"/>
                <w:szCs w:val="15"/>
              </w:rPr>
              <w:t>十进制）</w:t>
            </w:r>
            <w:r>
              <w:rPr>
                <w:rFonts w:hint="eastAsia"/>
                <w:sz w:val="15"/>
                <w:szCs w:val="15"/>
              </w:rPr>
              <w:t>，</w:t>
            </w:r>
          </w:p>
          <w:p w:rsidR="00792CE6" w:rsidRDefault="00A95579">
            <w:pPr>
              <w:pStyle w:val="affff7"/>
            </w:pPr>
            <w:r>
              <w:rPr>
                <w:sz w:val="15"/>
                <w:szCs w:val="15"/>
              </w:rPr>
              <w:t>30</w:t>
            </w:r>
            <w:r>
              <w:rPr>
                <w:rFonts w:hint="eastAsia"/>
                <w:sz w:val="15"/>
                <w:szCs w:val="15"/>
              </w:rPr>
              <w:t>为测试版本</w:t>
            </w:r>
            <w:r>
              <w:rPr>
                <w:sz w:val="15"/>
                <w:szCs w:val="15"/>
              </w:rPr>
              <w:t>号</w:t>
            </w: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544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6" w:name="_Toc17979465"/>
      <w:bookmarkStart w:id="47" w:name="_Toc95900592"/>
      <w:r>
        <w:rPr>
          <w:rFonts w:hint="eastAsia"/>
        </w:rPr>
        <w:t>测试</w:t>
      </w:r>
      <w:r>
        <w:t>取反寄存器</w:t>
      </w:r>
      <w:bookmarkEnd w:id="46"/>
      <w:bookmarkEnd w:id="4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792CE6">
      <w:pPr>
        <w:pStyle w:val="affffc"/>
        <w:ind w:firstLine="467"/>
      </w:pPr>
    </w:p>
    <w:p w:rsidR="00792CE6" w:rsidRDefault="00A95579">
      <w:pPr>
        <w:pStyle w:val="a8"/>
      </w:pPr>
      <w:r>
        <w:rPr>
          <w:rFonts w:hint="eastAsia"/>
        </w:rPr>
        <w:t>测试取反寄存器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0x04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test_reg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测试取反</w:t>
            </w:r>
            <w:r>
              <w:t>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8" w:name="_Toc17979466"/>
      <w:bookmarkStart w:id="49" w:name="_Toc95900593"/>
      <w:r>
        <w:rPr>
          <w:rFonts w:hint="eastAsia"/>
        </w:rPr>
        <w:t>软复位</w:t>
      </w:r>
      <w:r>
        <w:t>寄存器</w:t>
      </w:r>
      <w:bookmarkEnd w:id="48"/>
      <w:bookmarkEnd w:id="4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</w:t>
      </w:r>
      <w:r>
        <w:t>复位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0x05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s</w:t>
            </w:r>
            <w:r>
              <w:rPr>
                <w:rFonts w:hint="eastAsia"/>
              </w:rPr>
              <w:t>oft</w:t>
            </w:r>
            <w:r>
              <w:t>_rst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1:</w:t>
            </w:r>
            <w:r>
              <w:t>复位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50" w:name="_Toc17979467"/>
      <w:bookmarkStart w:id="51" w:name="_Toc95900594"/>
      <w:r>
        <w:rPr>
          <w:rFonts w:hint="eastAsia"/>
        </w:rPr>
        <w:t>DNA</w:t>
      </w:r>
      <w:r>
        <w:t>0</w:t>
      </w:r>
      <w:r>
        <w:t>寄存器</w:t>
      </w:r>
      <w:bookmarkEnd w:id="50"/>
      <w:bookmarkEnd w:id="5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DNA0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0x06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DNA0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FPGA</w:t>
            </w:r>
            <w:r>
              <w:t xml:space="preserve"> DNA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32</w:t>
            </w:r>
            <w:r>
              <w:t>bit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52" w:name="_Toc95900595"/>
      <w:bookmarkStart w:id="53" w:name="_Toc17979468"/>
      <w:r>
        <w:rPr>
          <w:rFonts w:hint="eastAsia"/>
        </w:rPr>
        <w:t>DNA</w:t>
      </w:r>
      <w:r>
        <w:t>1</w:t>
      </w:r>
      <w:r>
        <w:t>寄存器</w:t>
      </w:r>
      <w:bookmarkEnd w:id="52"/>
      <w:bookmarkEnd w:id="5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DNA1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0x07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31:25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DNA1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FPGA</w:t>
            </w:r>
            <w:r>
              <w:t xml:space="preserve"> DNA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25</w:t>
            </w:r>
            <w:r>
              <w:t>bit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54" w:name="_Toc17979469"/>
      <w:bookmarkStart w:id="55" w:name="_Toc95900596"/>
      <w:r>
        <w:rPr>
          <w:rFonts w:hint="eastAsia"/>
        </w:rPr>
        <w:t>FPGA</w:t>
      </w:r>
      <w:proofErr w:type="gramStart"/>
      <w:r>
        <w:rPr>
          <w:rFonts w:hint="eastAsia"/>
        </w:rPr>
        <w:t>温压</w:t>
      </w:r>
      <w:r>
        <w:t>监控</w:t>
      </w:r>
      <w:proofErr w:type="gramEnd"/>
      <w:r>
        <w:rPr>
          <w:rFonts w:hint="eastAsia"/>
        </w:rPr>
        <w:t>0</w:t>
      </w:r>
      <w:r>
        <w:t>寄存器</w:t>
      </w:r>
      <w:bookmarkEnd w:id="54"/>
      <w:bookmarkEnd w:id="5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FPGA</w:t>
      </w:r>
      <w:proofErr w:type="gramStart"/>
      <w:r>
        <w:rPr>
          <w:rFonts w:hint="eastAsia"/>
        </w:rPr>
        <w:t>温</w:t>
      </w:r>
      <w:r>
        <w:t>压监控</w:t>
      </w:r>
      <w:proofErr w:type="gramEnd"/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lastRenderedPageBreak/>
              <w:t>0x08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31:25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27:16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FPGA</w:t>
            </w:r>
            <w:r>
              <w:t xml:space="preserve"> VCCint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 xml:space="preserve">FPGA </w:t>
            </w: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VCC INT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15:12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 xml:space="preserve">FPGA </w:t>
            </w:r>
            <w:r>
              <w:rPr>
                <w:rFonts w:hint="eastAsia"/>
              </w:rPr>
              <w:t>temperture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FPGA</w:t>
            </w:r>
            <w:r>
              <w:rPr>
                <w:rFonts w:hint="eastAsia"/>
              </w:rPr>
              <w:t>温度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792CE6">
            <w:pPr>
              <w:pStyle w:val="affff7"/>
            </w:pPr>
          </w:p>
        </w:tc>
        <w:tc>
          <w:tcPr>
            <w:tcW w:w="8360" w:type="dxa"/>
            <w:gridSpan w:val="6"/>
          </w:tcPr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object w:dxaOrig="5629" w:dyaOrig="6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1.2pt;height:34.65pt" o:ole="">
                  <v:imagedata r:id="rId16" o:title=""/>
                </v:shape>
                <o:OLEObject Type="Embed" ProgID="Picture.PicObj.1" ShapeID="_x0000_i1025" DrawAspect="Content" ObjectID="_1831633906" r:id="rId17"/>
              </w:objec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object w:dxaOrig="3217" w:dyaOrig="720">
                <v:shape id="_x0000_i1026" type="#_x0000_t75" style="width:161pt;height:36pt" o:ole="">
                  <v:imagedata r:id="rId18" o:title=""/>
                </v:shape>
                <o:OLEObject Type="Embed" ProgID="Picture.PicObj.1" ShapeID="_x0000_i1026" DrawAspect="Content" ObjectID="_1831633907" r:id="rId19"/>
              </w:objec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56" w:name="_Toc17979470"/>
      <w:bookmarkStart w:id="57" w:name="_Toc95900597"/>
      <w:r>
        <w:rPr>
          <w:rFonts w:hint="eastAsia"/>
        </w:rPr>
        <w:t>FPGA</w:t>
      </w:r>
      <w:proofErr w:type="gramStart"/>
      <w:r>
        <w:rPr>
          <w:rFonts w:hint="eastAsia"/>
        </w:rPr>
        <w:t>温压</w:t>
      </w:r>
      <w:r>
        <w:t>监控</w:t>
      </w:r>
      <w:proofErr w:type="gramEnd"/>
      <w:r>
        <w:rPr>
          <w:rFonts w:hint="eastAsia"/>
        </w:rPr>
        <w:t>1</w:t>
      </w:r>
      <w:r>
        <w:t>寄存器</w:t>
      </w:r>
      <w:bookmarkEnd w:id="56"/>
      <w:bookmarkEnd w:id="5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FPGA</w:t>
      </w:r>
      <w:proofErr w:type="gramStart"/>
      <w:r>
        <w:rPr>
          <w:rFonts w:hint="eastAsia"/>
        </w:rPr>
        <w:t>温</w:t>
      </w:r>
      <w:r>
        <w:t>压监控</w:t>
      </w:r>
      <w:proofErr w:type="gramEnd"/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0x09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31:25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27:16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FPGA</w:t>
            </w:r>
            <w:r>
              <w:t xml:space="preserve"> VCC bram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 xml:space="preserve">FPGA </w:t>
            </w: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VCC BRAM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15:12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FPGA</w:t>
            </w:r>
            <w:r>
              <w:t xml:space="preserve"> VCC aux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 xml:space="preserve">FPGA </w:t>
            </w: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VCC AUX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792CE6">
            <w:pPr>
              <w:pStyle w:val="affff7"/>
            </w:pPr>
          </w:p>
        </w:tc>
        <w:tc>
          <w:tcPr>
            <w:tcW w:w="8360" w:type="dxa"/>
            <w:gridSpan w:val="6"/>
          </w:tcPr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object w:dxaOrig="5629" w:dyaOrig="692">
                <v:shape id="_x0000_i1027" type="#_x0000_t75" style="width:281.2pt;height:34.65pt" o:ole="">
                  <v:imagedata r:id="rId16" o:title=""/>
                </v:shape>
                <o:OLEObject Type="Embed" ProgID="Picture.PicObj.1" ShapeID="_x0000_i1027" DrawAspect="Content" ObjectID="_1831633908" r:id="rId20"/>
              </w:objec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object w:dxaOrig="3217" w:dyaOrig="720">
                <v:shape id="_x0000_i1028" type="#_x0000_t75" style="width:161pt;height:36pt" o:ole="">
                  <v:imagedata r:id="rId18" o:title=""/>
                </v:shape>
                <o:OLEObject Type="Embed" ProgID="Picture.PicObj.1" ShapeID="_x0000_i1028" DrawAspect="Content" ObjectID="_1831633909" r:id="rId21"/>
              </w:objec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bookmarkStart w:id="58" w:name="_Toc95900598"/>
      <w:bookmarkStart w:id="59" w:name="_Toc17979471"/>
      <w:r>
        <w:rPr>
          <w:rFonts w:hint="eastAsia"/>
        </w:rPr>
        <w:t>FPGA</w:t>
      </w:r>
      <w:r>
        <w:rPr>
          <w:rFonts w:hint="eastAsia"/>
        </w:rPr>
        <w:t>告警</w:t>
      </w:r>
      <w:r>
        <w:t>寄存器</w:t>
      </w:r>
      <w:bookmarkEnd w:id="58"/>
      <w:bookmarkEnd w:id="5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FPGA</w:t>
      </w:r>
      <w:r>
        <w:rPr>
          <w:rFonts w:hint="eastAsia"/>
        </w:rPr>
        <w:t>告警寄存器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0x0A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31:25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7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7:4</w:t>
            </w:r>
          </w:p>
        </w:tc>
        <w:tc>
          <w:tcPr>
            <w:tcW w:w="1673" w:type="dxa"/>
          </w:tcPr>
          <w:p w:rsidR="00792CE6" w:rsidRDefault="00792CE6">
            <w:pPr>
              <w:pStyle w:val="affff7"/>
            </w:pP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XADC</w:t>
            </w:r>
            <w:r>
              <w:rPr>
                <w:rFonts w:hint="eastAsia"/>
              </w:rPr>
              <w:t>告警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73" w:type="dxa"/>
          </w:tcPr>
          <w:p w:rsidR="00792CE6" w:rsidRDefault="00792CE6">
            <w:pPr>
              <w:pStyle w:val="affff7"/>
            </w:pP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ECC</w:t>
            </w:r>
            <w:r>
              <w:rPr>
                <w:rFonts w:hint="eastAsia"/>
              </w:rPr>
              <w:t>告警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60" w:name="_Toc95900599"/>
      <w:bookmarkStart w:id="61" w:name="_Toc17979472"/>
      <w:r>
        <w:rPr>
          <w:rFonts w:hint="eastAsia"/>
        </w:rPr>
        <w:t>即时</w:t>
      </w:r>
      <w:r>
        <w:t>告警</w:t>
      </w:r>
      <w:r>
        <w:rPr>
          <w:rFonts w:hint="eastAsia"/>
        </w:rPr>
        <w:t>0</w:t>
      </w:r>
      <w:r>
        <w:t>寄存器</w:t>
      </w:r>
      <w:bookmarkEnd w:id="60"/>
      <w:bookmarkEnd w:id="6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即时告警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357056" w:rsidTr="00792CE6">
        <w:trPr>
          <w:trHeight w:val="125"/>
        </w:trPr>
        <w:tc>
          <w:tcPr>
            <w:tcW w:w="958" w:type="dxa"/>
            <w:vMerge w:val="restart"/>
          </w:tcPr>
          <w:p w:rsidR="00357056" w:rsidRDefault="00357056">
            <w:pPr>
              <w:pStyle w:val="affff7"/>
            </w:pPr>
            <w:r>
              <w:t>0x10</w:t>
            </w:r>
          </w:p>
        </w:tc>
        <w:tc>
          <w:tcPr>
            <w:tcW w:w="718" w:type="dxa"/>
          </w:tcPr>
          <w:p w:rsidR="00357056" w:rsidRDefault="00357056" w:rsidP="00357056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2</w:t>
            </w:r>
          </w:p>
        </w:tc>
        <w:tc>
          <w:tcPr>
            <w:tcW w:w="1673" w:type="dxa"/>
          </w:tcPr>
          <w:p w:rsidR="00357056" w:rsidRDefault="00357056">
            <w:pPr>
              <w:pStyle w:val="affff7"/>
            </w:pPr>
            <w:r>
              <w:rPr>
                <w:rFonts w:hint="eastAsia"/>
              </w:rPr>
              <w:t>保留</w:t>
            </w:r>
          </w:p>
        </w:tc>
        <w:tc>
          <w:tcPr>
            <w:tcW w:w="2439" w:type="dxa"/>
          </w:tcPr>
          <w:p w:rsidR="00357056" w:rsidRDefault="00357056">
            <w:pPr>
              <w:pStyle w:val="affff7"/>
            </w:pPr>
            <w:r>
              <w:rPr>
                <w:rFonts w:hint="eastAsia"/>
              </w:rPr>
              <w:t>即时</w:t>
            </w:r>
            <w:r>
              <w:t>告警</w:t>
            </w:r>
          </w:p>
        </w:tc>
        <w:tc>
          <w:tcPr>
            <w:tcW w:w="1492" w:type="dxa"/>
          </w:tcPr>
          <w:p w:rsidR="00357056" w:rsidRDefault="00357056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357056" w:rsidRDefault="00357056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357056" w:rsidRDefault="00357056">
            <w:pPr>
              <w:pStyle w:val="affff7"/>
              <w:rPr>
                <w:color w:val="000000"/>
              </w:rPr>
            </w:pPr>
          </w:p>
        </w:tc>
      </w:tr>
      <w:tr w:rsidR="00357056" w:rsidTr="00792CE6">
        <w:trPr>
          <w:trHeight w:val="125"/>
        </w:trPr>
        <w:tc>
          <w:tcPr>
            <w:tcW w:w="958" w:type="dxa"/>
            <w:vMerge/>
          </w:tcPr>
          <w:p w:rsidR="00357056" w:rsidRDefault="00357056" w:rsidP="00357056">
            <w:pPr>
              <w:pStyle w:val="affff7"/>
            </w:pPr>
          </w:p>
        </w:tc>
        <w:tc>
          <w:tcPr>
            <w:tcW w:w="718" w:type="dxa"/>
          </w:tcPr>
          <w:p w:rsidR="00357056" w:rsidRDefault="00357056" w:rsidP="00357056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73" w:type="dxa"/>
          </w:tcPr>
          <w:p w:rsidR="00357056" w:rsidRDefault="001555F6" w:rsidP="00357056">
            <w:pPr>
              <w:pStyle w:val="affff7"/>
            </w:pPr>
            <w:r w:rsidRPr="001555F6">
              <w:t>pcie_link</w:t>
            </w:r>
          </w:p>
        </w:tc>
        <w:tc>
          <w:tcPr>
            <w:tcW w:w="2439" w:type="dxa"/>
          </w:tcPr>
          <w:p w:rsidR="00357056" w:rsidRDefault="001555F6" w:rsidP="00357056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”：建链</w:t>
            </w:r>
          </w:p>
          <w:p w:rsidR="001555F6" w:rsidRDefault="001555F6" w:rsidP="00357056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”：未建链</w:t>
            </w:r>
          </w:p>
        </w:tc>
        <w:tc>
          <w:tcPr>
            <w:tcW w:w="1492" w:type="dxa"/>
          </w:tcPr>
          <w:p w:rsidR="00357056" w:rsidRDefault="00357056" w:rsidP="00357056">
            <w:pPr>
              <w:pStyle w:val="affff7"/>
              <w:jc w:val="left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357056" w:rsidRDefault="00357056" w:rsidP="00357056">
            <w:pPr>
              <w:pStyle w:val="affff7"/>
              <w:jc w:val="left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357056" w:rsidRDefault="00357056" w:rsidP="00357056">
            <w:pPr>
              <w:pStyle w:val="affff7"/>
              <w:rPr>
                <w:color w:val="000000"/>
              </w:rPr>
            </w:pPr>
          </w:p>
        </w:tc>
      </w:tr>
      <w:tr w:rsidR="00357056" w:rsidTr="00792CE6">
        <w:trPr>
          <w:trHeight w:val="125"/>
        </w:trPr>
        <w:tc>
          <w:tcPr>
            <w:tcW w:w="958" w:type="dxa"/>
            <w:vMerge/>
          </w:tcPr>
          <w:p w:rsidR="00357056" w:rsidRDefault="00357056" w:rsidP="00357056">
            <w:pPr>
              <w:pStyle w:val="affff7"/>
            </w:pPr>
          </w:p>
        </w:tc>
        <w:tc>
          <w:tcPr>
            <w:tcW w:w="718" w:type="dxa"/>
          </w:tcPr>
          <w:p w:rsidR="00357056" w:rsidRDefault="00357056" w:rsidP="00357056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673" w:type="dxa"/>
          </w:tcPr>
          <w:p w:rsidR="00357056" w:rsidRDefault="001555F6" w:rsidP="00357056">
            <w:pPr>
              <w:pStyle w:val="affff7"/>
            </w:pPr>
            <w:r w:rsidRPr="001555F6">
              <w:t>ddr_init_done</w:t>
            </w:r>
          </w:p>
        </w:tc>
        <w:tc>
          <w:tcPr>
            <w:tcW w:w="2439" w:type="dxa"/>
          </w:tcPr>
          <w:p w:rsidR="00357056" w:rsidRDefault="001555F6" w:rsidP="00357056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”：初始化通过</w:t>
            </w:r>
          </w:p>
          <w:p w:rsidR="001555F6" w:rsidRDefault="001555F6" w:rsidP="001555F6">
            <w:pPr>
              <w:pStyle w:val="affff7"/>
            </w:pPr>
            <w:r>
              <w:rPr>
                <w:rFonts w:hint="eastAsia"/>
              </w:rPr>
              <w:lastRenderedPageBreak/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”：初始化未通过</w:t>
            </w:r>
          </w:p>
        </w:tc>
        <w:tc>
          <w:tcPr>
            <w:tcW w:w="1492" w:type="dxa"/>
          </w:tcPr>
          <w:p w:rsidR="00357056" w:rsidRDefault="00357056" w:rsidP="00357056">
            <w:pPr>
              <w:pStyle w:val="affff7"/>
              <w:jc w:val="left"/>
            </w:pPr>
            <w:r>
              <w:rPr>
                <w:rFonts w:hint="eastAsia"/>
              </w:rPr>
              <w:lastRenderedPageBreak/>
              <w:t>0x0</w:t>
            </w:r>
          </w:p>
        </w:tc>
        <w:tc>
          <w:tcPr>
            <w:tcW w:w="1080" w:type="dxa"/>
          </w:tcPr>
          <w:p w:rsidR="00357056" w:rsidRDefault="00357056" w:rsidP="00357056">
            <w:pPr>
              <w:pStyle w:val="affff7"/>
              <w:jc w:val="left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357056" w:rsidRDefault="00357056" w:rsidP="0035705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62" w:name="_Toc17979473"/>
      <w:bookmarkStart w:id="63" w:name="_Toc95900600"/>
      <w:r>
        <w:rPr>
          <w:rFonts w:hint="eastAsia"/>
        </w:rPr>
        <w:lastRenderedPageBreak/>
        <w:t>即时</w:t>
      </w:r>
      <w:r>
        <w:t>告警</w:t>
      </w:r>
      <w:r>
        <w:rPr>
          <w:rFonts w:hint="eastAsia"/>
        </w:rPr>
        <w:t>1</w:t>
      </w:r>
      <w:r>
        <w:t>寄存器</w:t>
      </w:r>
      <w:bookmarkEnd w:id="62"/>
      <w:bookmarkEnd w:id="6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即时告警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0x11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保留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即时</w:t>
            </w:r>
            <w:r>
              <w:t>告警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64" w:name="_Toc95900601"/>
      <w:bookmarkStart w:id="65" w:name="_Toc17979474"/>
      <w:r>
        <w:rPr>
          <w:rFonts w:hint="eastAsia"/>
        </w:rPr>
        <w:t>历史</w:t>
      </w:r>
      <w:r>
        <w:t>告警</w:t>
      </w:r>
      <w:r>
        <w:rPr>
          <w:rFonts w:hint="eastAsia"/>
        </w:rPr>
        <w:t>0</w:t>
      </w:r>
      <w:r>
        <w:t>寄存器</w:t>
      </w:r>
      <w:bookmarkEnd w:id="64"/>
      <w:bookmarkEnd w:id="6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历史告警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0x20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2</w:t>
            </w:r>
          </w:p>
        </w:tc>
      </w:tr>
    </w:tbl>
    <w:p w:rsidR="00792CE6" w:rsidRDefault="00A95579">
      <w:pPr>
        <w:pStyle w:val="30"/>
      </w:pPr>
      <w:bookmarkStart w:id="66" w:name="_Toc17979475"/>
      <w:bookmarkStart w:id="67" w:name="_Toc95900602"/>
      <w:r>
        <w:rPr>
          <w:rFonts w:hint="eastAsia"/>
        </w:rPr>
        <w:t>历史</w:t>
      </w:r>
      <w:r>
        <w:t>告警</w:t>
      </w:r>
      <w:r>
        <w:rPr>
          <w:rFonts w:hint="eastAsia"/>
        </w:rPr>
        <w:t>1</w:t>
      </w:r>
      <w:r>
        <w:t>寄存器</w:t>
      </w:r>
      <w:bookmarkEnd w:id="66"/>
      <w:bookmarkEnd w:id="6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历史告警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0x21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color w:val="000000"/>
              </w:rPr>
              <w:t>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792CE6">
            <w:pPr>
              <w:pStyle w:val="affff7"/>
            </w:pPr>
          </w:p>
        </w:tc>
        <w:tc>
          <w:tcPr>
            <w:tcW w:w="1080" w:type="dxa"/>
          </w:tcPr>
          <w:p w:rsidR="00792CE6" w:rsidRDefault="00792CE6">
            <w:pPr>
              <w:pStyle w:val="affff7"/>
            </w:pP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68" w:name="_Toc95900603"/>
      <w:bookmarkStart w:id="69" w:name="_Toc17979476"/>
      <w:r>
        <w:rPr>
          <w:rFonts w:hint="eastAsia"/>
        </w:rPr>
        <w:t>配置</w:t>
      </w:r>
      <w:r>
        <w:rPr>
          <w:rFonts w:hint="eastAsia"/>
        </w:rPr>
        <w:t>0</w:t>
      </w:r>
      <w:r>
        <w:t>寄存器</w:t>
      </w:r>
      <w:bookmarkEnd w:id="68"/>
      <w:bookmarkEnd w:id="6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配置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23"/>
        <w:gridCol w:w="703"/>
        <w:gridCol w:w="2145"/>
        <w:gridCol w:w="2229"/>
        <w:gridCol w:w="1391"/>
        <w:gridCol w:w="1025"/>
        <w:gridCol w:w="902"/>
      </w:tblGrid>
      <w:tr w:rsidR="00792CE6" w:rsidTr="00904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0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214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2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39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2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904B0D" w:rsidTr="00904B0D">
        <w:trPr>
          <w:trHeight w:val="125"/>
        </w:trPr>
        <w:tc>
          <w:tcPr>
            <w:tcW w:w="923" w:type="dxa"/>
            <w:vMerge w:val="restart"/>
          </w:tcPr>
          <w:p w:rsidR="00904B0D" w:rsidRDefault="00904B0D">
            <w:pPr>
              <w:pStyle w:val="affff7"/>
            </w:pPr>
            <w:r>
              <w:t>0x30</w:t>
            </w:r>
          </w:p>
        </w:tc>
        <w:tc>
          <w:tcPr>
            <w:tcW w:w="703" w:type="dxa"/>
          </w:tcPr>
          <w:p w:rsidR="00904B0D" w:rsidRDefault="00904B0D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color w:val="000000"/>
              </w:rPr>
              <w:t>0</w:t>
            </w:r>
          </w:p>
        </w:tc>
        <w:tc>
          <w:tcPr>
            <w:tcW w:w="2145" w:type="dxa"/>
          </w:tcPr>
          <w:p w:rsidR="00904B0D" w:rsidRDefault="00904B0D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29" w:type="dxa"/>
          </w:tcPr>
          <w:p w:rsidR="00904B0D" w:rsidRDefault="00904B0D">
            <w:pPr>
              <w:pStyle w:val="affff7"/>
            </w:pPr>
            <w:proofErr w:type="gramStart"/>
            <w:r>
              <w:rPr>
                <w:rFonts w:hint="eastAsia"/>
              </w:rPr>
              <w:t>保留位</w:t>
            </w:r>
            <w:proofErr w:type="gramEnd"/>
          </w:p>
        </w:tc>
        <w:tc>
          <w:tcPr>
            <w:tcW w:w="1391" w:type="dxa"/>
          </w:tcPr>
          <w:p w:rsidR="00904B0D" w:rsidRDefault="00904B0D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25" w:type="dxa"/>
          </w:tcPr>
          <w:p w:rsidR="00904B0D" w:rsidRDefault="00904B0D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02" w:type="dxa"/>
          </w:tcPr>
          <w:p w:rsidR="00904B0D" w:rsidRDefault="00904B0D">
            <w:pPr>
              <w:pStyle w:val="affff7"/>
              <w:rPr>
                <w:color w:val="000000"/>
              </w:rPr>
            </w:pPr>
          </w:p>
        </w:tc>
      </w:tr>
      <w:tr w:rsidR="00904B0D" w:rsidTr="00904B0D">
        <w:trPr>
          <w:trHeight w:val="125"/>
        </w:trPr>
        <w:tc>
          <w:tcPr>
            <w:tcW w:w="923" w:type="dxa"/>
            <w:vMerge/>
          </w:tcPr>
          <w:p w:rsidR="00904B0D" w:rsidRDefault="00904B0D" w:rsidP="00904B0D">
            <w:pPr>
              <w:pStyle w:val="affff7"/>
            </w:pPr>
          </w:p>
        </w:tc>
        <w:tc>
          <w:tcPr>
            <w:tcW w:w="703" w:type="dxa"/>
          </w:tcPr>
          <w:p w:rsidR="00904B0D" w:rsidRDefault="00904B0D" w:rsidP="00904B0D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145" w:type="dxa"/>
          </w:tcPr>
          <w:p w:rsidR="00904B0D" w:rsidRDefault="003D5E7C" w:rsidP="00904B0D">
            <w:pPr>
              <w:pStyle w:val="affff7"/>
            </w:pPr>
            <w:r w:rsidRPr="003D5E7C">
              <w:t>fmc_ad_pll_pwr_ctrl</w:t>
            </w:r>
          </w:p>
        </w:tc>
        <w:tc>
          <w:tcPr>
            <w:tcW w:w="2229" w:type="dxa"/>
          </w:tcPr>
          <w:p w:rsidR="00904B0D" w:rsidRDefault="008A6FE6" w:rsidP="00904B0D">
            <w:pPr>
              <w:pStyle w:val="affff7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子卡时钟使能</w:t>
            </w:r>
          </w:p>
        </w:tc>
        <w:tc>
          <w:tcPr>
            <w:tcW w:w="1391" w:type="dxa"/>
          </w:tcPr>
          <w:p w:rsidR="00904B0D" w:rsidRDefault="00904B0D" w:rsidP="00904B0D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25" w:type="dxa"/>
          </w:tcPr>
          <w:p w:rsidR="00904B0D" w:rsidRDefault="00904B0D" w:rsidP="00904B0D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02" w:type="dxa"/>
          </w:tcPr>
          <w:p w:rsidR="00904B0D" w:rsidRDefault="00904B0D" w:rsidP="00904B0D">
            <w:pPr>
              <w:pStyle w:val="affff7"/>
              <w:rPr>
                <w:color w:val="000000"/>
              </w:rPr>
            </w:pPr>
          </w:p>
        </w:tc>
      </w:tr>
      <w:tr w:rsidR="00904B0D" w:rsidTr="00904B0D">
        <w:trPr>
          <w:trHeight w:val="125"/>
        </w:trPr>
        <w:tc>
          <w:tcPr>
            <w:tcW w:w="923" w:type="dxa"/>
            <w:vMerge/>
          </w:tcPr>
          <w:p w:rsidR="00904B0D" w:rsidRDefault="00904B0D" w:rsidP="00904B0D">
            <w:pPr>
              <w:pStyle w:val="affff7"/>
            </w:pPr>
          </w:p>
        </w:tc>
        <w:tc>
          <w:tcPr>
            <w:tcW w:w="703" w:type="dxa"/>
          </w:tcPr>
          <w:p w:rsidR="00904B0D" w:rsidRDefault="00904B0D" w:rsidP="00904B0D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45" w:type="dxa"/>
          </w:tcPr>
          <w:p w:rsidR="00904B0D" w:rsidRDefault="003D5E7C" w:rsidP="00904B0D">
            <w:pPr>
              <w:pStyle w:val="affff7"/>
            </w:pPr>
            <w:r w:rsidRPr="003D5E7C">
              <w:t>fmc_ad_pll_sel</w:t>
            </w:r>
          </w:p>
        </w:tc>
        <w:tc>
          <w:tcPr>
            <w:tcW w:w="2229" w:type="dxa"/>
          </w:tcPr>
          <w:p w:rsidR="00904B0D" w:rsidRDefault="008A6FE6" w:rsidP="00904B0D">
            <w:pPr>
              <w:pStyle w:val="affff7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子卡时钟选择</w:t>
            </w:r>
          </w:p>
        </w:tc>
        <w:tc>
          <w:tcPr>
            <w:tcW w:w="1391" w:type="dxa"/>
          </w:tcPr>
          <w:p w:rsidR="00904B0D" w:rsidRDefault="00904B0D" w:rsidP="00904B0D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25" w:type="dxa"/>
          </w:tcPr>
          <w:p w:rsidR="00904B0D" w:rsidRDefault="00904B0D" w:rsidP="00904B0D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02" w:type="dxa"/>
          </w:tcPr>
          <w:p w:rsidR="00904B0D" w:rsidRDefault="00904B0D" w:rsidP="00904B0D">
            <w:pPr>
              <w:pStyle w:val="affff7"/>
              <w:rPr>
                <w:color w:val="000000"/>
              </w:rPr>
            </w:pPr>
          </w:p>
        </w:tc>
      </w:tr>
      <w:tr w:rsidR="003D5E7C" w:rsidTr="00904B0D">
        <w:trPr>
          <w:trHeight w:val="125"/>
        </w:trPr>
        <w:tc>
          <w:tcPr>
            <w:tcW w:w="923" w:type="dxa"/>
            <w:vMerge/>
          </w:tcPr>
          <w:p w:rsidR="003D5E7C" w:rsidRDefault="003D5E7C" w:rsidP="003D5E7C">
            <w:pPr>
              <w:pStyle w:val="affff7"/>
            </w:pPr>
          </w:p>
        </w:tc>
        <w:tc>
          <w:tcPr>
            <w:tcW w:w="703" w:type="dxa"/>
          </w:tcPr>
          <w:p w:rsidR="003D5E7C" w:rsidRDefault="00ED4F13" w:rsidP="003D5E7C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45" w:type="dxa"/>
          </w:tcPr>
          <w:p w:rsidR="003D5E7C" w:rsidRDefault="003D5E7C" w:rsidP="003D5E7C">
            <w:pPr>
              <w:pStyle w:val="affff7"/>
            </w:pPr>
            <w:r w:rsidRPr="00904B0D">
              <w:t>pll_hmc7044_reset_pin</w:t>
            </w:r>
          </w:p>
        </w:tc>
        <w:tc>
          <w:tcPr>
            <w:tcW w:w="2229" w:type="dxa"/>
          </w:tcPr>
          <w:p w:rsidR="003D5E7C" w:rsidRDefault="003D5E7C" w:rsidP="003D5E7C">
            <w:pPr>
              <w:pStyle w:val="affff7"/>
            </w:pPr>
            <w:r>
              <w:rPr>
                <w:rFonts w:hint="eastAsia"/>
              </w:rPr>
              <w:t>芯片硬复位管脚控制</w:t>
            </w:r>
          </w:p>
        </w:tc>
        <w:tc>
          <w:tcPr>
            <w:tcW w:w="1391" w:type="dxa"/>
          </w:tcPr>
          <w:p w:rsidR="003D5E7C" w:rsidRDefault="003D5E7C" w:rsidP="003D5E7C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25" w:type="dxa"/>
          </w:tcPr>
          <w:p w:rsidR="003D5E7C" w:rsidRDefault="003D5E7C" w:rsidP="003D5E7C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02" w:type="dxa"/>
          </w:tcPr>
          <w:p w:rsidR="003D5E7C" w:rsidRDefault="003D5E7C" w:rsidP="003D5E7C">
            <w:pPr>
              <w:pStyle w:val="affff7"/>
              <w:rPr>
                <w:color w:val="000000"/>
              </w:rPr>
            </w:pPr>
          </w:p>
        </w:tc>
      </w:tr>
      <w:tr w:rsidR="003D5E7C" w:rsidTr="00904B0D">
        <w:trPr>
          <w:trHeight w:val="125"/>
        </w:trPr>
        <w:tc>
          <w:tcPr>
            <w:tcW w:w="923" w:type="dxa"/>
            <w:vMerge/>
          </w:tcPr>
          <w:p w:rsidR="003D5E7C" w:rsidRDefault="003D5E7C" w:rsidP="003D5E7C">
            <w:pPr>
              <w:pStyle w:val="affff7"/>
            </w:pPr>
          </w:p>
        </w:tc>
        <w:tc>
          <w:tcPr>
            <w:tcW w:w="703" w:type="dxa"/>
          </w:tcPr>
          <w:p w:rsidR="003D5E7C" w:rsidRDefault="00ED4F13" w:rsidP="003D5E7C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45" w:type="dxa"/>
          </w:tcPr>
          <w:p w:rsidR="003D5E7C" w:rsidRDefault="003D5E7C" w:rsidP="003D5E7C">
            <w:pPr>
              <w:pStyle w:val="affff7"/>
            </w:pPr>
            <w:r w:rsidRPr="00904B0D">
              <w:t>dac_ad9172_reset_pin</w:t>
            </w:r>
          </w:p>
        </w:tc>
        <w:tc>
          <w:tcPr>
            <w:tcW w:w="2229" w:type="dxa"/>
          </w:tcPr>
          <w:p w:rsidR="003D5E7C" w:rsidRDefault="003D5E7C" w:rsidP="003D5E7C">
            <w:pPr>
              <w:pStyle w:val="affff7"/>
            </w:pPr>
            <w:r>
              <w:rPr>
                <w:rFonts w:hint="eastAsia"/>
              </w:rPr>
              <w:t>芯片硬复位管脚控制</w:t>
            </w:r>
          </w:p>
        </w:tc>
        <w:tc>
          <w:tcPr>
            <w:tcW w:w="1391" w:type="dxa"/>
          </w:tcPr>
          <w:p w:rsidR="003D5E7C" w:rsidRDefault="003D5E7C" w:rsidP="003D5E7C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25" w:type="dxa"/>
          </w:tcPr>
          <w:p w:rsidR="003D5E7C" w:rsidRDefault="003D5E7C" w:rsidP="003D5E7C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02" w:type="dxa"/>
          </w:tcPr>
          <w:p w:rsidR="003D5E7C" w:rsidRDefault="003D5E7C" w:rsidP="003D5E7C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70" w:name="_Toc17979477"/>
      <w:bookmarkStart w:id="71" w:name="_Toc95900604"/>
      <w:r>
        <w:rPr>
          <w:rFonts w:hint="eastAsia"/>
        </w:rPr>
        <w:t>配置</w:t>
      </w:r>
      <w:r>
        <w:rPr>
          <w:rFonts w:hint="eastAsia"/>
        </w:rPr>
        <w:t>1</w:t>
      </w:r>
      <w:r>
        <w:t>寄存器</w:t>
      </w:r>
      <w:bookmarkEnd w:id="70"/>
      <w:bookmarkEnd w:id="7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配置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0x31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Cfg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配置</w:t>
            </w:r>
            <w:r>
              <w:t>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  <w:tc>
          <w:tcPr>
            <w:tcW w:w="1673" w:type="dxa"/>
          </w:tcPr>
          <w:p w:rsidR="00792CE6" w:rsidRDefault="00792CE6">
            <w:pPr>
              <w:pStyle w:val="affff7"/>
            </w:pPr>
          </w:p>
        </w:tc>
        <w:tc>
          <w:tcPr>
            <w:tcW w:w="2439" w:type="dxa"/>
          </w:tcPr>
          <w:p w:rsidR="00792CE6" w:rsidRDefault="00792CE6">
            <w:pPr>
              <w:pStyle w:val="affff7"/>
            </w:pPr>
          </w:p>
        </w:tc>
        <w:tc>
          <w:tcPr>
            <w:tcW w:w="1492" w:type="dxa"/>
          </w:tcPr>
          <w:p w:rsidR="00792CE6" w:rsidRDefault="00792CE6">
            <w:pPr>
              <w:pStyle w:val="affff7"/>
            </w:pPr>
          </w:p>
        </w:tc>
        <w:tc>
          <w:tcPr>
            <w:tcW w:w="1080" w:type="dxa"/>
          </w:tcPr>
          <w:p w:rsidR="00792CE6" w:rsidRDefault="00792CE6">
            <w:pPr>
              <w:pStyle w:val="affff7"/>
            </w:pP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72" w:name="_Toc17979478"/>
      <w:bookmarkStart w:id="73" w:name="_Toc95900605"/>
      <w:r>
        <w:rPr>
          <w:rFonts w:hint="eastAsia"/>
        </w:rPr>
        <w:t>配置</w:t>
      </w:r>
      <w:r>
        <w:rPr>
          <w:rFonts w:hint="eastAsia"/>
        </w:rPr>
        <w:t>2</w:t>
      </w:r>
      <w:r>
        <w:t>寄存器</w:t>
      </w:r>
      <w:bookmarkEnd w:id="72"/>
      <w:bookmarkEnd w:id="7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配置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58" w:type="dxa"/>
            <w:vMerge w:val="restart"/>
          </w:tcPr>
          <w:p w:rsidR="00792CE6" w:rsidRDefault="00A95579">
            <w:pPr>
              <w:pStyle w:val="affff7"/>
            </w:pPr>
            <w:r>
              <w:t>0x32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Cfg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配置</w:t>
            </w:r>
            <w:r>
              <w:t>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58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1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  <w:tc>
          <w:tcPr>
            <w:tcW w:w="1673" w:type="dxa"/>
          </w:tcPr>
          <w:p w:rsidR="00792CE6" w:rsidRDefault="00792CE6">
            <w:pPr>
              <w:pStyle w:val="affff7"/>
            </w:pPr>
          </w:p>
        </w:tc>
        <w:tc>
          <w:tcPr>
            <w:tcW w:w="2439" w:type="dxa"/>
          </w:tcPr>
          <w:p w:rsidR="00792CE6" w:rsidRDefault="00792CE6">
            <w:pPr>
              <w:pStyle w:val="affff7"/>
            </w:pPr>
          </w:p>
        </w:tc>
        <w:tc>
          <w:tcPr>
            <w:tcW w:w="1492" w:type="dxa"/>
          </w:tcPr>
          <w:p w:rsidR="00792CE6" w:rsidRDefault="00792CE6">
            <w:pPr>
              <w:pStyle w:val="affff7"/>
            </w:pPr>
          </w:p>
        </w:tc>
        <w:tc>
          <w:tcPr>
            <w:tcW w:w="1080" w:type="dxa"/>
          </w:tcPr>
          <w:p w:rsidR="00792CE6" w:rsidRDefault="00792CE6">
            <w:pPr>
              <w:pStyle w:val="affff7"/>
            </w:pP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74" w:name="_Toc95900606"/>
      <w:bookmarkStart w:id="75" w:name="_Toc17979479"/>
      <w:r>
        <w:rPr>
          <w:rFonts w:hint="eastAsia"/>
        </w:rPr>
        <w:t>配置</w:t>
      </w:r>
      <w:r>
        <w:rPr>
          <w:rFonts w:hint="eastAsia"/>
        </w:rPr>
        <w:t>3</w:t>
      </w:r>
      <w:r>
        <w:t>寄存器</w:t>
      </w:r>
      <w:bookmarkEnd w:id="74"/>
      <w:bookmarkEnd w:id="7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lastRenderedPageBreak/>
        <w:t>配置</w:t>
      </w:r>
      <w:r>
        <w:rPr>
          <w:rFonts w:hint="eastAsia"/>
        </w:rPr>
        <w:t>3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B779EA" w:rsidTr="00792CE6">
        <w:trPr>
          <w:trHeight w:val="125"/>
        </w:trPr>
        <w:tc>
          <w:tcPr>
            <w:tcW w:w="958" w:type="dxa"/>
            <w:vMerge w:val="restart"/>
          </w:tcPr>
          <w:p w:rsidR="00B779EA" w:rsidRDefault="00B779EA">
            <w:pPr>
              <w:pStyle w:val="affff7"/>
            </w:pPr>
            <w:r>
              <w:t>0x33</w:t>
            </w:r>
          </w:p>
        </w:tc>
        <w:tc>
          <w:tcPr>
            <w:tcW w:w="718" w:type="dxa"/>
          </w:tcPr>
          <w:p w:rsidR="00B779EA" w:rsidRDefault="00B779EA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B779EA" w:rsidRDefault="00B779EA">
            <w:pPr>
              <w:pStyle w:val="affff7"/>
            </w:pPr>
            <w:r>
              <w:t>Cfg</w:t>
            </w:r>
          </w:p>
        </w:tc>
        <w:tc>
          <w:tcPr>
            <w:tcW w:w="2439" w:type="dxa"/>
          </w:tcPr>
          <w:p w:rsidR="00B779EA" w:rsidRDefault="00B779EA">
            <w:pPr>
              <w:pStyle w:val="affff7"/>
            </w:pPr>
            <w:r>
              <w:rPr>
                <w:rFonts w:hint="eastAsia"/>
              </w:rPr>
              <w:t>配置</w:t>
            </w:r>
            <w:r>
              <w:t>寄存器</w:t>
            </w:r>
          </w:p>
        </w:tc>
        <w:tc>
          <w:tcPr>
            <w:tcW w:w="1492" w:type="dxa"/>
          </w:tcPr>
          <w:p w:rsidR="00B779EA" w:rsidRDefault="00B779EA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B779EA" w:rsidRDefault="00B779EA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</w:tcPr>
          <w:p w:rsidR="00B779EA" w:rsidRDefault="00B779EA">
            <w:pPr>
              <w:pStyle w:val="affff7"/>
              <w:rPr>
                <w:color w:val="000000"/>
              </w:rPr>
            </w:pPr>
          </w:p>
        </w:tc>
      </w:tr>
      <w:tr w:rsidR="00B779EA" w:rsidTr="00792CE6">
        <w:trPr>
          <w:trHeight w:val="125"/>
        </w:trPr>
        <w:tc>
          <w:tcPr>
            <w:tcW w:w="958" w:type="dxa"/>
            <w:vMerge/>
          </w:tcPr>
          <w:p w:rsidR="00B779EA" w:rsidRDefault="00B779EA">
            <w:pPr>
              <w:pStyle w:val="affff7"/>
            </w:pPr>
          </w:p>
        </w:tc>
        <w:tc>
          <w:tcPr>
            <w:tcW w:w="718" w:type="dxa"/>
          </w:tcPr>
          <w:p w:rsidR="00B779EA" w:rsidRDefault="00B779EA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73" w:type="dxa"/>
          </w:tcPr>
          <w:p w:rsidR="00B779EA" w:rsidRDefault="00ED4F13">
            <w:pPr>
              <w:pStyle w:val="affff7"/>
              <w:rPr>
                <w:rFonts w:hint="eastAsia"/>
              </w:rPr>
            </w:pPr>
            <w:r w:rsidRPr="00ED4F13">
              <w:t>cfg_rdy</w:t>
            </w:r>
            <w:r>
              <w:t>[0]</w:t>
            </w:r>
          </w:p>
        </w:tc>
        <w:tc>
          <w:tcPr>
            <w:tcW w:w="2439" w:type="dxa"/>
          </w:tcPr>
          <w:p w:rsidR="00B779EA" w:rsidRDefault="00B779EA">
            <w:pPr>
              <w:pStyle w:val="affff7"/>
            </w:pPr>
            <w:r>
              <w:rPr>
                <w:rFonts w:hint="eastAsia"/>
              </w:rPr>
              <w:t>采集路径</w:t>
            </w:r>
            <w:r w:rsidR="00EC737B">
              <w:rPr>
                <w:rFonts w:hint="eastAsia"/>
              </w:rPr>
              <w:t>0</w:t>
            </w:r>
            <w:r w:rsidR="00EC737B">
              <w:t xml:space="preserve"> 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清空</w:t>
            </w:r>
          </w:p>
          <w:p w:rsidR="00B779EA" w:rsidRDefault="00B779EA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”：清空</w:t>
            </w:r>
          </w:p>
        </w:tc>
        <w:tc>
          <w:tcPr>
            <w:tcW w:w="1492" w:type="dxa"/>
          </w:tcPr>
          <w:p w:rsidR="00B779EA" w:rsidRDefault="00B779EA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80" w:type="dxa"/>
          </w:tcPr>
          <w:p w:rsidR="00B779EA" w:rsidRDefault="00B779EA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58" w:type="dxa"/>
          </w:tcPr>
          <w:p w:rsidR="00B779EA" w:rsidRDefault="00B779EA">
            <w:pPr>
              <w:pStyle w:val="affff7"/>
              <w:rPr>
                <w:color w:val="000000"/>
              </w:rPr>
            </w:pPr>
          </w:p>
        </w:tc>
      </w:tr>
      <w:tr w:rsidR="00AA5722" w:rsidTr="00792CE6">
        <w:trPr>
          <w:trHeight w:val="125"/>
        </w:trPr>
        <w:tc>
          <w:tcPr>
            <w:tcW w:w="958" w:type="dxa"/>
            <w:vMerge/>
          </w:tcPr>
          <w:p w:rsidR="00AA5722" w:rsidRDefault="00AA5722" w:rsidP="00AA5722">
            <w:pPr>
              <w:pStyle w:val="affff7"/>
            </w:pPr>
          </w:p>
        </w:tc>
        <w:tc>
          <w:tcPr>
            <w:tcW w:w="718" w:type="dxa"/>
          </w:tcPr>
          <w:p w:rsidR="00AA5722" w:rsidRDefault="00AA5722" w:rsidP="00AA5722">
            <w:pPr>
              <w:pStyle w:val="affff7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673" w:type="dxa"/>
          </w:tcPr>
          <w:p w:rsidR="00AA5722" w:rsidRPr="0078523C" w:rsidRDefault="00AA5722" w:rsidP="00AA5722">
            <w:pPr>
              <w:pStyle w:val="affff7"/>
            </w:pPr>
            <w:r w:rsidRPr="00ED4F13">
              <w:t>cfg_rdy</w:t>
            </w:r>
            <w:r>
              <w:t>[1]</w:t>
            </w:r>
          </w:p>
        </w:tc>
        <w:tc>
          <w:tcPr>
            <w:tcW w:w="2439" w:type="dxa"/>
          </w:tcPr>
          <w:p w:rsidR="00AA5722" w:rsidRDefault="00AA5722" w:rsidP="00AA5722">
            <w:pPr>
              <w:pStyle w:val="affff7"/>
            </w:pPr>
            <w:r>
              <w:rPr>
                <w:rFonts w:hint="eastAsia"/>
              </w:rPr>
              <w:t>采集路径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清空</w:t>
            </w:r>
          </w:p>
          <w:p w:rsidR="00AA5722" w:rsidRDefault="00AA5722" w:rsidP="00AA5722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”：清空</w:t>
            </w:r>
          </w:p>
        </w:tc>
        <w:tc>
          <w:tcPr>
            <w:tcW w:w="1492" w:type="dxa"/>
          </w:tcPr>
          <w:p w:rsidR="00AA5722" w:rsidRDefault="00AA5722" w:rsidP="00030D47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80" w:type="dxa"/>
          </w:tcPr>
          <w:p w:rsidR="00AA5722" w:rsidRDefault="00AA5722" w:rsidP="00030D47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58" w:type="dxa"/>
          </w:tcPr>
          <w:p w:rsidR="00AA5722" w:rsidRDefault="00AA5722" w:rsidP="00AA5722">
            <w:pPr>
              <w:pStyle w:val="affff7"/>
              <w:rPr>
                <w:color w:val="000000"/>
              </w:rPr>
            </w:pPr>
          </w:p>
        </w:tc>
      </w:tr>
      <w:tr w:rsidR="00B779EA" w:rsidTr="00792CE6">
        <w:trPr>
          <w:trHeight w:val="125"/>
        </w:trPr>
        <w:tc>
          <w:tcPr>
            <w:tcW w:w="958" w:type="dxa"/>
            <w:vMerge/>
          </w:tcPr>
          <w:p w:rsidR="00B779EA" w:rsidRDefault="00B779EA" w:rsidP="0078523C">
            <w:pPr>
              <w:pStyle w:val="affff7"/>
            </w:pPr>
          </w:p>
        </w:tc>
        <w:tc>
          <w:tcPr>
            <w:tcW w:w="718" w:type="dxa"/>
          </w:tcPr>
          <w:p w:rsidR="00B779EA" w:rsidRDefault="00B779EA" w:rsidP="0078523C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673" w:type="dxa"/>
          </w:tcPr>
          <w:p w:rsidR="00B779EA" w:rsidRPr="0078523C" w:rsidRDefault="00B779EA" w:rsidP="0078523C">
            <w:pPr>
              <w:pStyle w:val="affff7"/>
            </w:pPr>
            <w:r w:rsidRPr="00AC7597">
              <w:t>da_chn0_en</w:t>
            </w:r>
          </w:p>
        </w:tc>
        <w:tc>
          <w:tcPr>
            <w:tcW w:w="2439" w:type="dxa"/>
          </w:tcPr>
          <w:p w:rsidR="00B779EA" w:rsidRDefault="00B779EA" w:rsidP="0078523C">
            <w:pPr>
              <w:pStyle w:val="affff7"/>
            </w:pPr>
            <w:r>
              <w:rPr>
                <w:rFonts w:hint="eastAsia"/>
              </w:rPr>
              <w:t>回放路径通道</w:t>
            </w:r>
            <w:r>
              <w:t>0</w:t>
            </w:r>
            <w:r>
              <w:rPr>
                <w:rFonts w:hint="eastAsia"/>
              </w:rPr>
              <w:t>使能</w:t>
            </w:r>
          </w:p>
        </w:tc>
        <w:tc>
          <w:tcPr>
            <w:tcW w:w="1492" w:type="dxa"/>
          </w:tcPr>
          <w:p w:rsidR="00B779EA" w:rsidRDefault="00B779EA" w:rsidP="0078523C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80" w:type="dxa"/>
          </w:tcPr>
          <w:p w:rsidR="00B779EA" w:rsidRDefault="00B779EA" w:rsidP="0078523C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58" w:type="dxa"/>
          </w:tcPr>
          <w:p w:rsidR="00B779EA" w:rsidRDefault="00B779EA" w:rsidP="0078523C">
            <w:pPr>
              <w:pStyle w:val="affff7"/>
              <w:rPr>
                <w:color w:val="000000"/>
              </w:rPr>
            </w:pPr>
          </w:p>
        </w:tc>
      </w:tr>
      <w:tr w:rsidR="00B779EA" w:rsidTr="00792CE6">
        <w:trPr>
          <w:trHeight w:val="125"/>
        </w:trPr>
        <w:tc>
          <w:tcPr>
            <w:tcW w:w="958" w:type="dxa"/>
            <w:vMerge/>
          </w:tcPr>
          <w:p w:rsidR="00B779EA" w:rsidRDefault="00B779EA" w:rsidP="00AC7597">
            <w:pPr>
              <w:pStyle w:val="affff7"/>
            </w:pPr>
          </w:p>
        </w:tc>
        <w:tc>
          <w:tcPr>
            <w:tcW w:w="718" w:type="dxa"/>
          </w:tcPr>
          <w:p w:rsidR="00B779EA" w:rsidRDefault="00B779EA" w:rsidP="00AC7597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673" w:type="dxa"/>
          </w:tcPr>
          <w:p w:rsidR="00B779EA" w:rsidRPr="00AC7597" w:rsidRDefault="00B779EA" w:rsidP="00AC7597">
            <w:pPr>
              <w:pStyle w:val="affff7"/>
            </w:pPr>
            <w:r>
              <w:t>da_chn1</w:t>
            </w:r>
            <w:r w:rsidRPr="00AC7597">
              <w:t>_en</w:t>
            </w:r>
          </w:p>
        </w:tc>
        <w:tc>
          <w:tcPr>
            <w:tcW w:w="2439" w:type="dxa"/>
          </w:tcPr>
          <w:p w:rsidR="00B779EA" w:rsidRDefault="00B779EA" w:rsidP="00AC7597">
            <w:pPr>
              <w:pStyle w:val="affff7"/>
            </w:pPr>
            <w:r>
              <w:rPr>
                <w:rFonts w:hint="eastAsia"/>
              </w:rPr>
              <w:t>回放路径通道</w:t>
            </w:r>
            <w:r>
              <w:t>1</w:t>
            </w:r>
            <w:r>
              <w:rPr>
                <w:rFonts w:hint="eastAsia"/>
              </w:rPr>
              <w:t>使能</w:t>
            </w:r>
          </w:p>
        </w:tc>
        <w:tc>
          <w:tcPr>
            <w:tcW w:w="1492" w:type="dxa"/>
          </w:tcPr>
          <w:p w:rsidR="00B779EA" w:rsidRDefault="00B779EA" w:rsidP="00AC7597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80" w:type="dxa"/>
          </w:tcPr>
          <w:p w:rsidR="00B779EA" w:rsidRDefault="00B779EA" w:rsidP="00AC7597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58" w:type="dxa"/>
          </w:tcPr>
          <w:p w:rsidR="00B779EA" w:rsidRDefault="00B779EA" w:rsidP="00AC7597">
            <w:pPr>
              <w:pStyle w:val="affff7"/>
              <w:rPr>
                <w:color w:val="000000"/>
              </w:rPr>
            </w:pPr>
          </w:p>
        </w:tc>
      </w:tr>
      <w:tr w:rsidR="00B779EA" w:rsidTr="00792CE6">
        <w:trPr>
          <w:trHeight w:val="125"/>
        </w:trPr>
        <w:tc>
          <w:tcPr>
            <w:tcW w:w="958" w:type="dxa"/>
            <w:vMerge/>
          </w:tcPr>
          <w:p w:rsidR="00B779EA" w:rsidRDefault="00B779EA" w:rsidP="00B779EA">
            <w:pPr>
              <w:pStyle w:val="affff7"/>
            </w:pPr>
          </w:p>
        </w:tc>
        <w:tc>
          <w:tcPr>
            <w:tcW w:w="718" w:type="dxa"/>
          </w:tcPr>
          <w:p w:rsidR="00B779EA" w:rsidRDefault="00B779EA" w:rsidP="00B779EA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673" w:type="dxa"/>
          </w:tcPr>
          <w:p w:rsidR="00B779EA" w:rsidRPr="0078523C" w:rsidRDefault="00912368" w:rsidP="00B779EA">
            <w:pPr>
              <w:pStyle w:val="affff7"/>
            </w:pPr>
            <w:r w:rsidRPr="00912368">
              <w:t>btc_rx_en</w:t>
            </w:r>
          </w:p>
        </w:tc>
        <w:tc>
          <w:tcPr>
            <w:tcW w:w="2439" w:type="dxa"/>
          </w:tcPr>
          <w:p w:rsidR="00912368" w:rsidRDefault="00912368" w:rsidP="00B779EA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码</w:t>
            </w:r>
            <w:r>
              <w:rPr>
                <w:rFonts w:hint="eastAsia"/>
              </w:rPr>
              <w:t>R</w:t>
            </w:r>
            <w:r>
              <w:t>X</w:t>
            </w:r>
            <w:r>
              <w:rPr>
                <w:rFonts w:hint="eastAsia"/>
              </w:rPr>
              <w:t>使能</w:t>
            </w:r>
          </w:p>
        </w:tc>
        <w:tc>
          <w:tcPr>
            <w:tcW w:w="1492" w:type="dxa"/>
          </w:tcPr>
          <w:p w:rsidR="00B779EA" w:rsidRDefault="00B779EA" w:rsidP="00B779EA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80" w:type="dxa"/>
          </w:tcPr>
          <w:p w:rsidR="00B779EA" w:rsidRDefault="00B779EA" w:rsidP="00B779EA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58" w:type="dxa"/>
          </w:tcPr>
          <w:p w:rsidR="00B779EA" w:rsidRDefault="00B779EA" w:rsidP="00B779EA">
            <w:pPr>
              <w:pStyle w:val="affff7"/>
              <w:rPr>
                <w:color w:val="000000"/>
              </w:rPr>
            </w:pPr>
          </w:p>
        </w:tc>
      </w:tr>
      <w:tr w:rsidR="00B779EA" w:rsidTr="00792CE6">
        <w:trPr>
          <w:trHeight w:val="125"/>
        </w:trPr>
        <w:tc>
          <w:tcPr>
            <w:tcW w:w="958" w:type="dxa"/>
            <w:vMerge/>
          </w:tcPr>
          <w:p w:rsidR="00B779EA" w:rsidRDefault="00B779EA" w:rsidP="00B779EA">
            <w:pPr>
              <w:pStyle w:val="affff7"/>
            </w:pPr>
          </w:p>
        </w:tc>
        <w:tc>
          <w:tcPr>
            <w:tcW w:w="718" w:type="dxa"/>
          </w:tcPr>
          <w:p w:rsidR="00B779EA" w:rsidRDefault="00B779EA" w:rsidP="00B779EA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673" w:type="dxa"/>
          </w:tcPr>
          <w:p w:rsidR="00B779EA" w:rsidRPr="00AC7597" w:rsidRDefault="00912368" w:rsidP="00B779EA">
            <w:pPr>
              <w:pStyle w:val="affff7"/>
            </w:pPr>
            <w:r w:rsidRPr="00912368">
              <w:t>btc_1pps_en</w:t>
            </w:r>
          </w:p>
        </w:tc>
        <w:tc>
          <w:tcPr>
            <w:tcW w:w="2439" w:type="dxa"/>
          </w:tcPr>
          <w:p w:rsidR="00B779EA" w:rsidRDefault="00912368" w:rsidP="00B779EA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码</w:t>
            </w:r>
            <w:r>
              <w:rPr>
                <w:rFonts w:hint="eastAsia"/>
              </w:rPr>
              <w:t>pps</w:t>
            </w:r>
            <w:r>
              <w:rPr>
                <w:rFonts w:hint="eastAsia"/>
              </w:rPr>
              <w:t>使能</w:t>
            </w:r>
            <w:bookmarkStart w:id="76" w:name="_GoBack"/>
            <w:bookmarkEnd w:id="76"/>
          </w:p>
        </w:tc>
        <w:tc>
          <w:tcPr>
            <w:tcW w:w="1492" w:type="dxa"/>
          </w:tcPr>
          <w:p w:rsidR="00B779EA" w:rsidRDefault="00B779EA" w:rsidP="00B779EA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80" w:type="dxa"/>
          </w:tcPr>
          <w:p w:rsidR="00B779EA" w:rsidRDefault="00B779EA" w:rsidP="00B779EA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58" w:type="dxa"/>
          </w:tcPr>
          <w:p w:rsidR="00B779EA" w:rsidRDefault="00B779EA" w:rsidP="00B779EA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77" w:name="_Toc95900607"/>
      <w:bookmarkStart w:id="78" w:name="_Toc17979480"/>
      <w:r>
        <w:rPr>
          <w:rFonts w:hint="eastAsia"/>
        </w:rPr>
        <w:t>FPGA</w:t>
      </w:r>
      <w:r>
        <w:rPr>
          <w:rFonts w:hint="eastAsia"/>
        </w:rPr>
        <w:t>授权</w:t>
      </w:r>
      <w:r>
        <w:t>寄存器</w:t>
      </w:r>
      <w:bookmarkEnd w:id="77"/>
      <w:bookmarkEnd w:id="7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配置</w:t>
      </w:r>
      <w:r>
        <w:rPr>
          <w:rFonts w:hint="eastAsia"/>
        </w:rPr>
        <w:t>3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5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0x40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Cfg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配置</w:t>
            </w:r>
            <w:r>
              <w:t>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79" w:name="_Toc17979481"/>
      <w:bookmarkStart w:id="80" w:name="_Toc95900608"/>
      <w:r>
        <w:rPr>
          <w:rFonts w:hint="eastAsia"/>
        </w:rPr>
        <w:t>中断</w:t>
      </w:r>
      <w:r>
        <w:t>向量寄存器</w:t>
      </w:r>
      <w:bookmarkEnd w:id="79"/>
      <w:bookmarkEnd w:id="8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中断</w:t>
      </w:r>
      <w:r>
        <w:t>向量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5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0x70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Interrupt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中断</w:t>
            </w:r>
            <w:r>
              <w:t>向量寄存器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WC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20"/>
      </w:pPr>
      <w:bookmarkStart w:id="81" w:name="_Toc95900609"/>
      <w:bookmarkStart w:id="82" w:name="_Toc17979482"/>
      <w:r>
        <w:rPr>
          <w:rFonts w:hint="eastAsia"/>
        </w:rPr>
        <w:t>PCIE</w:t>
      </w:r>
      <w:r>
        <w:t>模块</w:t>
      </w:r>
      <w:r>
        <w:rPr>
          <w:rFonts w:hint="eastAsia"/>
        </w:rPr>
        <w:t>寄存器</w:t>
      </w:r>
      <w:bookmarkEnd w:id="81"/>
      <w:bookmarkEnd w:id="82"/>
    </w:p>
    <w:p w:rsidR="00792CE6" w:rsidRDefault="00A95579"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</w:t>
      </w:r>
      <w:r>
        <w:t>x100-0x1FF</w:t>
      </w:r>
    </w:p>
    <w:p w:rsidR="00792CE6" w:rsidRDefault="00A95579">
      <w:pPr>
        <w:pStyle w:val="30"/>
      </w:pPr>
      <w:bookmarkStart w:id="83" w:name="_Toc95900610"/>
      <w:bookmarkStart w:id="84" w:name="_Toc17979483"/>
      <w:r>
        <w:rPr>
          <w:rFonts w:hint="eastAsia"/>
        </w:rPr>
        <w:t>MSI</w:t>
      </w:r>
      <w:r>
        <w:rPr>
          <w:rFonts w:hint="eastAsia"/>
        </w:rPr>
        <w:t>中断</w:t>
      </w:r>
      <w:r>
        <w:t>禁止寄存器</w:t>
      </w:r>
      <w:bookmarkEnd w:id="83"/>
      <w:bookmarkEnd w:id="84"/>
    </w:p>
    <w:p w:rsidR="00792CE6" w:rsidRDefault="00A95579">
      <w:pPr>
        <w:pStyle w:val="affffc"/>
        <w:ind w:firstLine="467"/>
      </w:pPr>
      <w:r>
        <w:rPr>
          <w:rFonts w:hint="eastAsia"/>
        </w:rPr>
        <w:t>MSI</w:t>
      </w:r>
      <w:r>
        <w:rPr>
          <w:rFonts w:hint="eastAsia"/>
        </w:rPr>
        <w:t>中断</w:t>
      </w:r>
      <w:r>
        <w:t>禁止寄存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MSI</w:t>
      </w:r>
      <w:r>
        <w:rPr>
          <w:rFonts w:hint="eastAsia"/>
        </w:rPr>
        <w:t>中断</w:t>
      </w:r>
      <w:r>
        <w:t>禁止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0"/>
        <w:gridCol w:w="722"/>
        <w:gridCol w:w="1694"/>
        <w:gridCol w:w="2481"/>
        <w:gridCol w:w="1405"/>
        <w:gridCol w:w="1094"/>
        <w:gridCol w:w="962"/>
      </w:tblGrid>
      <w:tr w:rsidR="00792CE6">
        <w:trPr>
          <w:jc w:val="center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68"/>
          <w:jc w:val="center"/>
        </w:trPr>
        <w:tc>
          <w:tcPr>
            <w:tcW w:w="960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31:17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70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rdma_int_dis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中断</w:t>
            </w:r>
            <w:r>
              <w:t>屏蔽寄存器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45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330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wdma_int_dis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中断</w:t>
            </w:r>
            <w:r>
              <w:t>屏蔽寄存器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85" w:name="_Toc95900611"/>
      <w:bookmarkStart w:id="86" w:name="_Toc17979484"/>
      <w:r>
        <w:rPr>
          <w:rFonts w:hint="eastAsia"/>
        </w:rPr>
        <w:t>PCIE</w:t>
      </w:r>
      <w:r>
        <w:rPr>
          <w:rFonts w:hint="eastAsia"/>
        </w:rPr>
        <w:t>测试</w:t>
      </w:r>
      <w:r>
        <w:t>寄存器</w:t>
      </w:r>
      <w:bookmarkEnd w:id="85"/>
      <w:bookmarkEnd w:id="8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测试寄存器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4"/>
        <w:gridCol w:w="719"/>
        <w:gridCol w:w="1671"/>
        <w:gridCol w:w="2446"/>
        <w:gridCol w:w="1492"/>
        <w:gridCol w:w="1084"/>
        <w:gridCol w:w="952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60" w:type="dxa"/>
          </w:tcPr>
          <w:p w:rsidR="00792CE6" w:rsidRDefault="00A95579">
            <w:pPr>
              <w:pStyle w:val="affff7"/>
            </w:pPr>
            <w:r>
              <w:t>0x01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t>test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模块</w:t>
            </w:r>
            <w:r>
              <w:t>测试寄存器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xDEADBEEF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87" w:name="_Toc95900612"/>
      <w:bookmarkStart w:id="88" w:name="_Toc17979485"/>
      <w:r>
        <w:rPr>
          <w:rFonts w:hint="eastAsia"/>
        </w:rPr>
        <w:lastRenderedPageBreak/>
        <w:t>PCIE</w:t>
      </w:r>
      <w:r>
        <w:t>软复位寄存器</w:t>
      </w:r>
      <w:bookmarkEnd w:id="87"/>
      <w:bookmarkEnd w:id="8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软</w:t>
      </w:r>
      <w:r>
        <w:t>复位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285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14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Soft_rst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模块软</w:t>
            </w:r>
            <w:r>
              <w:t>复位</w:t>
            </w:r>
            <w:r>
              <w:rPr>
                <w:rFonts w:hint="eastAsia"/>
              </w:rPr>
              <w:t>，</w:t>
            </w:r>
            <w:r>
              <w:t>复位范围仅限于</w:t>
            </w: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模块</w:t>
            </w:r>
            <w:r>
              <w:t>。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置位</w:t>
            </w:r>
            <w:r>
              <w:t>复位，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t>0</w:t>
            </w:r>
            <w:r>
              <w:rPr>
                <w:rFonts w:hint="eastAsia"/>
              </w:rPr>
              <w:t>释放</w:t>
            </w:r>
            <w:r>
              <w:t>复位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ffffc"/>
        <w:ind w:firstLine="467"/>
        <w:rPr>
          <w:color w:val="3333FF"/>
        </w:rPr>
      </w:pPr>
    </w:p>
    <w:p w:rsidR="00792CE6" w:rsidRDefault="00A95579">
      <w:pPr>
        <w:pStyle w:val="30"/>
      </w:pPr>
      <w:bookmarkStart w:id="89" w:name="_Toc17979486"/>
      <w:bookmarkStart w:id="90" w:name="_Toc95900613"/>
      <w:r>
        <w:t>PCIE</w:t>
      </w:r>
      <w:r>
        <w:rPr>
          <w:rFonts w:hint="eastAsia"/>
        </w:rPr>
        <w:t>传输停止</w:t>
      </w:r>
      <w:r>
        <w:t>寄存器寄存器</w:t>
      </w:r>
      <w:bookmarkEnd w:id="89"/>
      <w:bookmarkEnd w:id="9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PCIE</w:t>
      </w:r>
      <w:r>
        <w:rPr>
          <w:rFonts w:hint="eastAsia"/>
        </w:rPr>
        <w:t>传输停止寄存器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t>0x05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7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5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rdma_stop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停止</w:t>
            </w:r>
            <w:r>
              <w:t>寄存器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停止</w:t>
            </w:r>
            <w:r>
              <w:t>，写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取消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80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80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wdma_stop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停止</w:t>
            </w:r>
            <w:r>
              <w:t>寄存器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停止</w:t>
            </w:r>
            <w:r>
              <w:t>，写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取消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91" w:name="_Toc17979487"/>
      <w:bookmarkStart w:id="92" w:name="_Toc95900614"/>
      <w:r>
        <w:rPr>
          <w:rFonts w:hint="eastAsia"/>
        </w:rPr>
        <w:t>PCIE</w:t>
      </w:r>
      <w:r>
        <w:rPr>
          <w:rFonts w:hint="eastAsia"/>
        </w:rPr>
        <w:t>协商状态</w:t>
      </w:r>
      <w:r>
        <w:t>寄存器</w:t>
      </w:r>
      <w:r>
        <w:rPr>
          <w:rFonts w:hint="eastAsia"/>
        </w:rPr>
        <w:t>0</w:t>
      </w:r>
      <w:bookmarkEnd w:id="91"/>
      <w:bookmarkEnd w:id="9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792CE6">
      <w:pPr>
        <w:pStyle w:val="affffc"/>
        <w:ind w:firstLine="467"/>
      </w:pPr>
    </w:p>
    <w:p w:rsidR="00792CE6" w:rsidRDefault="00792CE6">
      <w:pPr>
        <w:pStyle w:val="affffc"/>
        <w:ind w:firstLine="467"/>
      </w:pP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协商</w:t>
      </w:r>
      <w:r>
        <w:t>状态</w:t>
      </w:r>
      <w:r>
        <w:rPr>
          <w:rFonts w:hint="eastAsia"/>
        </w:rPr>
        <w:t>寄存器</w:t>
      </w:r>
      <w:r>
        <w:rPr>
          <w:rFonts w:hint="eastAsia"/>
        </w:rPr>
        <w:t>0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21"/>
        <w:gridCol w:w="712"/>
        <w:gridCol w:w="1985"/>
        <w:gridCol w:w="2371"/>
        <w:gridCol w:w="1344"/>
        <w:gridCol w:w="1060"/>
        <w:gridCol w:w="925"/>
      </w:tblGrid>
      <w:tr w:rsidR="00792CE6">
        <w:trPr>
          <w:jc w:val="center"/>
        </w:trPr>
        <w:tc>
          <w:tcPr>
            <w:tcW w:w="9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1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3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2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225"/>
          <w:jc w:val="center"/>
        </w:trPr>
        <w:tc>
          <w:tcPr>
            <w:tcW w:w="921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5"/>
          <w:jc w:val="center"/>
        </w:trPr>
        <w:tc>
          <w:tcPr>
            <w:tcW w:w="92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10:8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cfg_current_speed</w:t>
            </w: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接口协商速率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proofErr w:type="gramStart"/>
            <w:r>
              <w:t>’</w:t>
            </w:r>
            <w:proofErr w:type="gramEnd"/>
            <w:r>
              <w:t>b0001</w:t>
            </w:r>
            <w:r>
              <w:rPr>
                <w:rFonts w:hint="eastAsia"/>
              </w:rPr>
              <w:t>：</w:t>
            </w:r>
            <w:r>
              <w:t>2.5GT/s</w:t>
            </w:r>
          </w:p>
          <w:p w:rsidR="00792CE6" w:rsidRDefault="00A95579">
            <w:pPr>
              <w:pStyle w:val="affff7"/>
            </w:pPr>
            <w:r>
              <w:t>3</w:t>
            </w:r>
            <w:proofErr w:type="gramStart"/>
            <w:r>
              <w:t>’</w:t>
            </w:r>
            <w:proofErr w:type="gramEnd"/>
            <w:r>
              <w:t>b0010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5GT/s</w:t>
            </w:r>
            <w:r>
              <w:br/>
              <w:t>3</w:t>
            </w:r>
            <w:proofErr w:type="gramStart"/>
            <w:r>
              <w:t>’</w:t>
            </w:r>
            <w:proofErr w:type="gramEnd"/>
            <w:r>
              <w:t>b0100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8GT/s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仅当</w:t>
            </w:r>
            <w:r>
              <w:rPr>
                <w:rFonts w:hint="eastAsia"/>
              </w:rPr>
              <w:t>PCIELINK</w:t>
            </w:r>
            <w:r>
              <w:rPr>
                <w:rFonts w:hint="eastAsia"/>
              </w:rPr>
              <w:t>建立</w:t>
            </w:r>
            <w:r>
              <w:t>后有效</w:t>
            </w:r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65"/>
          <w:jc w:val="center"/>
        </w:trPr>
        <w:tc>
          <w:tcPr>
            <w:tcW w:w="92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7:4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55"/>
          <w:jc w:val="center"/>
        </w:trPr>
        <w:tc>
          <w:tcPr>
            <w:tcW w:w="92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3:0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cfg_negotiated_width</w:t>
            </w:r>
          </w:p>
        </w:tc>
        <w:tc>
          <w:tcPr>
            <w:tcW w:w="23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接口协商</w:t>
            </w:r>
            <w:r>
              <w:t>位宽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4</w:t>
            </w:r>
            <w:proofErr w:type="gramStart"/>
            <w:r>
              <w:t>’</w:t>
            </w:r>
            <w:proofErr w:type="gramEnd"/>
            <w:r>
              <w:t>b0001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X1</w:t>
            </w:r>
          </w:p>
          <w:p w:rsidR="00792CE6" w:rsidRDefault="00A95579">
            <w:pPr>
              <w:pStyle w:val="affff7"/>
            </w:pPr>
            <w:r>
              <w:t>4</w:t>
            </w:r>
            <w:proofErr w:type="gramStart"/>
            <w:r>
              <w:t>’</w:t>
            </w:r>
            <w:proofErr w:type="gramEnd"/>
            <w:r>
              <w:t>b0010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X2</w:t>
            </w:r>
            <w:r>
              <w:br/>
              <w:t>4</w:t>
            </w:r>
            <w:proofErr w:type="gramStart"/>
            <w:r>
              <w:t>’</w:t>
            </w:r>
            <w:proofErr w:type="gramEnd"/>
            <w:r>
              <w:t>b0100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X4</w:t>
            </w:r>
          </w:p>
          <w:p w:rsidR="00792CE6" w:rsidRDefault="00A95579">
            <w:pPr>
              <w:pStyle w:val="affff7"/>
            </w:pPr>
            <w:r>
              <w:t>4</w:t>
            </w:r>
            <w:proofErr w:type="gramStart"/>
            <w:r>
              <w:t>’</w:t>
            </w:r>
            <w:proofErr w:type="gramEnd"/>
            <w:r>
              <w:t>b1000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X8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仅当</w:t>
            </w:r>
            <w:r>
              <w:rPr>
                <w:rFonts w:hint="eastAsia"/>
              </w:rPr>
              <w:t>PCIELINK</w:t>
            </w:r>
            <w:r>
              <w:rPr>
                <w:rFonts w:hint="eastAsia"/>
              </w:rPr>
              <w:t>建立</w:t>
            </w:r>
            <w:r>
              <w:t>后</w:t>
            </w:r>
            <w:r>
              <w:lastRenderedPageBreak/>
              <w:t>有效</w:t>
            </w:r>
          </w:p>
        </w:tc>
        <w:tc>
          <w:tcPr>
            <w:tcW w:w="13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0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bookmarkStart w:id="93" w:name="_Toc17979488"/>
      <w:bookmarkStart w:id="94" w:name="_Toc95900615"/>
      <w:r>
        <w:rPr>
          <w:rFonts w:hint="eastAsia"/>
        </w:rPr>
        <w:t>PCIE</w:t>
      </w:r>
      <w:r>
        <w:rPr>
          <w:rFonts w:hint="eastAsia"/>
        </w:rPr>
        <w:t>协商</w:t>
      </w:r>
      <w:r>
        <w:t>状态寄存器</w:t>
      </w:r>
      <w:r>
        <w:rPr>
          <w:rFonts w:hint="eastAsia"/>
        </w:rPr>
        <w:t>1</w:t>
      </w:r>
      <w:bookmarkEnd w:id="93"/>
      <w:bookmarkEnd w:id="9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协商</w:t>
      </w:r>
      <w:r>
        <w:t>状态</w:t>
      </w:r>
      <w:r>
        <w:rPr>
          <w:rFonts w:hint="eastAsia"/>
        </w:rPr>
        <w:t>寄存器</w:t>
      </w:r>
      <w:r>
        <w:rPr>
          <w:rFonts w:hint="eastAsia"/>
        </w:rPr>
        <w:t>1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21"/>
        <w:gridCol w:w="712"/>
        <w:gridCol w:w="1985"/>
        <w:gridCol w:w="2371"/>
        <w:gridCol w:w="1344"/>
        <w:gridCol w:w="1060"/>
        <w:gridCol w:w="925"/>
      </w:tblGrid>
      <w:tr w:rsidR="00792CE6">
        <w:trPr>
          <w:jc w:val="center"/>
        </w:trPr>
        <w:tc>
          <w:tcPr>
            <w:tcW w:w="9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1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3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2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225"/>
          <w:jc w:val="center"/>
        </w:trPr>
        <w:tc>
          <w:tcPr>
            <w:tcW w:w="921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5"/>
          <w:jc w:val="center"/>
        </w:trPr>
        <w:tc>
          <w:tcPr>
            <w:tcW w:w="92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10:8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cfg_max_read_req</w:t>
            </w: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最大</w:t>
            </w:r>
            <w:r>
              <w:t>读</w:t>
            </w:r>
            <w:proofErr w:type="gramEnd"/>
            <w:r>
              <w:t>请求包长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proofErr w:type="gramStart"/>
            <w:r>
              <w:t>’</w:t>
            </w:r>
            <w:proofErr w:type="gramEnd"/>
            <w:r>
              <w:t>b000</w:t>
            </w:r>
            <w:r>
              <w:t>：</w:t>
            </w:r>
            <w:r>
              <w:rPr>
                <w:rFonts w:hint="eastAsia"/>
              </w:rPr>
              <w:t>1</w:t>
            </w:r>
            <w:r>
              <w:t>28byte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proofErr w:type="gramStart"/>
            <w:r>
              <w:t>’</w:t>
            </w:r>
            <w:proofErr w:type="gramEnd"/>
            <w:r>
              <w:t>b001</w:t>
            </w:r>
            <w:r>
              <w:rPr>
                <w:rFonts w:hint="eastAsia"/>
              </w:rPr>
              <w:t>：</w:t>
            </w:r>
            <w:r>
              <w:t>256byte</w:t>
            </w:r>
          </w:p>
          <w:p w:rsidR="00792CE6" w:rsidRDefault="00A95579">
            <w:pPr>
              <w:pStyle w:val="affff7"/>
            </w:pPr>
            <w:r>
              <w:t>3</w:t>
            </w:r>
            <w:proofErr w:type="gramStart"/>
            <w:r>
              <w:t>’</w:t>
            </w:r>
            <w:proofErr w:type="gramEnd"/>
            <w:r>
              <w:t>b010</w:t>
            </w:r>
            <w:r>
              <w:rPr>
                <w:rFonts w:hint="eastAsia"/>
              </w:rPr>
              <w:t>：</w:t>
            </w:r>
            <w:r>
              <w:t>512byte</w:t>
            </w:r>
          </w:p>
          <w:p w:rsidR="00792CE6" w:rsidRDefault="00A95579">
            <w:pPr>
              <w:pStyle w:val="affff7"/>
            </w:pPr>
            <w:r>
              <w:t>3</w:t>
            </w:r>
            <w:proofErr w:type="gramStart"/>
            <w:r>
              <w:t>’</w:t>
            </w:r>
            <w:proofErr w:type="gramEnd"/>
            <w:r>
              <w:t>b011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1024byte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仅当</w:t>
            </w:r>
            <w:r>
              <w:rPr>
                <w:rFonts w:hint="eastAsia"/>
              </w:rPr>
              <w:t>PCIELINK</w:t>
            </w:r>
            <w:r>
              <w:rPr>
                <w:rFonts w:hint="eastAsia"/>
              </w:rPr>
              <w:t>建立</w:t>
            </w:r>
            <w:r>
              <w:t>后有效</w:t>
            </w:r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65"/>
          <w:jc w:val="center"/>
        </w:trPr>
        <w:tc>
          <w:tcPr>
            <w:tcW w:w="92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7:4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55"/>
          <w:jc w:val="center"/>
        </w:trPr>
        <w:tc>
          <w:tcPr>
            <w:tcW w:w="92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2:0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cfg_max_payload</w:t>
            </w:r>
          </w:p>
        </w:tc>
        <w:tc>
          <w:tcPr>
            <w:tcW w:w="23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TLP</w:t>
            </w:r>
            <w:r>
              <w:rPr>
                <w:rFonts w:hint="eastAsia"/>
              </w:rPr>
              <w:t>最大</w:t>
            </w:r>
            <w:r>
              <w:t>包</w:t>
            </w:r>
            <w:r>
              <w:rPr>
                <w:rFonts w:hint="eastAsia"/>
              </w:rPr>
              <w:t>长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proofErr w:type="gramStart"/>
            <w:r>
              <w:t>’</w:t>
            </w:r>
            <w:proofErr w:type="gramEnd"/>
            <w:r>
              <w:t>b000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128byte</w:t>
            </w:r>
          </w:p>
          <w:p w:rsidR="00792CE6" w:rsidRDefault="00A95579">
            <w:pPr>
              <w:pStyle w:val="affff7"/>
            </w:pPr>
            <w:r>
              <w:t>3</w:t>
            </w:r>
            <w:proofErr w:type="gramStart"/>
            <w:r>
              <w:t>’</w:t>
            </w:r>
            <w:proofErr w:type="gramEnd"/>
            <w:r>
              <w:t>b001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256byte</w:t>
            </w:r>
            <w:r>
              <w:br/>
              <w:t>3</w:t>
            </w:r>
            <w:proofErr w:type="gramStart"/>
            <w:r>
              <w:t>’</w:t>
            </w:r>
            <w:proofErr w:type="gramEnd"/>
            <w:r>
              <w:t>b010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512byte</w:t>
            </w:r>
          </w:p>
          <w:p w:rsidR="00792CE6" w:rsidRDefault="00A95579">
            <w:pPr>
              <w:pStyle w:val="affff7"/>
            </w:pPr>
            <w:r>
              <w:t>3</w:t>
            </w:r>
            <w:proofErr w:type="gramStart"/>
            <w:r>
              <w:t>’</w:t>
            </w:r>
            <w:proofErr w:type="gramEnd"/>
            <w:r>
              <w:t>b011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1024</w:t>
            </w:r>
            <w:r>
              <w:t>byte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仅当</w:t>
            </w:r>
            <w:r>
              <w:rPr>
                <w:rFonts w:hint="eastAsia"/>
              </w:rPr>
              <w:t>PCIELINK</w:t>
            </w:r>
            <w:r>
              <w:rPr>
                <w:rFonts w:hint="eastAsia"/>
              </w:rPr>
              <w:t>建立</w:t>
            </w:r>
            <w:r>
              <w:t>后有效</w:t>
            </w:r>
          </w:p>
        </w:tc>
        <w:tc>
          <w:tcPr>
            <w:tcW w:w="13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bookmarkStart w:id="95" w:name="_Toc95900616"/>
      <w:bookmarkStart w:id="96" w:name="_Toc17979489"/>
      <w:r>
        <w:rPr>
          <w:rFonts w:hint="eastAsia"/>
        </w:rPr>
        <w:t>PCIE DEBUG0</w:t>
      </w:r>
      <w:r>
        <w:t>寄存器</w:t>
      </w:r>
      <w:bookmarkEnd w:id="95"/>
      <w:bookmarkEnd w:id="9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 DEBUG</w:t>
      </w:r>
      <w:r>
        <w:rPr>
          <w:rFonts w:hint="eastAsia"/>
        </w:rPr>
        <w:t>寄存器</w:t>
      </w:r>
      <w:r>
        <w:rPr>
          <w:rFonts w:hint="eastAsia"/>
        </w:rPr>
        <w:t>0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31"/>
        <w:gridCol w:w="730"/>
        <w:gridCol w:w="1843"/>
        <w:gridCol w:w="2415"/>
        <w:gridCol w:w="1377"/>
        <w:gridCol w:w="1076"/>
        <w:gridCol w:w="94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4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300"/>
        </w:trPr>
        <w:tc>
          <w:tcPr>
            <w:tcW w:w="931" w:type="dxa"/>
            <w:vMerge w:val="restart"/>
          </w:tcPr>
          <w:p w:rsidR="00792CE6" w:rsidRDefault="00A95579">
            <w:pPr>
              <w:pStyle w:val="affff7"/>
            </w:pPr>
            <w:r>
              <w:t>0x12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31:25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68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rib_empty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读数据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的空标志</w:t>
            </w:r>
            <w:r>
              <w:t>，即时状态，</w:t>
            </w:r>
            <w:proofErr w:type="gramStart"/>
            <w:r>
              <w:t>”</w:t>
            </w:r>
            <w:proofErr w:type="gramEnd"/>
            <w:r>
              <w:t>1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空</w:t>
            </w:r>
            <w:r>
              <w:t>，</w:t>
            </w:r>
            <w:proofErr w:type="gramStart"/>
            <w:r>
              <w:t>“</w:t>
            </w:r>
            <w:proofErr w:type="gramEnd"/>
            <w:r>
              <w:t>0“</w:t>
            </w:r>
            <w:r>
              <w:rPr>
                <w:rFonts w:hint="eastAsia"/>
              </w:rPr>
              <w:t>非空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6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23:21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wdb_empty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写数据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的空标志</w:t>
            </w:r>
            <w:r>
              <w:t>，即时状态，</w:t>
            </w:r>
            <w:proofErr w:type="gramStart"/>
            <w:r>
              <w:t>”</w:t>
            </w:r>
            <w:proofErr w:type="gramEnd"/>
            <w:r>
              <w:t>1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空</w:t>
            </w:r>
            <w:r>
              <w:t>，</w:t>
            </w:r>
            <w:proofErr w:type="gramStart"/>
            <w:r>
              <w:t>“</w:t>
            </w:r>
            <w:proofErr w:type="gramEnd"/>
            <w:r>
              <w:t>0“</w:t>
            </w:r>
            <w:r>
              <w:rPr>
                <w:rFonts w:hint="eastAsia"/>
              </w:rPr>
              <w:t>非空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6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19:17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wib_empty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写信息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的空标志</w:t>
            </w:r>
            <w:r>
              <w:t>，即时状态，</w:t>
            </w:r>
            <w:proofErr w:type="gramStart"/>
            <w:r>
              <w:t>”</w:t>
            </w:r>
            <w:proofErr w:type="gramEnd"/>
            <w:r>
              <w:t>1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空</w:t>
            </w:r>
            <w:r>
              <w:t>，</w:t>
            </w:r>
            <w:proofErr w:type="gramStart"/>
            <w:r>
              <w:t>“</w:t>
            </w:r>
            <w:proofErr w:type="gramEnd"/>
            <w:r>
              <w:t>0“</w:t>
            </w:r>
            <w:r>
              <w:rPr>
                <w:rFonts w:hint="eastAsia"/>
              </w:rPr>
              <w:t>非空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5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15:9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his_cfifo_overflow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写通道</w:t>
            </w:r>
            <w:r>
              <w:t>适配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上溢出历史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7:4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5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trabt_err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仲裁</w:t>
            </w:r>
            <w:r>
              <w:t>错误</w:t>
            </w:r>
            <w:r>
              <w:rPr>
                <w:rFonts w:hint="eastAsia"/>
              </w:rPr>
              <w:t>，</w:t>
            </w:r>
            <w:r>
              <w:lastRenderedPageBreak/>
              <w:t>“1”</w:t>
            </w:r>
            <w:r>
              <w:rPr>
                <w:rFonts w:hint="eastAsia"/>
              </w:rPr>
              <w:t>置位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his_wdb_underflow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写信息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下溢出历史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5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his_wib_overflow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写信息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上溢出历史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1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his_wdb_overflow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写数据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上溢出历史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97" w:name="_Toc17979490"/>
      <w:bookmarkStart w:id="98" w:name="_Toc95900617"/>
      <w:r>
        <w:rPr>
          <w:rFonts w:hint="eastAsia"/>
        </w:rPr>
        <w:t xml:space="preserve">PCIE </w:t>
      </w:r>
      <w:r>
        <w:t>DEBUG1</w:t>
      </w:r>
      <w:r>
        <w:t>寄存器</w:t>
      </w:r>
      <w:bookmarkEnd w:id="97"/>
      <w:bookmarkEnd w:id="9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 xml:space="preserve">PCIE </w:t>
      </w:r>
      <w:r>
        <w:t>DEBUG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31"/>
        <w:gridCol w:w="730"/>
        <w:gridCol w:w="1843"/>
        <w:gridCol w:w="2415"/>
        <w:gridCol w:w="1377"/>
        <w:gridCol w:w="1076"/>
        <w:gridCol w:w="94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4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300"/>
        </w:trPr>
        <w:tc>
          <w:tcPr>
            <w:tcW w:w="931" w:type="dxa"/>
            <w:vMerge w:val="restart"/>
          </w:tcPr>
          <w:p w:rsidR="00792CE6" w:rsidRDefault="00A95579">
            <w:pPr>
              <w:pStyle w:val="affff7"/>
            </w:pPr>
            <w:r>
              <w:t>0x13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31:25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wchn_dvld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</w:t>
            </w:r>
            <w:r>
              <w:t>通道适配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达到</w:t>
            </w:r>
            <w:r>
              <w:t>水线</w:t>
            </w:r>
            <w:r>
              <w:rPr>
                <w:rFonts w:hint="eastAsia"/>
              </w:rPr>
              <w:t>8KB</w:t>
            </w:r>
            <w:r>
              <w:rPr>
                <w:rFonts w:hint="eastAsia"/>
              </w:rPr>
              <w:t>的</w:t>
            </w:r>
            <w:r>
              <w:t>水线标志信号</w:t>
            </w:r>
            <w:r>
              <w:rPr>
                <w:rFonts w:hint="eastAsia"/>
              </w:rPr>
              <w:t>，</w:t>
            </w:r>
            <w:r>
              <w:t>即时状态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23</w:t>
            </w:r>
            <w:r>
              <w:rPr>
                <w:rFonts w:hint="eastAsia"/>
                <w:color w:val="000000"/>
              </w:rPr>
              <w:t>:16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rfifo_empty_r2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读通道</w:t>
            </w:r>
            <w:r>
              <w:t>适配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的空标志</w:t>
            </w:r>
            <w:r>
              <w:t>，即时状态，</w:t>
            </w:r>
            <w:proofErr w:type="gramStart"/>
            <w:r>
              <w:t>”</w:t>
            </w:r>
            <w:proofErr w:type="gramEnd"/>
            <w:r>
              <w:t>1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空</w:t>
            </w:r>
            <w:r>
              <w:t>，</w:t>
            </w:r>
            <w:proofErr w:type="gramStart"/>
            <w:r>
              <w:t>“</w:t>
            </w:r>
            <w:proofErr w:type="gramEnd"/>
            <w:r>
              <w:t>0“</w:t>
            </w:r>
            <w:r>
              <w:rPr>
                <w:rFonts w:hint="eastAsia"/>
              </w:rPr>
              <w:t>非空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xFF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5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15:9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cfifo_empty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写通道</w:t>
            </w:r>
            <w:r>
              <w:t>适配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的空标志</w:t>
            </w:r>
            <w:r>
              <w:t>，即时状态，</w:t>
            </w:r>
            <w:proofErr w:type="gramStart"/>
            <w:r>
              <w:t>”</w:t>
            </w:r>
            <w:proofErr w:type="gramEnd"/>
            <w:r>
              <w:t>1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空</w:t>
            </w:r>
            <w:r>
              <w:t>，</w:t>
            </w:r>
            <w:proofErr w:type="gramStart"/>
            <w:r>
              <w:t>“</w:t>
            </w:r>
            <w:proofErr w:type="gramEnd"/>
            <w:r>
              <w:t>0“</w:t>
            </w:r>
            <w:r>
              <w:rPr>
                <w:rFonts w:hint="eastAsia"/>
              </w:rPr>
              <w:t>非空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7:6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5:4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rchn_cur_st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</w:t>
            </w:r>
            <w:r>
              <w:t>通道</w:t>
            </w:r>
            <w:proofErr w:type="gramStart"/>
            <w:r>
              <w:t>仲裁器</w:t>
            </w:r>
            <w:proofErr w:type="gramEnd"/>
            <w:r>
              <w:t>即时状态</w:t>
            </w:r>
          </w:p>
          <w:p w:rsidR="00792CE6" w:rsidRDefault="00A95579">
            <w:pPr>
              <w:pStyle w:val="affff7"/>
              <w:jc w:val="left"/>
            </w:pPr>
            <w:r>
              <w:t>“0”</w:t>
            </w:r>
            <w:r>
              <w:rPr>
                <w:rFonts w:hint="eastAsia"/>
              </w:rPr>
              <w:t>为</w:t>
            </w:r>
            <w:r>
              <w:t>空闲态，</w:t>
            </w:r>
            <w:r>
              <w:rPr>
                <w:rFonts w:hint="eastAsia"/>
              </w:rPr>
              <w:t>其他</w:t>
            </w:r>
            <w:r>
              <w:t>值为非空闲态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50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3:2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1"/>
        </w:trPr>
        <w:tc>
          <w:tcPr>
            <w:tcW w:w="93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843" w:type="dxa"/>
          </w:tcPr>
          <w:p w:rsidR="00792CE6" w:rsidRDefault="00A95579">
            <w:pPr>
              <w:pStyle w:val="affff7"/>
            </w:pPr>
            <w:r>
              <w:t>wchn_cur_st</w:t>
            </w:r>
          </w:p>
        </w:tc>
        <w:tc>
          <w:tcPr>
            <w:tcW w:w="2415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</w:t>
            </w:r>
            <w:r>
              <w:t>通道</w:t>
            </w:r>
            <w:proofErr w:type="gramStart"/>
            <w:r>
              <w:t>仲裁器</w:t>
            </w:r>
            <w:proofErr w:type="gramEnd"/>
            <w:r>
              <w:t>即时状态</w:t>
            </w:r>
          </w:p>
          <w:p w:rsidR="00792CE6" w:rsidRDefault="00A95579">
            <w:pPr>
              <w:pStyle w:val="affff7"/>
              <w:jc w:val="left"/>
            </w:pPr>
            <w:r>
              <w:t>“0”</w:t>
            </w:r>
            <w:r>
              <w:rPr>
                <w:rFonts w:hint="eastAsia"/>
              </w:rPr>
              <w:t>为</w:t>
            </w:r>
            <w:r>
              <w:t>空闲态，</w:t>
            </w:r>
            <w:r>
              <w:rPr>
                <w:rFonts w:hint="eastAsia"/>
              </w:rPr>
              <w:t>其他</w:t>
            </w:r>
            <w:r>
              <w:t>值为非空闲态</w:t>
            </w:r>
          </w:p>
        </w:tc>
        <w:tc>
          <w:tcPr>
            <w:tcW w:w="137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4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99" w:name="_Toc17979491"/>
      <w:bookmarkStart w:id="100" w:name="_Toc95900618"/>
      <w:r>
        <w:rPr>
          <w:rFonts w:hint="eastAsia"/>
        </w:rPr>
        <w:t>PCIE</w:t>
      </w:r>
      <w:r>
        <w:t xml:space="preserve"> DEBUG2</w:t>
      </w:r>
      <w:r>
        <w:t>寄存器</w:t>
      </w:r>
      <w:bookmarkEnd w:id="99"/>
      <w:bookmarkEnd w:id="10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 DEBUG2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880"/>
        <w:gridCol w:w="721"/>
        <w:gridCol w:w="2494"/>
        <w:gridCol w:w="2158"/>
        <w:gridCol w:w="1231"/>
        <w:gridCol w:w="978"/>
        <w:gridCol w:w="85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85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300"/>
        </w:trPr>
        <w:tc>
          <w:tcPr>
            <w:tcW w:w="880" w:type="dxa"/>
            <w:vMerge w:val="restart"/>
          </w:tcPr>
          <w:p w:rsidR="00792CE6" w:rsidRDefault="00A95579">
            <w:pPr>
              <w:pStyle w:val="affff7"/>
            </w:pPr>
            <w:r>
              <w:t>0x14</w:t>
            </w: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his_rfifo_overflow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读适配</w:t>
            </w:r>
            <w:r>
              <w:t>通道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68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23</w:t>
            </w:r>
            <w:r>
              <w:rPr>
                <w:rFonts w:hint="eastAsia"/>
                <w:color w:val="000000"/>
              </w:rPr>
              <w:t>:16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his_rfifo_underflow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读适配</w:t>
            </w:r>
            <w:r>
              <w:t>通道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下溢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20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</w:t>
            </w:r>
            <w:r>
              <w:rPr>
                <w:color w:val="000000"/>
              </w:rPr>
              <w:t>2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72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his_oritem_fifo_underflow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下溢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202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his_oritem_fifo_overflow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217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his_ritem_fifo_overflow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下溢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</w:t>
            </w:r>
            <w:proofErr w:type="gramStart"/>
            <w:r>
              <w:t>读清</w:t>
            </w:r>
            <w:proofErr w:type="gramEnd"/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217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his_owitem_fifo_underflow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下溢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his_owitem_fifo_overflow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6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his_witem_fifo_overflow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上溢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his_txfifo_abnormal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流程</w:t>
            </w:r>
            <w:r>
              <w:t>数据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和</w:t>
            </w:r>
            <w:r>
              <w:t>信息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失去</w:t>
            </w:r>
            <w:r>
              <w:t>同步错误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his_rc_fail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接收</w:t>
            </w:r>
            <w:proofErr w:type="gramStart"/>
            <w:r>
              <w:t>读包</w:t>
            </w:r>
            <w:r>
              <w:rPr>
                <w:rFonts w:hint="eastAsia"/>
              </w:rPr>
              <w:t>TLP</w:t>
            </w:r>
            <w:r>
              <w:rPr>
                <w:rFonts w:hint="eastAsia"/>
              </w:rPr>
              <w:t>包类型</w:t>
            </w:r>
            <w:proofErr w:type="gramEnd"/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0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his_rc_err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PCIE</w:t>
            </w:r>
            <w:proofErr w:type="gramStart"/>
            <w:r>
              <w:rPr>
                <w:rFonts w:hint="eastAsia"/>
              </w:rPr>
              <w:t>接收</w:t>
            </w:r>
            <w:r>
              <w:t>读包</w:t>
            </w:r>
            <w:proofErr w:type="gramEnd"/>
            <w:r>
              <w:rPr>
                <w:rFonts w:hint="eastAsia"/>
              </w:rPr>
              <w:t>TLP</w:t>
            </w:r>
            <w:r>
              <w:rPr>
                <w:rFonts w:hint="eastAsia"/>
              </w:rPr>
              <w:t>包长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5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his_err_type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访问</w:t>
            </w:r>
            <w:r>
              <w:rPr>
                <w:rFonts w:hint="eastAsia"/>
              </w:rPr>
              <w:t>BAR</w:t>
            </w: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TLP</w:t>
            </w:r>
            <w:proofErr w:type="gramStart"/>
            <w:r>
              <w:rPr>
                <w:rFonts w:hint="eastAsia"/>
              </w:rPr>
              <w:t>包类型</w:t>
            </w:r>
            <w:proofErr w:type="gramEnd"/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50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his_err_len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访问</w:t>
            </w:r>
            <w:r>
              <w:rPr>
                <w:rFonts w:hint="eastAsia"/>
              </w:rPr>
              <w:t>BAR</w:t>
            </w: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TLP</w:t>
            </w:r>
            <w:r>
              <w:rPr>
                <w:rFonts w:hint="eastAsia"/>
              </w:rPr>
              <w:t>包长</w:t>
            </w:r>
            <w:r>
              <w:t>错误</w:t>
            </w:r>
            <w:r>
              <w:rPr>
                <w:rFonts w:hint="eastAsia"/>
              </w:rPr>
              <w:t>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1"/>
        </w:trPr>
        <w:tc>
          <w:tcPr>
            <w:tcW w:w="88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494" w:type="dxa"/>
          </w:tcPr>
          <w:p w:rsidR="00792CE6" w:rsidRDefault="00A95579">
            <w:pPr>
              <w:pStyle w:val="affff7"/>
            </w:pPr>
            <w:r>
              <w:t>his_err_bar</w:t>
            </w:r>
          </w:p>
        </w:tc>
        <w:tc>
          <w:tcPr>
            <w:tcW w:w="2158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访问</w:t>
            </w:r>
            <w:r>
              <w:rPr>
                <w:rFonts w:hint="eastAsia"/>
              </w:rPr>
              <w:t>BAR</w:t>
            </w:r>
            <w:r>
              <w:rPr>
                <w:rFonts w:hint="eastAsia"/>
              </w:rPr>
              <w:t>空间历史</w:t>
            </w:r>
            <w:r>
              <w:t>告警</w:t>
            </w:r>
            <w:r>
              <w:rPr>
                <w:rFonts w:hint="eastAsia"/>
              </w:rPr>
              <w:t>，</w:t>
            </w:r>
            <w:r>
              <w:t>“1”</w:t>
            </w:r>
            <w:r>
              <w:rPr>
                <w:rFonts w:hint="eastAsia"/>
              </w:rPr>
              <w:t>置位</w:t>
            </w:r>
            <w:r>
              <w:t>，</w:t>
            </w:r>
            <w:r>
              <w:lastRenderedPageBreak/>
              <w:t>读清零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</w:t>
            </w:r>
            <w:r>
              <w:t>x0</w:t>
            </w:r>
          </w:p>
        </w:tc>
        <w:tc>
          <w:tcPr>
            <w:tcW w:w="9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85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01" w:name="_Toc17979492"/>
      <w:bookmarkStart w:id="102" w:name="_Toc95900619"/>
      <w:r>
        <w:lastRenderedPageBreak/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复位寄存器</w:t>
      </w:r>
      <w:bookmarkEnd w:id="101"/>
      <w:bookmarkEnd w:id="10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复位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0x18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witem_rst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表项</w:t>
            </w:r>
            <w:r>
              <w:t>复位寄存器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t>1</w:t>
            </w:r>
            <w:r>
              <w:rPr>
                <w:rFonts w:hint="eastAsia"/>
              </w:rPr>
              <w:t>复位</w:t>
            </w:r>
            <w:r>
              <w:t>置位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自</w:t>
            </w:r>
            <w:r>
              <w:t>清零，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复位</w:t>
            </w:r>
            <w: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，</w:t>
            </w:r>
            <w:r>
              <w:t>完成</w:t>
            </w:r>
            <w:r>
              <w:rPr>
                <w:rFonts w:hint="eastAsia"/>
              </w:rP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，以及</w:t>
            </w:r>
            <w:r>
              <w:t>相关的表项逻辑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03" w:name="_Toc17979493"/>
      <w:bookmarkStart w:id="104" w:name="_Toc95900620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复位寄存器</w:t>
      </w:r>
      <w:bookmarkEnd w:id="103"/>
      <w:bookmarkEnd w:id="10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复位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0x19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ritem_rst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表项</w:t>
            </w:r>
            <w:r>
              <w:t>复位寄存器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t>1</w:t>
            </w:r>
            <w:r>
              <w:rPr>
                <w:rFonts w:hint="eastAsia"/>
              </w:rPr>
              <w:t>复位</w:t>
            </w:r>
            <w:r>
              <w:t>置位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自</w:t>
            </w:r>
            <w:r>
              <w:t>清零，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复位读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，</w:t>
            </w:r>
            <w:r>
              <w:t>完成</w:t>
            </w:r>
            <w:r>
              <w:rPr>
                <w:rFonts w:hint="eastAsia"/>
              </w:rP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，以及</w:t>
            </w:r>
            <w:r>
              <w:t>相关的表项逻辑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05" w:name="_Toc95900621"/>
      <w:bookmarkStart w:id="106" w:name="_Toc17979494"/>
      <w:r>
        <w:rPr>
          <w:rFonts w:hint="eastAsia"/>
        </w:rPr>
        <w:t>PCIE</w:t>
      </w:r>
      <w:r>
        <w:rPr>
          <w:rFonts w:hint="eastAsia"/>
        </w:rPr>
        <w:t>写</w:t>
      </w:r>
      <w:r>
        <w:t>逻辑通道使能寄存器</w:t>
      </w:r>
      <w:r>
        <w:rPr>
          <w:rFonts w:hint="eastAsia"/>
        </w:rPr>
        <w:t>0</w:t>
      </w:r>
      <w:bookmarkEnd w:id="105"/>
      <w:bookmarkEnd w:id="10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t>逻辑通道使能</w:t>
      </w:r>
      <w:proofErr w:type="gramStart"/>
      <w:r>
        <w:t>寄存器</w:t>
      </w:r>
      <w:r>
        <w:rPr>
          <w:rFonts w:hint="eastAsia"/>
        </w:rPr>
        <w:t>寄存器</w:t>
      </w:r>
      <w:proofErr w:type="gramEnd"/>
      <w:r>
        <w:rPr>
          <w:rFonts w:hint="eastAsia"/>
        </w:rPr>
        <w:t>0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x20</w:t>
            </w: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wchn_ena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t>逻辑通道</w:t>
            </w:r>
            <w:r>
              <w:rPr>
                <w:rFonts w:hint="eastAsia"/>
              </w:rPr>
              <w:t>0</w:t>
            </w:r>
            <w:r>
              <w:t>-31</w:t>
            </w:r>
            <w:r>
              <w:t>的使能寄存器</w:t>
            </w:r>
            <w:r>
              <w:rPr>
                <w:rFonts w:hint="eastAsia"/>
              </w:rPr>
              <w:t>。每个</w:t>
            </w:r>
            <w:r>
              <w:t>比特分别对应每个通道的使能位。软件</w:t>
            </w:r>
            <w:r>
              <w:rPr>
                <w:rFonts w:hint="eastAsia"/>
              </w:rPr>
              <w:t>需要在相应</w:t>
            </w:r>
            <w:r>
              <w:t>通道的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业务</w:t>
            </w:r>
            <w:r>
              <w:t>之前开启</w:t>
            </w:r>
            <w:r>
              <w:rPr>
                <w:rFonts w:hint="eastAsia"/>
              </w:rPr>
              <w:t>使能，</w:t>
            </w:r>
            <w:r>
              <w:t>否则</w:t>
            </w:r>
            <w:r>
              <w:rPr>
                <w:rFonts w:hint="eastAsia"/>
              </w:rPr>
              <w:t>可能</w:t>
            </w:r>
            <w:r>
              <w:t>造成</w:t>
            </w:r>
            <w:r>
              <w:rPr>
                <w:rFonts w:hint="eastAsia"/>
              </w:rPr>
              <w:t>此逻辑</w:t>
            </w:r>
            <w:r>
              <w:t>通路的数据</w:t>
            </w:r>
            <w:r>
              <w:rPr>
                <w:rFonts w:hint="eastAsia"/>
              </w:rPr>
              <w:t>阻塞</w:t>
            </w:r>
            <w:r>
              <w:t>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”开启</w:t>
            </w:r>
            <w:r>
              <w:t>使能，</w:t>
            </w:r>
            <w:r>
              <w:rPr>
                <w:rFonts w:hint="eastAsia"/>
              </w:rPr>
              <w:t>逻辑</w:t>
            </w:r>
            <w:r>
              <w:t>会自动为此</w:t>
            </w:r>
            <w:r>
              <w:rPr>
                <w:rFonts w:hint="eastAsia"/>
              </w:rPr>
              <w:t>逻辑通道</w:t>
            </w:r>
            <w:r>
              <w:t>分配地址。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”关闭</w:t>
            </w:r>
            <w:r>
              <w:t>使能，</w:t>
            </w:r>
            <w:r>
              <w:rPr>
                <w:rFonts w:hint="eastAsia"/>
              </w:rPr>
              <w:t>此逻辑通道不会</w:t>
            </w:r>
            <w:r>
              <w:t>被分配地址。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07" w:name="_Toc95900622"/>
      <w:bookmarkStart w:id="108" w:name="_Toc17979495"/>
      <w:r>
        <w:rPr>
          <w:rFonts w:hint="eastAsia"/>
        </w:rPr>
        <w:t>PCIE</w:t>
      </w:r>
      <w:r>
        <w:rPr>
          <w:rFonts w:hint="eastAsia"/>
        </w:rPr>
        <w:t>写</w:t>
      </w:r>
      <w:r>
        <w:t>逻辑通道使能寄存器</w:t>
      </w:r>
      <w:r>
        <w:rPr>
          <w:rFonts w:hint="eastAsia"/>
        </w:rPr>
        <w:t>1</w:t>
      </w:r>
      <w:bookmarkEnd w:id="107"/>
      <w:bookmarkEnd w:id="10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t>逻辑通道使能</w:t>
      </w:r>
      <w:proofErr w:type="gramStart"/>
      <w:r>
        <w:t>寄存器</w:t>
      </w:r>
      <w:r>
        <w:rPr>
          <w:rFonts w:hint="eastAsia"/>
        </w:rPr>
        <w:t>寄存器</w:t>
      </w:r>
      <w:proofErr w:type="gramEnd"/>
      <w:r>
        <w:rPr>
          <w:rFonts w:hint="eastAsia"/>
        </w:rPr>
        <w:t>1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0x21</w:t>
            </w: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wchn_ena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t>逻辑通道</w:t>
            </w:r>
            <w:r>
              <w:rPr>
                <w:rFonts w:hint="eastAsia"/>
              </w:rPr>
              <w:t>32</w:t>
            </w:r>
            <w:r>
              <w:t>-63</w:t>
            </w:r>
            <w:r>
              <w:t>的使能寄存器</w:t>
            </w:r>
            <w:r>
              <w:rPr>
                <w:rFonts w:hint="eastAsia"/>
              </w:rPr>
              <w:t>。每个</w:t>
            </w:r>
            <w:r>
              <w:t>比特分别对应每个通道的使能位。软件</w:t>
            </w:r>
            <w:r>
              <w:rPr>
                <w:rFonts w:hint="eastAsia"/>
              </w:rPr>
              <w:t>需要在相应</w:t>
            </w:r>
            <w:r>
              <w:t>通道的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业务</w:t>
            </w:r>
            <w:r>
              <w:t>之前开启</w:t>
            </w:r>
            <w:r>
              <w:rPr>
                <w:rFonts w:hint="eastAsia"/>
              </w:rPr>
              <w:t>，</w:t>
            </w:r>
            <w:r>
              <w:t>否则</w:t>
            </w:r>
            <w:r>
              <w:rPr>
                <w:rFonts w:hint="eastAsia"/>
              </w:rPr>
              <w:t>可能</w:t>
            </w:r>
            <w:r>
              <w:t>造成</w:t>
            </w:r>
            <w:r>
              <w:rPr>
                <w:rFonts w:hint="eastAsia"/>
              </w:rPr>
              <w:t>此逻辑</w:t>
            </w:r>
            <w:r>
              <w:t>通路的数据</w:t>
            </w:r>
            <w:r>
              <w:rPr>
                <w:rFonts w:hint="eastAsia"/>
              </w:rPr>
              <w:t>阻塞</w:t>
            </w:r>
            <w:r>
              <w:t>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”开启</w:t>
            </w:r>
            <w:r>
              <w:t>使能，</w:t>
            </w:r>
            <w:r>
              <w:rPr>
                <w:rFonts w:hint="eastAsia"/>
              </w:rPr>
              <w:t>逻辑</w:t>
            </w:r>
            <w:r>
              <w:t>会自动为此</w:t>
            </w:r>
            <w:r>
              <w:rPr>
                <w:rFonts w:hint="eastAsia"/>
              </w:rPr>
              <w:t>逻辑通道</w:t>
            </w:r>
            <w:r>
              <w:t>分配地址。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”关闭</w:t>
            </w:r>
            <w:r>
              <w:t>使能，</w:t>
            </w:r>
            <w:r>
              <w:rPr>
                <w:rFonts w:hint="eastAsia"/>
              </w:rPr>
              <w:t>此逻辑通道不会</w:t>
            </w:r>
            <w:r>
              <w:t>被分配地址。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09" w:name="_Toc17979496"/>
      <w:bookmarkStart w:id="110" w:name="_Toc95900623"/>
      <w:r>
        <w:rPr>
          <w:rFonts w:hint="eastAsia"/>
        </w:rPr>
        <w:t>PCIE</w:t>
      </w:r>
      <w:r>
        <w:rPr>
          <w:rFonts w:hint="eastAsia"/>
        </w:rPr>
        <w:t>写带宽</w:t>
      </w:r>
      <w:r>
        <w:t>统计寄存器</w:t>
      </w:r>
      <w:bookmarkEnd w:id="109"/>
      <w:bookmarkEnd w:id="11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t>带宽统计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x28</w:t>
            </w: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band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统计</w:t>
            </w:r>
            <w:r>
              <w:t>了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每</w:t>
            </w:r>
            <w:r>
              <w:t>秒钟传输的字节数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11" w:name="_Toc17979497"/>
      <w:bookmarkStart w:id="112" w:name="_Toc95900624"/>
      <w:r>
        <w:rPr>
          <w:rFonts w:hint="eastAsia"/>
        </w:rPr>
        <w:t>PCIE</w:t>
      </w:r>
      <w:r>
        <w:rPr>
          <w:rFonts w:hint="eastAsia"/>
        </w:rPr>
        <w:t>内建模式</w:t>
      </w:r>
      <w:r>
        <w:t>寄存器</w:t>
      </w:r>
      <w:bookmarkEnd w:id="111"/>
      <w:bookmarkEnd w:id="11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内建标志寄存器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0x40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7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built_in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接口</w:t>
            </w:r>
            <w:r>
              <w:t>使用内建自测</w:t>
            </w:r>
            <w:r>
              <w:rPr>
                <w:rFonts w:hint="eastAsia"/>
              </w:rPr>
              <w:t>数据</w:t>
            </w:r>
            <w:r>
              <w:t>源标志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t>“1”</w:t>
            </w:r>
            <w:r>
              <w:rPr>
                <w:rFonts w:hint="eastAsia"/>
              </w:rPr>
              <w:t>使用</w:t>
            </w:r>
            <w:r>
              <w:t>内建</w:t>
            </w:r>
            <w:r>
              <w:rPr>
                <w:rFonts w:hint="eastAsia"/>
              </w:rPr>
              <w:t>数据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t>“0”</w:t>
            </w:r>
            <w:r>
              <w:rPr>
                <w:rFonts w:hint="eastAsia"/>
              </w:rPr>
              <w:t>使用用户</w:t>
            </w:r>
            <w:r>
              <w:t>数据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13" w:name="_Toc95900625"/>
      <w:bookmarkStart w:id="114" w:name="_Toc17979498"/>
      <w:r>
        <w:rPr>
          <w:rFonts w:hint="eastAsia"/>
        </w:rPr>
        <w:t>PCIE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</w:t>
      </w:r>
      <w:r>
        <w:t>固定</w:t>
      </w:r>
      <w:proofErr w:type="gramEnd"/>
      <w:r>
        <w:rPr>
          <w:rFonts w:hint="eastAsia"/>
        </w:rPr>
        <w:t>PATTE</w:t>
      </w:r>
      <w:r>
        <w:t>R</w:t>
      </w:r>
      <w:r>
        <w:rPr>
          <w:rFonts w:hint="eastAsia"/>
        </w:rPr>
        <w:t>N</w:t>
      </w:r>
      <w:r>
        <w:t>0</w:t>
      </w:r>
      <w:r>
        <w:t>寄存器</w:t>
      </w:r>
      <w:bookmarkEnd w:id="113"/>
      <w:bookmarkEnd w:id="11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</w:t>
      </w:r>
      <w:r>
        <w:t>固定</w:t>
      </w:r>
      <w:proofErr w:type="gramEnd"/>
      <w:r>
        <w:rPr>
          <w:rFonts w:hint="eastAsia"/>
        </w:rPr>
        <w:t>PATTREN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7"/>
        <w:gridCol w:w="714"/>
        <w:gridCol w:w="2080"/>
        <w:gridCol w:w="2221"/>
        <w:gridCol w:w="1523"/>
        <w:gridCol w:w="995"/>
        <w:gridCol w:w="898"/>
      </w:tblGrid>
      <w:tr w:rsidR="00792CE6">
        <w:trPr>
          <w:jc w:val="center"/>
        </w:trPr>
        <w:tc>
          <w:tcPr>
            <w:tcW w:w="9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20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0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x41</w:t>
            </w:r>
          </w:p>
        </w:tc>
        <w:tc>
          <w:tcPr>
            <w:tcW w:w="7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20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ds_static_pattern</w:t>
            </w:r>
            <w:r>
              <w:rPr>
                <w:rFonts w:hint="eastAsia"/>
              </w:rPr>
              <w:t>[31:0]</w:t>
            </w:r>
          </w:p>
        </w:tc>
        <w:tc>
          <w:tcPr>
            <w:tcW w:w="23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内建</w:t>
            </w:r>
            <w:r>
              <w:t>数据源使用固定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时</w:t>
            </w:r>
            <w:r>
              <w:t>，将会</w:t>
            </w:r>
            <w:proofErr w:type="gramStart"/>
            <w:r>
              <w:t>发送此</w:t>
            </w:r>
            <w:proofErr w:type="gramEnd"/>
            <w:r>
              <w:t>寄存器的</w:t>
            </w:r>
            <w:r>
              <w:rPr>
                <w:rFonts w:hint="eastAsia"/>
              </w:rPr>
              <w:t>数据</w:t>
            </w:r>
            <w:r>
              <w:t>内容</w:t>
            </w:r>
          </w:p>
        </w:tc>
        <w:tc>
          <w:tcPr>
            <w:tcW w:w="13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5A5A_5A5A</w:t>
            </w:r>
          </w:p>
        </w:tc>
        <w:tc>
          <w:tcPr>
            <w:tcW w:w="10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15" w:name="_Toc17979499"/>
      <w:bookmarkStart w:id="116" w:name="_Toc95900626"/>
      <w:r>
        <w:t>PCIE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</w:t>
      </w:r>
      <w:r>
        <w:t>固定</w:t>
      </w:r>
      <w:proofErr w:type="gramEnd"/>
      <w:r>
        <w:rPr>
          <w:rFonts w:hint="eastAsia"/>
        </w:rPr>
        <w:t>PATTERN1</w:t>
      </w:r>
      <w:r>
        <w:t>寄存器</w:t>
      </w:r>
      <w:bookmarkEnd w:id="115"/>
      <w:bookmarkEnd w:id="11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ZDA</w:t>
      </w:r>
      <w:r>
        <w:rPr>
          <w:rFonts w:hint="eastAsia"/>
        </w:rPr>
        <w:t>年月日寄存器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867"/>
        <w:gridCol w:w="718"/>
        <w:gridCol w:w="2182"/>
        <w:gridCol w:w="2189"/>
        <w:gridCol w:w="1523"/>
        <w:gridCol w:w="962"/>
        <w:gridCol w:w="877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2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2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52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98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89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528"/>
        </w:trPr>
        <w:tc>
          <w:tcPr>
            <w:tcW w:w="878" w:type="dxa"/>
          </w:tcPr>
          <w:p w:rsidR="00792CE6" w:rsidRDefault="00A95579">
            <w:pPr>
              <w:pStyle w:val="affff7"/>
            </w:pPr>
            <w:r>
              <w:t>0x42</w:t>
            </w:r>
          </w:p>
        </w:tc>
        <w:tc>
          <w:tcPr>
            <w:tcW w:w="725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2080" w:type="dxa"/>
          </w:tcPr>
          <w:p w:rsidR="00792CE6" w:rsidRDefault="00A95579">
            <w:pPr>
              <w:pStyle w:val="affff7"/>
            </w:pPr>
            <w:r>
              <w:t>ds_static_pattern</w:t>
            </w:r>
            <w:r>
              <w:rPr>
                <w:rFonts w:hint="eastAsia"/>
              </w:rPr>
              <w:t>[63:32]</w:t>
            </w:r>
          </w:p>
        </w:tc>
        <w:tc>
          <w:tcPr>
            <w:tcW w:w="22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内建</w:t>
            </w:r>
            <w:r>
              <w:t>数据源使用固定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时</w:t>
            </w:r>
            <w:r>
              <w:t>，将会</w:t>
            </w:r>
            <w:proofErr w:type="gramStart"/>
            <w:r>
              <w:t>发送此</w:t>
            </w:r>
            <w:proofErr w:type="gramEnd"/>
            <w:r>
              <w:t>寄存器的</w:t>
            </w:r>
            <w:r>
              <w:rPr>
                <w:rFonts w:hint="eastAsia"/>
              </w:rPr>
              <w:t>数据</w:t>
            </w:r>
            <w:r>
              <w:t>内容</w:t>
            </w:r>
          </w:p>
        </w:tc>
        <w:tc>
          <w:tcPr>
            <w:tcW w:w="152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5A5A_5A5A</w:t>
            </w:r>
          </w:p>
        </w:tc>
        <w:tc>
          <w:tcPr>
            <w:tcW w:w="98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891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</w:tr>
    </w:tbl>
    <w:p w:rsidR="00792CE6" w:rsidRDefault="00A95579">
      <w:pPr>
        <w:pStyle w:val="30"/>
      </w:pPr>
      <w:bookmarkStart w:id="117" w:name="_Toc17979500"/>
      <w:bookmarkStart w:id="118" w:name="_Toc95900627"/>
      <w:r>
        <w:rPr>
          <w:rFonts w:hint="eastAsia"/>
        </w:rPr>
        <w:lastRenderedPageBreak/>
        <w:t>PCIE</w:t>
      </w:r>
      <w:r>
        <w:rPr>
          <w:rFonts w:hint="eastAsia"/>
        </w:rPr>
        <w:t>内建</w:t>
      </w:r>
      <w:r>
        <w:t>带宽配置寄存器</w:t>
      </w:r>
      <w:bookmarkEnd w:id="117"/>
      <w:bookmarkEnd w:id="118"/>
    </w:p>
    <w:p w:rsidR="00792CE6" w:rsidRDefault="00A95579">
      <w:pPr>
        <w:pStyle w:val="affffc"/>
        <w:ind w:firstLine="467"/>
      </w:pPr>
      <w:r>
        <w:rPr>
          <w:rFonts w:hint="eastAsia"/>
        </w:rPr>
        <w:t>ZDA</w:t>
      </w:r>
      <w:r>
        <w:rPr>
          <w:rFonts w:hint="eastAsia"/>
        </w:rPr>
        <w:t>时</w:t>
      </w:r>
      <w:r>
        <w:t>分秒寄存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内建</w:t>
      </w:r>
      <w:r>
        <w:t>带宽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23"/>
        <w:gridCol w:w="767"/>
        <w:gridCol w:w="1659"/>
        <w:gridCol w:w="2614"/>
        <w:gridCol w:w="1369"/>
        <w:gridCol w:w="1059"/>
        <w:gridCol w:w="927"/>
      </w:tblGrid>
      <w:tr w:rsidR="00792CE6">
        <w:trPr>
          <w:jc w:val="center"/>
        </w:trPr>
        <w:tc>
          <w:tcPr>
            <w:tcW w:w="9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44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0x43</w:t>
            </w:r>
          </w:p>
        </w:tc>
        <w:tc>
          <w:tcPr>
            <w:tcW w:w="7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31:22</w:t>
            </w:r>
          </w:p>
        </w:tc>
        <w:tc>
          <w:tcPr>
            <w:tcW w:w="16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44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21</w:t>
            </w:r>
            <w:r>
              <w:rPr>
                <w:color w:val="000000"/>
              </w:rPr>
              <w:t>:0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ds_tbucket_width</w:t>
            </w:r>
          </w:p>
        </w:tc>
        <w:tc>
          <w:tcPr>
            <w:tcW w:w="248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内建</w:t>
            </w:r>
            <w:r>
              <w:t>数据源的带宽配置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每</w:t>
            </w:r>
            <w:r>
              <w:t>us</w:t>
            </w:r>
            <w:r>
              <w:t>数据源产生的</w:t>
            </w:r>
            <w:proofErr w:type="gramStart"/>
            <w:r>
              <w:t>数据数据</w:t>
            </w:r>
            <w:proofErr w:type="gramEnd"/>
            <w:r>
              <w:t>量；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6G</w:t>
            </w:r>
            <w:r>
              <w:t>B/s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6</w:t>
            </w:r>
            <w:r>
              <w:t>*1024*1024*1024</w:t>
            </w:r>
            <w:r>
              <w:rPr>
                <w:rFonts w:hint="eastAsia"/>
              </w:rPr>
              <w:t>/10</w:t>
            </w:r>
            <w:r>
              <w:t>00000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即为十进制</w:t>
            </w:r>
            <w:r>
              <w:rPr>
                <w:rFonts w:hint="eastAsia"/>
              </w:rPr>
              <w:t>6442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x192a</w:t>
            </w:r>
            <w:r>
              <w:rPr>
                <w:rFonts w:hint="eastAsia"/>
              </w:rPr>
              <w:t>）</w:t>
            </w:r>
          </w:p>
        </w:tc>
        <w:tc>
          <w:tcPr>
            <w:tcW w:w="14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x192A</w:t>
            </w:r>
          </w:p>
        </w:tc>
        <w:tc>
          <w:tcPr>
            <w:tcW w:w="1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19" w:name="_Toc95900628"/>
      <w:bookmarkStart w:id="120" w:name="_Toc17979501"/>
      <w:r>
        <w:rPr>
          <w:rFonts w:hint="eastAsia"/>
        </w:rPr>
        <w:t>PCIE</w:t>
      </w:r>
      <w:r>
        <w:rPr>
          <w:rFonts w:hint="eastAsia"/>
        </w:rPr>
        <w:t>内建</w:t>
      </w:r>
      <w:r>
        <w:t>长度</w:t>
      </w:r>
      <w:r>
        <w:rPr>
          <w:rFonts w:hint="eastAsia"/>
        </w:rPr>
        <w:t>配置</w:t>
      </w:r>
      <w:r>
        <w:t>寄存器</w:t>
      </w:r>
      <w:bookmarkEnd w:id="119"/>
      <w:bookmarkEnd w:id="12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内建长度</w:t>
      </w:r>
      <w:r>
        <w:t>配置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30"/>
        <w:gridCol w:w="756"/>
        <w:gridCol w:w="1854"/>
        <w:gridCol w:w="2415"/>
        <w:gridCol w:w="1362"/>
        <w:gridCol w:w="1065"/>
        <w:gridCol w:w="93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00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x44</w:t>
            </w: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ds_len_mode_count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内建</w:t>
            </w:r>
            <w:r>
              <w:t>数据源在长度模式下</w:t>
            </w:r>
            <w:r>
              <w:rPr>
                <w:rFonts w:hint="eastAsia"/>
              </w:rPr>
              <w:t>使用此</w:t>
            </w:r>
            <w:r>
              <w:t>寄存器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，配置</w:t>
            </w:r>
            <w:r>
              <w:t>要</w:t>
            </w:r>
            <w:r>
              <w:rPr>
                <w:rFonts w:hint="eastAsia"/>
              </w:rPr>
              <w:t>产生</w:t>
            </w:r>
            <w:r>
              <w:t>的数据长度。启动</w:t>
            </w:r>
            <w:r>
              <w:rPr>
                <w:rFonts w:hint="eastAsia"/>
              </w:rPr>
              <w:t>长度</w:t>
            </w:r>
            <w:r>
              <w:t>模式发送时此</w:t>
            </w:r>
            <w:r>
              <w:rPr>
                <w:rFonts w:hint="eastAsia"/>
              </w:rPr>
              <w:t>寄存器</w:t>
            </w:r>
            <w:r>
              <w:t>不得为零</w:t>
            </w:r>
            <w:r>
              <w:rPr>
                <w:rFonts w:hint="eastAsia"/>
              </w:rPr>
              <w:t>，</w:t>
            </w:r>
            <w:r>
              <w:t>单位</w:t>
            </w:r>
            <w:r>
              <w:rPr>
                <w:rFonts w:hint="eastAsia"/>
              </w:rPr>
              <w:t>BYTE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21" w:name="_Toc17979502"/>
      <w:bookmarkStart w:id="122" w:name="_Toc95900629"/>
      <w:r>
        <w:rPr>
          <w:rFonts w:hint="eastAsia"/>
        </w:rPr>
        <w:t>PCIE</w:t>
      </w:r>
      <w:r>
        <w:rPr>
          <w:rFonts w:hint="eastAsia"/>
        </w:rPr>
        <w:t>内建数据类型</w:t>
      </w:r>
      <w:r>
        <w:t>寄存器</w:t>
      </w:r>
      <w:bookmarkEnd w:id="121"/>
      <w:bookmarkEnd w:id="12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内建数据</w:t>
      </w:r>
      <w:r>
        <w:t>类型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3"/>
        <w:gridCol w:w="775"/>
        <w:gridCol w:w="1392"/>
        <w:gridCol w:w="2615"/>
        <w:gridCol w:w="1453"/>
        <w:gridCol w:w="1128"/>
        <w:gridCol w:w="992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3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528"/>
        </w:trPr>
        <w:tc>
          <w:tcPr>
            <w:tcW w:w="963" w:type="dxa"/>
            <w:vMerge w:val="restart"/>
          </w:tcPr>
          <w:p w:rsidR="00792CE6" w:rsidRDefault="00A95579">
            <w:pPr>
              <w:pStyle w:val="affff7"/>
            </w:pPr>
            <w:r>
              <w:t>0x46</w:t>
            </w:r>
          </w:p>
        </w:tc>
        <w:tc>
          <w:tcPr>
            <w:tcW w:w="775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3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15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9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500"/>
        </w:trPr>
        <w:tc>
          <w:tcPr>
            <w:tcW w:w="96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75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:0</w:t>
            </w:r>
          </w:p>
        </w:tc>
        <w:tc>
          <w:tcPr>
            <w:tcW w:w="1392" w:type="dxa"/>
          </w:tcPr>
          <w:p w:rsidR="00792CE6" w:rsidRDefault="00A95579">
            <w:pPr>
              <w:pStyle w:val="affff7"/>
            </w:pPr>
            <w:r>
              <w:t>ds_data_mode</w:t>
            </w:r>
          </w:p>
        </w:tc>
        <w:tc>
          <w:tcPr>
            <w:tcW w:w="26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内建</w:t>
            </w:r>
            <w:r>
              <w:t>数据源产</w:t>
            </w:r>
            <w:r>
              <w:rPr>
                <w:rFonts w:hint="eastAsia"/>
              </w:rPr>
              <w:t>生</w:t>
            </w:r>
            <w:r>
              <w:t>的数据类型：</w:t>
            </w:r>
          </w:p>
          <w:p w:rsidR="00792CE6" w:rsidRDefault="00A95579">
            <w:pPr>
              <w:pStyle w:val="affff7"/>
            </w:pPr>
            <w:r>
              <w:t>“0x0”</w:t>
            </w:r>
            <w:r>
              <w:rPr>
                <w:rFonts w:hint="eastAsia"/>
              </w:rPr>
              <w:t>固定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数据</w:t>
            </w:r>
          </w:p>
          <w:p w:rsidR="00792CE6" w:rsidRDefault="00A95579">
            <w:pPr>
              <w:pStyle w:val="affff7"/>
            </w:pPr>
            <w:r>
              <w:t>“0x1”8</w:t>
            </w:r>
            <w:proofErr w:type="gramStart"/>
            <w:r>
              <w:t>bit</w:t>
            </w:r>
            <w:r>
              <w:rPr>
                <w:rFonts w:hint="eastAsia"/>
              </w:rPr>
              <w:t>递增</w:t>
            </w:r>
            <w:proofErr w:type="gramEnd"/>
            <w:r>
              <w:t>数据</w:t>
            </w:r>
          </w:p>
          <w:p w:rsidR="00792CE6" w:rsidRDefault="00A95579">
            <w:pPr>
              <w:pStyle w:val="affff7"/>
            </w:pPr>
            <w:r>
              <w:t>“0x2”PRBS31</w:t>
            </w:r>
            <w:r>
              <w:rPr>
                <w:rFonts w:hint="eastAsia"/>
              </w:rPr>
              <w:t>伪随机</w:t>
            </w:r>
            <w:r>
              <w:t>数据</w:t>
            </w:r>
          </w:p>
        </w:tc>
        <w:tc>
          <w:tcPr>
            <w:tcW w:w="14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9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:0</w:t>
            </w:r>
          </w:p>
        </w:tc>
      </w:tr>
    </w:tbl>
    <w:p w:rsidR="00792CE6" w:rsidRDefault="00A95579">
      <w:pPr>
        <w:pStyle w:val="30"/>
      </w:pPr>
      <w:bookmarkStart w:id="123" w:name="_Toc17979503"/>
      <w:bookmarkStart w:id="124" w:name="_Toc95900630"/>
      <w:r>
        <w:rPr>
          <w:rFonts w:hint="eastAsia"/>
        </w:rPr>
        <w:t>PCIE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</w:t>
      </w:r>
      <w:r>
        <w:t>启动</w:t>
      </w:r>
      <w:proofErr w:type="gramEnd"/>
      <w:r>
        <w:t>数据产生寄存器</w:t>
      </w:r>
      <w:bookmarkEnd w:id="123"/>
      <w:bookmarkEnd w:id="12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</w:t>
      </w:r>
      <w:r>
        <w:t>启动</w:t>
      </w:r>
      <w:proofErr w:type="gramEnd"/>
      <w:r>
        <w:t>数据产生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1"/>
        <w:gridCol w:w="768"/>
        <w:gridCol w:w="1499"/>
        <w:gridCol w:w="2601"/>
        <w:gridCol w:w="1420"/>
        <w:gridCol w:w="1107"/>
        <w:gridCol w:w="972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4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0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2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7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528"/>
        </w:trPr>
        <w:tc>
          <w:tcPr>
            <w:tcW w:w="951" w:type="dxa"/>
            <w:vMerge w:val="restart"/>
          </w:tcPr>
          <w:p w:rsidR="00792CE6" w:rsidRDefault="00A95579">
            <w:pPr>
              <w:pStyle w:val="affff7"/>
            </w:pPr>
            <w:r>
              <w:t>0x47</w:t>
            </w:r>
          </w:p>
        </w:tc>
        <w:tc>
          <w:tcPr>
            <w:tcW w:w="76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</w:tc>
        <w:tc>
          <w:tcPr>
            <w:tcW w:w="14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01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7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76"/>
        </w:trPr>
        <w:tc>
          <w:tcPr>
            <w:tcW w:w="95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6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499" w:type="dxa"/>
          </w:tcPr>
          <w:p w:rsidR="00792CE6" w:rsidRDefault="00A95579">
            <w:pPr>
              <w:pStyle w:val="affff7"/>
            </w:pPr>
            <w:r>
              <w:t>ds_tx_len_start</w:t>
            </w:r>
          </w:p>
        </w:tc>
        <w:tc>
          <w:tcPr>
            <w:tcW w:w="260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内</w:t>
            </w:r>
            <w:proofErr w:type="gramStart"/>
            <w:r>
              <w:rPr>
                <w:rFonts w:hint="eastAsia"/>
              </w:rPr>
              <w:t>建产生</w:t>
            </w:r>
            <w:proofErr w:type="gramEnd"/>
            <w:r>
              <w:t>固定长度的数据；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</w:pPr>
            <w:r>
              <w:t>产生</w:t>
            </w:r>
            <w:r>
              <w:t>ds_len_mode_count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所</w:t>
            </w:r>
            <w:r>
              <w:t>定义长度的数据后，内</w:t>
            </w:r>
            <w:proofErr w:type="gramStart"/>
            <w:r>
              <w:t>建</w:t>
            </w:r>
            <w:r>
              <w:lastRenderedPageBreak/>
              <w:t>数据</w:t>
            </w:r>
            <w:proofErr w:type="gramEnd"/>
            <w:r>
              <w:t>自行停止产生数据。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清零</w:t>
            </w:r>
            <w:r>
              <w:t>后</w:t>
            </w:r>
            <w:r>
              <w:rPr>
                <w:rFonts w:hint="eastAsia"/>
              </w:rPr>
              <w:t>可以再</w:t>
            </w:r>
            <w:r>
              <w:t>进行下一</w:t>
            </w:r>
            <w:r>
              <w:rPr>
                <w:rFonts w:hint="eastAsia"/>
              </w:rPr>
              <w:t>次</w:t>
            </w:r>
            <w:r>
              <w:t>产生数据的操作</w:t>
            </w:r>
          </w:p>
        </w:tc>
        <w:tc>
          <w:tcPr>
            <w:tcW w:w="142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</w:t>
            </w:r>
            <w:r>
              <w:t>x0</w:t>
            </w:r>
          </w:p>
        </w:tc>
        <w:tc>
          <w:tcPr>
            <w:tcW w:w="11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7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11"/>
        </w:trPr>
        <w:tc>
          <w:tcPr>
            <w:tcW w:w="95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6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4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01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7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500"/>
        </w:trPr>
        <w:tc>
          <w:tcPr>
            <w:tcW w:w="951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6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99" w:type="dxa"/>
          </w:tcPr>
          <w:p w:rsidR="00792CE6" w:rsidRDefault="00A95579">
            <w:pPr>
              <w:pStyle w:val="affff7"/>
            </w:pPr>
            <w:r>
              <w:t>ds_tx_con_start</w:t>
            </w:r>
          </w:p>
        </w:tc>
        <w:tc>
          <w:tcPr>
            <w:tcW w:w="260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内</w:t>
            </w:r>
            <w:proofErr w:type="gramStart"/>
            <w:r>
              <w:rPr>
                <w:rFonts w:hint="eastAsia"/>
              </w:rPr>
              <w:t>建</w:t>
            </w:r>
            <w:r>
              <w:t>数据</w:t>
            </w:r>
            <w:proofErr w:type="gramEnd"/>
            <w:r>
              <w:t>产生标志</w:t>
            </w:r>
            <w:r>
              <w:rPr>
                <w:rFonts w:hint="eastAsia"/>
              </w:rPr>
              <w:t>；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</w:t>
            </w:r>
            <w:r>
              <w:t>产生数据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停止</w:t>
            </w:r>
            <w:r>
              <w:t>产生数据</w:t>
            </w:r>
          </w:p>
        </w:tc>
        <w:tc>
          <w:tcPr>
            <w:tcW w:w="142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7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25" w:name="_Toc17979504"/>
      <w:bookmarkStart w:id="126" w:name="_Toc95900631"/>
      <w: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0</w:t>
      </w:r>
      <w:r>
        <w:t>寄存器</w:t>
      </w:r>
      <w:bookmarkEnd w:id="125"/>
      <w:bookmarkEnd w:id="12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3"/>
        <w:gridCol w:w="730"/>
        <w:gridCol w:w="1415"/>
        <w:gridCol w:w="2612"/>
        <w:gridCol w:w="1462"/>
        <w:gridCol w:w="1133"/>
        <w:gridCol w:w="1003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1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0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63" w:type="dxa"/>
          </w:tcPr>
          <w:p w:rsidR="00792CE6" w:rsidRDefault="00A95579">
            <w:pPr>
              <w:pStyle w:val="affff7"/>
            </w:pPr>
            <w:r>
              <w:t>0xA0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</w:tcPr>
          <w:p w:rsidR="00792CE6" w:rsidRDefault="00A95579">
            <w:pPr>
              <w:pStyle w:val="affff7"/>
            </w:pPr>
            <w:r>
              <w:t>witem_wdata0</w:t>
            </w:r>
          </w:p>
        </w:tc>
        <w:tc>
          <w:tcPr>
            <w:tcW w:w="261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主机</w:t>
            </w:r>
            <w:r>
              <w:t>软件配置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地址</w:t>
            </w:r>
          </w:p>
        </w:tc>
        <w:tc>
          <w:tcPr>
            <w:tcW w:w="14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3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03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27" w:name="_Toc95900632"/>
      <w:bookmarkStart w:id="128" w:name="_Toc17979505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1</w:t>
      </w:r>
      <w:r>
        <w:t>寄存器</w:t>
      </w:r>
      <w:bookmarkEnd w:id="127"/>
      <w:bookmarkEnd w:id="12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18"/>
        <w:gridCol w:w="1459"/>
        <w:gridCol w:w="1133"/>
        <w:gridCol w:w="99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0xA1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witem_wdata1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主机</w:t>
            </w:r>
            <w:r>
              <w:t>软件配置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长度，</w:t>
            </w:r>
            <w:r>
              <w:rPr>
                <w:rFonts w:hint="eastAsia"/>
              </w:rPr>
              <w:t>128BYTE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TLP</w:t>
            </w:r>
            <w:r>
              <w:rPr>
                <w:rFonts w:hint="eastAsia"/>
              </w:rPr>
              <w:t>包</w:t>
            </w:r>
            <w:r>
              <w:t>个数。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29" w:name="_Toc17979506"/>
      <w:bookmarkStart w:id="130" w:name="_Toc95900633"/>
      <w: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2</w:t>
      </w:r>
      <w:r>
        <w:t>寄存器</w:t>
      </w:r>
      <w:bookmarkEnd w:id="129"/>
      <w:bookmarkEnd w:id="13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09"/>
        <w:gridCol w:w="1461"/>
        <w:gridCol w:w="1132"/>
        <w:gridCol w:w="1004"/>
      </w:tblGrid>
      <w:tr w:rsidR="00792CE6">
        <w:trPr>
          <w:jc w:val="center"/>
        </w:trPr>
        <w:tc>
          <w:tcPr>
            <w:tcW w:w="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6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xA2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witem_wdata2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保留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31" w:name="_Toc95900634"/>
      <w:bookmarkStart w:id="132" w:name="_Toc17979507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3</w:t>
      </w:r>
      <w:r>
        <w:t>寄存器</w:t>
      </w:r>
      <w:bookmarkEnd w:id="131"/>
      <w:bookmarkEnd w:id="13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3</w:t>
      </w:r>
      <w:r>
        <w:rPr>
          <w:rFonts w:hint="eastAsia"/>
        </w:rPr>
        <w:t>寄存器</w:t>
      </w:r>
    </w:p>
    <w:p w:rsidR="00792CE6" w:rsidRDefault="00792CE6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09"/>
        <w:gridCol w:w="1461"/>
        <w:gridCol w:w="1132"/>
        <w:gridCol w:w="1004"/>
      </w:tblGrid>
      <w:tr w:rsidR="00792CE6">
        <w:trPr>
          <w:jc w:val="center"/>
        </w:trPr>
        <w:tc>
          <w:tcPr>
            <w:tcW w:w="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6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xA3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witem_wdata3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保留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33" w:name="_Toc95900635"/>
      <w:bookmarkStart w:id="134" w:name="_Toc17979508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4</w:t>
      </w:r>
      <w:r>
        <w:t>寄存器</w:t>
      </w:r>
      <w:bookmarkEnd w:id="133"/>
    </w:p>
    <w:p w:rsidR="00792CE6" w:rsidRDefault="00A95579">
      <w:pPr>
        <w:pStyle w:val="affffc"/>
        <w:ind w:left="467"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4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09"/>
        <w:gridCol w:w="1461"/>
        <w:gridCol w:w="1132"/>
        <w:gridCol w:w="1004"/>
      </w:tblGrid>
      <w:tr w:rsidR="00792CE6">
        <w:trPr>
          <w:jc w:val="center"/>
        </w:trPr>
        <w:tc>
          <w:tcPr>
            <w:tcW w:w="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6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xA4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witem_wdata4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保留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35" w:name="_Toc95900636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操作寄存器</w:t>
      </w:r>
      <w:bookmarkEnd w:id="134"/>
      <w:bookmarkEnd w:id="13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FIFO</w:t>
      </w:r>
      <w:r>
        <w:rPr>
          <w:rFonts w:hint="eastAsia"/>
        </w:rPr>
        <w:t>的</w:t>
      </w:r>
      <w:r>
        <w:t>深度为</w:t>
      </w:r>
      <w:r>
        <w:rPr>
          <w:rFonts w:hint="eastAsia"/>
        </w:rPr>
        <w:t>128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05"/>
        <w:gridCol w:w="723"/>
        <w:gridCol w:w="2203"/>
        <w:gridCol w:w="2263"/>
        <w:gridCol w:w="1272"/>
        <w:gridCol w:w="1071"/>
        <w:gridCol w:w="881"/>
      </w:tblGrid>
      <w:tr w:rsidR="00792CE6">
        <w:trPr>
          <w:jc w:val="center"/>
        </w:trPr>
        <w:tc>
          <w:tcPr>
            <w:tcW w:w="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地址</w:t>
            </w:r>
          </w:p>
        </w:tc>
        <w:tc>
          <w:tcPr>
            <w:tcW w:w="7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22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2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88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05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0xA7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31:7</w:t>
            </w:r>
          </w:p>
        </w:tc>
        <w:tc>
          <w:tcPr>
            <w:tcW w:w="22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40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witem_fifo_prog_empty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几乎空</w:t>
            </w:r>
            <w:r>
              <w:t>标志，即时状态，即当表项</w:t>
            </w:r>
            <w:r>
              <w:t>FIFO</w:t>
            </w:r>
            <w:r>
              <w:rPr>
                <w:rFonts w:hint="eastAsia"/>
              </w:rPr>
              <w:t>里</w:t>
            </w:r>
            <w:r>
              <w:t>少于</w:t>
            </w:r>
            <w:r>
              <w:rPr>
                <w:rFonts w:hint="eastAsia"/>
              </w:rPr>
              <w:t>或</w:t>
            </w:r>
            <w:r>
              <w:t>等于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个，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，否则</w:t>
            </w:r>
            <w:r>
              <w:t>为</w:t>
            </w:r>
            <w:r>
              <w:rPr>
                <w:rFonts w:hint="eastAsia"/>
              </w:rPr>
              <w:t>0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2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witem_fifo_full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满</w:t>
            </w:r>
            <w:r>
              <w:t>标志，即时状态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5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witem_fifo_empty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空</w:t>
            </w:r>
            <w:r>
              <w:t>标志，即时状态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9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2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witem_wr_det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主机</w:t>
            </w:r>
            <w:r>
              <w:t>软件</w:t>
            </w:r>
            <w:proofErr w:type="gramStart"/>
            <w:r>
              <w:t>配置完表项</w:t>
            </w:r>
            <w:proofErr w:type="gramEnd"/>
            <w:r>
              <w:t>寄存器内容后，此位写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将</w:t>
            </w:r>
            <w:r>
              <w:t>表项写入</w:t>
            </w:r>
            <w:r>
              <w:t>FIFO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后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自清零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RW1C</w:t>
            </w:r>
          </w:p>
        </w:tc>
        <w:tc>
          <w:tcPr>
            <w:tcW w:w="8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36" w:name="_Toc95900637"/>
      <w:bookmarkStart w:id="137" w:name="_Toc17979509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0</w:t>
      </w:r>
      <w:r>
        <w:t>寄存器</w:t>
      </w:r>
      <w:bookmarkEnd w:id="136"/>
      <w:bookmarkEnd w:id="13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2"/>
        <w:gridCol w:w="730"/>
        <w:gridCol w:w="1435"/>
        <w:gridCol w:w="2605"/>
        <w:gridCol w:w="1459"/>
        <w:gridCol w:w="1131"/>
        <w:gridCol w:w="99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t>0xA8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owitem_rdata0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队列的内容，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地址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38" w:name="_Toc95900638"/>
      <w:bookmarkStart w:id="139" w:name="_Toc17979510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1</w:t>
      </w:r>
      <w:r>
        <w:t>寄存器</w:t>
      </w:r>
      <w:bookmarkEnd w:id="138"/>
      <w:bookmarkEnd w:id="13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  <w:r>
        <w:rPr>
          <w:rFonts w:hint="eastAsia"/>
        </w:rPr>
        <w:t>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47"/>
        <w:gridCol w:w="722"/>
        <w:gridCol w:w="1665"/>
        <w:gridCol w:w="2507"/>
        <w:gridCol w:w="1411"/>
        <w:gridCol w:w="1099"/>
        <w:gridCol w:w="967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6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5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1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6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99"/>
        </w:trPr>
        <w:tc>
          <w:tcPr>
            <w:tcW w:w="947" w:type="dxa"/>
            <w:vMerge w:val="restart"/>
          </w:tcPr>
          <w:p w:rsidR="00792CE6" w:rsidRDefault="00A95579">
            <w:pPr>
              <w:pStyle w:val="affff7"/>
            </w:pPr>
            <w:r>
              <w:t>0xA9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665" w:type="dxa"/>
          </w:tcPr>
          <w:p w:rsidR="00792CE6" w:rsidRDefault="00A95579">
            <w:pPr>
              <w:pStyle w:val="affff7"/>
            </w:pPr>
            <w:r>
              <w:t>wchn_dma_end</w:t>
            </w:r>
          </w:p>
        </w:tc>
        <w:tc>
          <w:tcPr>
            <w:tcW w:w="25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未</w:t>
            </w:r>
            <w:r>
              <w:t>达到配置长度，提前结束的标志</w:t>
            </w:r>
          </w:p>
        </w:tc>
        <w:tc>
          <w:tcPr>
            <w:tcW w:w="141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7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510"/>
        </w:trPr>
        <w:tc>
          <w:tcPr>
            <w:tcW w:w="94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30:24</w:t>
            </w:r>
          </w:p>
        </w:tc>
        <w:tc>
          <w:tcPr>
            <w:tcW w:w="1665" w:type="dxa"/>
          </w:tcPr>
          <w:p w:rsidR="00792CE6" w:rsidRDefault="00A95579">
            <w:pPr>
              <w:pStyle w:val="affff7"/>
            </w:pPr>
            <w:r>
              <w:t>wchn_dma_chn</w:t>
            </w:r>
          </w:p>
        </w:tc>
        <w:tc>
          <w:tcPr>
            <w:tcW w:w="25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的通道号</w:t>
            </w:r>
          </w:p>
        </w:tc>
        <w:tc>
          <w:tcPr>
            <w:tcW w:w="141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7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375"/>
        </w:trPr>
        <w:tc>
          <w:tcPr>
            <w:tcW w:w="94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665" w:type="dxa"/>
          </w:tcPr>
          <w:p w:rsidR="00792CE6" w:rsidRDefault="00A95579">
            <w:pPr>
              <w:pStyle w:val="affff7"/>
            </w:pPr>
            <w:r>
              <w:t>wchn_dma_count</w:t>
            </w:r>
          </w:p>
        </w:tc>
        <w:tc>
          <w:tcPr>
            <w:tcW w:w="250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的长度</w:t>
            </w:r>
          </w:p>
        </w:tc>
        <w:tc>
          <w:tcPr>
            <w:tcW w:w="141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7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40" w:name="_Toc95900639"/>
      <w:bookmarkStart w:id="141" w:name="_Toc17979511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2</w:t>
      </w:r>
      <w:r>
        <w:t>寄存器</w:t>
      </w:r>
      <w:bookmarkEnd w:id="140"/>
      <w:bookmarkEnd w:id="14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0"/>
        <w:gridCol w:w="728"/>
        <w:gridCol w:w="1610"/>
        <w:gridCol w:w="2529"/>
        <w:gridCol w:w="1422"/>
        <w:gridCol w:w="1106"/>
        <w:gridCol w:w="973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45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t>0xAA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73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42" w:name="_Toc17979512"/>
      <w:bookmarkStart w:id="143" w:name="_Toc95900640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3</w:t>
      </w:r>
      <w:r>
        <w:t>寄存器</w:t>
      </w:r>
      <w:bookmarkEnd w:id="142"/>
      <w:bookmarkEnd w:id="14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0"/>
        <w:gridCol w:w="728"/>
        <w:gridCol w:w="1610"/>
        <w:gridCol w:w="2529"/>
        <w:gridCol w:w="1422"/>
        <w:gridCol w:w="1106"/>
        <w:gridCol w:w="973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45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t>0xAB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73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44" w:name="_Toc95900641"/>
      <w:bookmarkStart w:id="145" w:name="_Toc17979513"/>
      <w:r>
        <w:rPr>
          <w:rFonts w:hint="eastAsia"/>
        </w:rPr>
        <w:lastRenderedPageBreak/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4</w:t>
      </w:r>
      <w:r>
        <w:t>寄存器</w:t>
      </w:r>
      <w:bookmarkEnd w:id="144"/>
    </w:p>
    <w:p w:rsidR="00792CE6" w:rsidRDefault="00A95579">
      <w:pPr>
        <w:pStyle w:val="affffc"/>
        <w:ind w:left="467"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4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50"/>
        <w:gridCol w:w="728"/>
        <w:gridCol w:w="1610"/>
        <w:gridCol w:w="2529"/>
        <w:gridCol w:w="1422"/>
        <w:gridCol w:w="1106"/>
        <w:gridCol w:w="973"/>
      </w:tblGrid>
      <w:tr w:rsidR="00792CE6">
        <w:trPr>
          <w:jc w:val="center"/>
        </w:trPr>
        <w:tc>
          <w:tcPr>
            <w:tcW w:w="9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450"/>
          <w:jc w:val="center"/>
        </w:trPr>
        <w:tc>
          <w:tcPr>
            <w:tcW w:w="950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0xAC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46" w:name="_Toc95900642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队列操作寄存器</w:t>
      </w:r>
      <w:bookmarkEnd w:id="145"/>
      <w:bookmarkEnd w:id="14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所示。返回</w:t>
      </w:r>
      <w:r>
        <w:t>队列</w:t>
      </w:r>
      <w:r>
        <w:rPr>
          <w:rFonts w:hint="eastAsia"/>
        </w:rPr>
        <w:t>FIFO</w:t>
      </w:r>
      <w:r>
        <w:rPr>
          <w:rFonts w:hint="eastAsia"/>
        </w:rPr>
        <w:t>深度</w:t>
      </w:r>
      <w:r>
        <w:t>为</w:t>
      </w:r>
      <w:r>
        <w:rPr>
          <w:rFonts w:hint="eastAsia"/>
        </w:rPr>
        <w:t>128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8"/>
        <w:gridCol w:w="719"/>
        <w:gridCol w:w="2305"/>
        <w:gridCol w:w="2216"/>
        <w:gridCol w:w="1250"/>
        <w:gridCol w:w="1063"/>
        <w:gridCol w:w="867"/>
      </w:tblGrid>
      <w:tr w:rsidR="00792CE6">
        <w:trPr>
          <w:jc w:val="center"/>
        </w:trPr>
        <w:tc>
          <w:tcPr>
            <w:tcW w:w="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22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2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88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05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0xAF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31:7</w:t>
            </w:r>
          </w:p>
        </w:tc>
        <w:tc>
          <w:tcPr>
            <w:tcW w:w="22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40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owitem_fifo_prog_empty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几乎空</w:t>
            </w:r>
            <w:r>
              <w:t>标志，即时状态，即当</w:t>
            </w:r>
            <w:r>
              <w:rPr>
                <w:rFonts w:hint="eastAsia"/>
              </w:rPr>
              <w:t>返回</w:t>
            </w:r>
            <w:r>
              <w:t>FIFO</w:t>
            </w:r>
            <w:r>
              <w:rPr>
                <w:rFonts w:hint="eastAsia"/>
              </w:rPr>
              <w:t>里</w:t>
            </w:r>
            <w:r>
              <w:t>少于</w:t>
            </w:r>
            <w:r>
              <w:rPr>
                <w:rFonts w:hint="eastAsia"/>
              </w:rPr>
              <w:t>或</w:t>
            </w:r>
            <w:r>
              <w:t>等于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个，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，否则</w:t>
            </w:r>
            <w:r>
              <w:t>为</w:t>
            </w:r>
            <w:r>
              <w:rPr>
                <w:rFonts w:hint="eastAsia"/>
              </w:rPr>
              <w:t>0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2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owitem_fifo_full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满</w:t>
            </w:r>
            <w:r>
              <w:t>标志，即时状态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5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owitem_fifo_empty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空</w:t>
            </w:r>
            <w:r>
              <w:t>标志，即时状态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9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2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owitem_rd_det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主机</w:t>
            </w:r>
            <w:r>
              <w:t>软件</w:t>
            </w:r>
            <w:r>
              <w:rPr>
                <w:rFonts w:hint="eastAsia"/>
              </w:rPr>
              <w:t>在返回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非空</w:t>
            </w:r>
            <w:r>
              <w:t>的状态下，读取内容后，此位写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后</w:t>
            </w:r>
            <w:r>
              <w:t>，队列内容更新至下一个</w:t>
            </w:r>
            <w:r>
              <w:rPr>
                <w:rFonts w:hint="eastAsia"/>
              </w:rPr>
              <w:t>表项</w:t>
            </w:r>
            <w:r>
              <w:t>内容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后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自清零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RW1C</w:t>
            </w:r>
          </w:p>
        </w:tc>
        <w:tc>
          <w:tcPr>
            <w:tcW w:w="8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47" w:name="_Toc17979514"/>
      <w:bookmarkStart w:id="148" w:name="_Toc95900643"/>
      <w: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0</w:t>
      </w:r>
      <w:r>
        <w:t>寄存器</w:t>
      </w:r>
      <w:bookmarkEnd w:id="147"/>
      <w:bookmarkEnd w:id="14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3"/>
        <w:gridCol w:w="730"/>
        <w:gridCol w:w="1415"/>
        <w:gridCol w:w="2612"/>
        <w:gridCol w:w="1462"/>
        <w:gridCol w:w="1133"/>
        <w:gridCol w:w="1003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1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0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63" w:type="dxa"/>
          </w:tcPr>
          <w:p w:rsidR="00792CE6" w:rsidRDefault="00A95579">
            <w:pPr>
              <w:pStyle w:val="affff7"/>
            </w:pPr>
            <w:r>
              <w:t>0xB0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</w:tcPr>
          <w:p w:rsidR="00792CE6" w:rsidRDefault="00A95579">
            <w:pPr>
              <w:pStyle w:val="affff7"/>
            </w:pPr>
            <w:r>
              <w:t>ritem_wdata0</w:t>
            </w:r>
          </w:p>
        </w:tc>
        <w:tc>
          <w:tcPr>
            <w:tcW w:w="261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主机</w:t>
            </w:r>
            <w:r>
              <w:t>软件配置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地址</w:t>
            </w:r>
          </w:p>
        </w:tc>
        <w:tc>
          <w:tcPr>
            <w:tcW w:w="14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3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03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49" w:name="_Toc95900644"/>
      <w:bookmarkStart w:id="150" w:name="_Toc17979515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1</w:t>
      </w:r>
      <w:r>
        <w:t>寄存器</w:t>
      </w:r>
      <w:bookmarkEnd w:id="149"/>
      <w:bookmarkEnd w:id="15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2"/>
        <w:gridCol w:w="734"/>
        <w:gridCol w:w="1415"/>
        <w:gridCol w:w="2619"/>
        <w:gridCol w:w="1459"/>
        <w:gridCol w:w="1133"/>
        <w:gridCol w:w="996"/>
      </w:tblGrid>
      <w:tr w:rsidR="00792CE6">
        <w:trPr>
          <w:jc w:val="center"/>
        </w:trPr>
        <w:tc>
          <w:tcPr>
            <w:tcW w:w="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6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0xB1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Chn_num</w:t>
            </w:r>
          </w:p>
        </w:tc>
        <w:tc>
          <w:tcPr>
            <w:tcW w:w="26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所</w:t>
            </w:r>
            <w:r>
              <w:t>属的通道号</w:t>
            </w:r>
          </w:p>
        </w:tc>
        <w:tc>
          <w:tcPr>
            <w:tcW w:w="14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6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ritem_wdata1</w:t>
            </w:r>
          </w:p>
        </w:tc>
        <w:tc>
          <w:tcPr>
            <w:tcW w:w="26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主机</w:t>
            </w:r>
            <w:r>
              <w:t>软件配置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长度，</w:t>
            </w:r>
            <w:r>
              <w:rPr>
                <w:rFonts w:hint="eastAsia"/>
              </w:rPr>
              <w:t>128BYTE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TLP</w:t>
            </w:r>
            <w:r>
              <w:rPr>
                <w:rFonts w:hint="eastAsia"/>
              </w:rPr>
              <w:t>包</w:t>
            </w:r>
            <w:r>
              <w:t>个数。</w:t>
            </w:r>
          </w:p>
        </w:tc>
        <w:tc>
          <w:tcPr>
            <w:tcW w:w="14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9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51" w:name="_Toc95900645"/>
      <w:bookmarkStart w:id="152" w:name="_Toc17979516"/>
      <w: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2</w:t>
      </w:r>
      <w:r>
        <w:t>寄存器</w:t>
      </w:r>
      <w:bookmarkEnd w:id="151"/>
      <w:bookmarkEnd w:id="15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lastRenderedPageBreak/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09"/>
        <w:gridCol w:w="1461"/>
        <w:gridCol w:w="1132"/>
        <w:gridCol w:w="1004"/>
      </w:tblGrid>
      <w:tr w:rsidR="00792CE6">
        <w:trPr>
          <w:jc w:val="center"/>
        </w:trPr>
        <w:tc>
          <w:tcPr>
            <w:tcW w:w="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6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xB2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ritem_wdata2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保留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53" w:name="_Toc17979517"/>
      <w:bookmarkStart w:id="154" w:name="_Toc95900646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3</w:t>
      </w:r>
      <w:r>
        <w:t>寄存器</w:t>
      </w:r>
      <w:bookmarkEnd w:id="153"/>
      <w:bookmarkEnd w:id="15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3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09"/>
        <w:gridCol w:w="1461"/>
        <w:gridCol w:w="1132"/>
        <w:gridCol w:w="1004"/>
      </w:tblGrid>
      <w:tr w:rsidR="00792CE6">
        <w:trPr>
          <w:jc w:val="center"/>
        </w:trPr>
        <w:tc>
          <w:tcPr>
            <w:tcW w:w="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6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xB3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ritem_wdata3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保留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55" w:name="_Toc95900647"/>
      <w:bookmarkStart w:id="156" w:name="_Toc17979518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4</w:t>
      </w:r>
      <w:r>
        <w:t>寄存器</w:t>
      </w:r>
      <w:bookmarkEnd w:id="155"/>
    </w:p>
    <w:p w:rsidR="00792CE6" w:rsidRDefault="00A95579">
      <w:pPr>
        <w:pStyle w:val="affffc"/>
        <w:ind w:left="467"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内容</w:t>
      </w:r>
      <w:r>
        <w:rPr>
          <w:rFonts w:hint="eastAsia"/>
        </w:rPr>
        <w:t>4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"/>
        <w:gridCol w:w="734"/>
        <w:gridCol w:w="1415"/>
        <w:gridCol w:w="2609"/>
        <w:gridCol w:w="1461"/>
        <w:gridCol w:w="1132"/>
        <w:gridCol w:w="1004"/>
      </w:tblGrid>
      <w:tr w:rsidR="00792CE6">
        <w:trPr>
          <w:jc w:val="center"/>
        </w:trPr>
        <w:tc>
          <w:tcPr>
            <w:tcW w:w="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09"/>
          <w:jc w:val="center"/>
        </w:trPr>
        <w:tc>
          <w:tcPr>
            <w:tcW w:w="96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xB4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ritem_wdata4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保留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57" w:name="_Toc95900648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通道</w:t>
      </w:r>
      <w:r>
        <w:t>队列几乎</w:t>
      </w:r>
      <w:proofErr w:type="gramStart"/>
      <w:r>
        <w:t>满标志</w:t>
      </w:r>
      <w:proofErr w:type="gramEnd"/>
      <w:r>
        <w:t>操作寄存器</w:t>
      </w:r>
      <w:bookmarkEnd w:id="156"/>
      <w:bookmarkEnd w:id="15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  <w:proofErr w:type="gramStart"/>
      <w:r>
        <w:rPr>
          <w:rFonts w:hint="eastAsia"/>
        </w:rPr>
        <w:t>每个</w:t>
      </w:r>
      <w:r>
        <w:t>读</w:t>
      </w:r>
      <w:proofErr w:type="gramEnd"/>
      <w:r>
        <w:t>通道的队列深度为</w:t>
      </w:r>
      <w:r>
        <w:rPr>
          <w:rFonts w:hint="eastAsia"/>
        </w:rPr>
        <w:t>128</w:t>
      </w:r>
      <w:r>
        <w:rPr>
          <w:rFonts w:hint="eastAsia"/>
        </w:rPr>
        <w:t>，</w:t>
      </w:r>
      <w:r>
        <w:t>当队列</w:t>
      </w:r>
      <w:r>
        <w:rPr>
          <w:rFonts w:hint="eastAsia"/>
        </w:rPr>
        <w:t>个数</w:t>
      </w:r>
      <w:r>
        <w:t>达到</w:t>
      </w:r>
      <w:r>
        <w:rPr>
          <w:rFonts w:hint="eastAsia"/>
        </w:rPr>
        <w:t>64</w:t>
      </w:r>
      <w:r>
        <w:rPr>
          <w:rFonts w:hint="eastAsia"/>
        </w:rPr>
        <w:t>时</w:t>
      </w:r>
      <w:r>
        <w:t>，对应的</w:t>
      </w:r>
      <w:r>
        <w:rPr>
          <w:rFonts w:hint="eastAsia"/>
        </w:rPr>
        <w:t>队列</w:t>
      </w:r>
      <w:r>
        <w:t>几乎</w:t>
      </w:r>
      <w:proofErr w:type="gramStart"/>
      <w:r>
        <w:t>满标志</w:t>
      </w:r>
      <w:proofErr w:type="gramEnd"/>
      <w:r>
        <w:t>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t>当队列个数小于</w:t>
      </w:r>
      <w:r>
        <w:rPr>
          <w:rFonts w:hint="eastAsia"/>
        </w:rPr>
        <w:t>64</w:t>
      </w:r>
      <w:r>
        <w:rPr>
          <w:rFonts w:hint="eastAsia"/>
        </w:rPr>
        <w:t>时</w:t>
      </w:r>
      <w:r>
        <w:t>，几乎</w:t>
      </w:r>
      <w:proofErr w:type="gramStart"/>
      <w:r>
        <w:t>满标志</w:t>
      </w:r>
      <w:proofErr w:type="gramEnd"/>
      <w:r>
        <w:t>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2"/>
        <w:gridCol w:w="721"/>
        <w:gridCol w:w="2386"/>
        <w:gridCol w:w="2191"/>
        <w:gridCol w:w="1232"/>
        <w:gridCol w:w="1040"/>
        <w:gridCol w:w="856"/>
      </w:tblGrid>
      <w:tr w:rsidR="00792CE6">
        <w:trPr>
          <w:jc w:val="center"/>
        </w:trPr>
        <w:tc>
          <w:tcPr>
            <w:tcW w:w="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22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2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88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05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0xB6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31:16</w:t>
            </w:r>
          </w:p>
        </w:tc>
        <w:tc>
          <w:tcPr>
            <w:tcW w:w="22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9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22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ritem_fifo_prog_full</w:t>
            </w:r>
            <w:r>
              <w:rPr>
                <w:rFonts w:hint="eastAsia"/>
              </w:rPr>
              <w:t>[15:0]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c"/>
              <w:ind w:firstLineChars="0" w:firstLine="0"/>
            </w:pPr>
            <w:r>
              <w:rPr>
                <w:rFonts w:hint="eastAsia"/>
              </w:rPr>
              <w:t>每个</w:t>
            </w: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对应</w:t>
            </w:r>
            <w:r>
              <w:t>各个度通道的队列几乎满标志</w:t>
            </w:r>
            <w:r>
              <w:rPr>
                <w:rFonts w:hint="eastAsia"/>
              </w:rPr>
              <w:t>。</w:t>
            </w:r>
            <w:r>
              <w:br/>
              <w:t>BIT0-RCH0</w:t>
            </w:r>
          </w:p>
          <w:p w:rsidR="00792CE6" w:rsidRDefault="00A95579">
            <w:pPr>
              <w:pStyle w:val="affffc"/>
              <w:ind w:firstLineChars="0" w:firstLine="0"/>
            </w:pPr>
            <w:r>
              <w:t>…..</w:t>
            </w:r>
          </w:p>
          <w:p w:rsidR="00792CE6" w:rsidRDefault="00A95579">
            <w:pPr>
              <w:pStyle w:val="affffc"/>
              <w:ind w:firstLineChars="0" w:firstLine="0"/>
            </w:pPr>
            <w:r>
              <w:t>BIT15-RCH15</w:t>
            </w:r>
          </w:p>
          <w:p w:rsidR="00792CE6" w:rsidRDefault="00A95579">
            <w:pPr>
              <w:pStyle w:val="affffc"/>
              <w:ind w:firstLineChars="0" w:firstLine="0"/>
            </w:pPr>
            <w:proofErr w:type="gramStart"/>
            <w:r>
              <w:rPr>
                <w:rFonts w:hint="eastAsia"/>
              </w:rPr>
              <w:t>每个</w:t>
            </w:r>
            <w:r>
              <w:t>读</w:t>
            </w:r>
            <w:proofErr w:type="gramEnd"/>
            <w:r>
              <w:t>通道的队列深度为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，</w:t>
            </w:r>
            <w:r>
              <w:t>当队列</w:t>
            </w:r>
            <w:r>
              <w:rPr>
                <w:rFonts w:hint="eastAsia"/>
              </w:rPr>
              <w:t>个数</w:t>
            </w:r>
            <w:r>
              <w:t>达到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时</w:t>
            </w:r>
            <w:r>
              <w:t>，对应的</w:t>
            </w:r>
            <w:r>
              <w:rPr>
                <w:rFonts w:hint="eastAsia"/>
              </w:rPr>
              <w:t>队列</w:t>
            </w:r>
            <w:r>
              <w:t>几乎</w:t>
            </w:r>
            <w:proofErr w:type="gramStart"/>
            <w:r>
              <w:t>满标志</w:t>
            </w:r>
            <w:proofErr w:type="gramEnd"/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当队列个数小于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时</w:t>
            </w:r>
            <w:r>
              <w:t>，几乎</w:t>
            </w:r>
            <w:proofErr w:type="gramStart"/>
            <w:r>
              <w:t>满标志</w:t>
            </w:r>
            <w:proofErr w:type="gramEnd"/>
            <w: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:rsidR="00792CE6" w:rsidRDefault="00792CE6">
            <w:pPr>
              <w:pStyle w:val="affff7"/>
              <w:jc w:val="center"/>
            </w:pPr>
          </w:p>
          <w:p w:rsidR="00792CE6" w:rsidRDefault="00792CE6">
            <w:pPr>
              <w:pStyle w:val="affff7"/>
              <w:jc w:val="center"/>
            </w:pP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RO</w:t>
            </w:r>
          </w:p>
        </w:tc>
        <w:tc>
          <w:tcPr>
            <w:tcW w:w="8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58" w:name="_Toc17979519"/>
      <w:bookmarkStart w:id="159" w:name="_Toc95900649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操作寄存器</w:t>
      </w:r>
      <w:bookmarkEnd w:id="158"/>
      <w:bookmarkEnd w:id="15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rPr>
          <w:rFonts w:hint="eastAsia"/>
        </w:rPr>
        <w:t>FIFO</w:t>
      </w:r>
      <w:r>
        <w:rPr>
          <w:rFonts w:hint="eastAsia"/>
        </w:rPr>
        <w:t>的</w:t>
      </w:r>
      <w:r>
        <w:t>深度为</w:t>
      </w:r>
      <w:r>
        <w:rPr>
          <w:rFonts w:hint="eastAsia"/>
        </w:rPr>
        <w:t>128</w:t>
      </w:r>
    </w:p>
    <w:p w:rsidR="00792CE6" w:rsidRDefault="00A95579">
      <w:pPr>
        <w:pStyle w:val="a8"/>
      </w:pPr>
      <w:r>
        <w:rPr>
          <w:rFonts w:hint="eastAsia"/>
        </w:rPr>
        <w:lastRenderedPageBreak/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05"/>
        <w:gridCol w:w="723"/>
        <w:gridCol w:w="2203"/>
        <w:gridCol w:w="2263"/>
        <w:gridCol w:w="1272"/>
        <w:gridCol w:w="1071"/>
        <w:gridCol w:w="881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220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2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27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8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05" w:type="dxa"/>
            <w:vMerge w:val="restart"/>
          </w:tcPr>
          <w:p w:rsidR="00792CE6" w:rsidRDefault="00A95579">
            <w:pPr>
              <w:pStyle w:val="affff7"/>
            </w:pPr>
            <w:r>
              <w:t>0xB7</w:t>
            </w:r>
          </w:p>
        </w:tc>
        <w:tc>
          <w:tcPr>
            <w:tcW w:w="72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31:7</w:t>
            </w:r>
          </w:p>
        </w:tc>
        <w:tc>
          <w:tcPr>
            <w:tcW w:w="220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15"/>
        </w:trPr>
        <w:tc>
          <w:tcPr>
            <w:tcW w:w="905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203" w:type="dxa"/>
          </w:tcPr>
          <w:p w:rsidR="00792CE6" w:rsidRDefault="00A95579">
            <w:pPr>
              <w:pStyle w:val="affff7"/>
            </w:pPr>
            <w:r>
              <w:t>rg_fifo_prog_empty</w:t>
            </w:r>
          </w:p>
        </w:tc>
        <w:tc>
          <w:tcPr>
            <w:tcW w:w="22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几乎空</w:t>
            </w:r>
            <w:r>
              <w:t>标志，即时状态，即当表项</w:t>
            </w:r>
            <w:r>
              <w:t>FIFO</w:t>
            </w:r>
            <w:r>
              <w:rPr>
                <w:rFonts w:hint="eastAsia"/>
              </w:rPr>
              <w:t>里</w:t>
            </w:r>
            <w:r>
              <w:t>少于</w:t>
            </w:r>
            <w:r>
              <w:rPr>
                <w:rFonts w:hint="eastAsia"/>
              </w:rPr>
              <w:t>或</w:t>
            </w:r>
            <w:r>
              <w:t>等于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个，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，否则</w:t>
            </w:r>
            <w:r>
              <w:t>为</w:t>
            </w:r>
            <w:r>
              <w:rPr>
                <w:rFonts w:hint="eastAsia"/>
              </w:rPr>
              <w:t>0</w:t>
            </w:r>
          </w:p>
        </w:tc>
        <w:tc>
          <w:tcPr>
            <w:tcW w:w="1272" w:type="dxa"/>
          </w:tcPr>
          <w:p w:rsidR="00792CE6" w:rsidRDefault="00A95579">
            <w:pPr>
              <w:pStyle w:val="affff7"/>
            </w:pPr>
            <w:r>
              <w:t>0xF</w:t>
            </w:r>
          </w:p>
        </w:tc>
        <w:tc>
          <w:tcPr>
            <w:tcW w:w="10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20"/>
        </w:trPr>
        <w:tc>
          <w:tcPr>
            <w:tcW w:w="905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203" w:type="dxa"/>
          </w:tcPr>
          <w:p w:rsidR="00792CE6" w:rsidRDefault="00A95579">
            <w:pPr>
              <w:pStyle w:val="affff7"/>
            </w:pPr>
            <w:r>
              <w:t>rg_fifo_full</w:t>
            </w:r>
          </w:p>
        </w:tc>
        <w:tc>
          <w:tcPr>
            <w:tcW w:w="22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满</w:t>
            </w:r>
            <w:r>
              <w:t>标志，即时状态</w:t>
            </w:r>
          </w:p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8</w:t>
            </w:r>
          </w:p>
        </w:tc>
        <w:tc>
          <w:tcPr>
            <w:tcW w:w="127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</w:p>
        </w:tc>
        <w:tc>
          <w:tcPr>
            <w:tcW w:w="10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255"/>
        </w:trPr>
        <w:tc>
          <w:tcPr>
            <w:tcW w:w="905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203" w:type="dxa"/>
          </w:tcPr>
          <w:p w:rsidR="00792CE6" w:rsidRDefault="00A95579">
            <w:pPr>
              <w:pStyle w:val="affff7"/>
            </w:pPr>
            <w:r>
              <w:t>rg_fifo_empty</w:t>
            </w:r>
          </w:p>
        </w:tc>
        <w:tc>
          <w:tcPr>
            <w:tcW w:w="22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表项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空</w:t>
            </w:r>
            <w:r>
              <w:t>标志，即时状态</w:t>
            </w:r>
          </w:p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4</w:t>
            </w:r>
          </w:p>
        </w:tc>
        <w:tc>
          <w:tcPr>
            <w:tcW w:w="127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95"/>
        </w:trPr>
        <w:tc>
          <w:tcPr>
            <w:tcW w:w="905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203" w:type="dxa"/>
          </w:tcPr>
          <w:p w:rsidR="00792CE6" w:rsidRDefault="00A95579">
            <w:pPr>
              <w:pStyle w:val="affff7"/>
            </w:pPr>
            <w:r>
              <w:t>rg_wr_det</w:t>
            </w:r>
          </w:p>
        </w:tc>
        <w:tc>
          <w:tcPr>
            <w:tcW w:w="226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主机</w:t>
            </w:r>
            <w:r>
              <w:t>软件</w:t>
            </w:r>
            <w:proofErr w:type="gramStart"/>
            <w:r>
              <w:t>配置完表项</w:t>
            </w:r>
            <w:proofErr w:type="gramEnd"/>
            <w:r>
              <w:t>寄存器内容后，此位写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根据读</w:t>
            </w:r>
            <w:r>
              <w:rPr>
                <w:rFonts w:hint="eastAsia"/>
              </w:rPr>
              <w:t>DM</w:t>
            </w:r>
            <w:r>
              <w:t>A</w:t>
            </w:r>
            <w:r>
              <w:rPr>
                <w:rFonts w:hint="eastAsia"/>
              </w:rPr>
              <w:t>的</w:t>
            </w:r>
            <w:r>
              <w:t>表项的通道号，</w:t>
            </w:r>
            <w:r>
              <w:rPr>
                <w:rFonts w:hint="eastAsia"/>
              </w:rPr>
              <w:t>将</w:t>
            </w:r>
            <w:r>
              <w:t>表项写入</w:t>
            </w:r>
            <w:r>
              <w:rPr>
                <w:rFonts w:hint="eastAsia"/>
              </w:rPr>
              <w:t>相应</w:t>
            </w:r>
            <w:r>
              <w:t>通道的表项</w:t>
            </w:r>
            <w:r>
              <w:t>FIFO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后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自清零</w:t>
            </w:r>
          </w:p>
        </w:tc>
        <w:tc>
          <w:tcPr>
            <w:tcW w:w="127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</w:tcPr>
          <w:p w:rsidR="00792CE6" w:rsidRDefault="00A95579">
            <w:pPr>
              <w:pStyle w:val="affff7"/>
            </w:pPr>
            <w:r>
              <w:t>RW1C</w:t>
            </w:r>
          </w:p>
        </w:tc>
        <w:tc>
          <w:tcPr>
            <w:tcW w:w="881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60" w:name="_Toc17979520"/>
      <w:bookmarkStart w:id="161" w:name="_Toc95900650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0</w:t>
      </w:r>
      <w:r>
        <w:t>寄存器</w:t>
      </w:r>
      <w:bookmarkEnd w:id="160"/>
      <w:bookmarkEnd w:id="16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8"/>
        <w:gridCol w:w="733"/>
        <w:gridCol w:w="1353"/>
        <w:gridCol w:w="2640"/>
        <w:gridCol w:w="1476"/>
        <w:gridCol w:w="1142"/>
        <w:gridCol w:w="100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t>0xB8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oritem_rdata0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队列的内容，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地址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62" w:name="_Toc95900651"/>
      <w:bookmarkStart w:id="163" w:name="_Toc17979521"/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1</w:t>
      </w:r>
      <w:r>
        <w:t>寄存器</w:t>
      </w:r>
      <w:bookmarkEnd w:id="162"/>
      <w:bookmarkEnd w:id="16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写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2"/>
        <w:gridCol w:w="730"/>
        <w:gridCol w:w="1435"/>
        <w:gridCol w:w="2605"/>
        <w:gridCol w:w="1459"/>
        <w:gridCol w:w="1131"/>
        <w:gridCol w:w="99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43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9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55"/>
        </w:trPr>
        <w:tc>
          <w:tcPr>
            <w:tcW w:w="962" w:type="dxa"/>
            <w:vMerge w:val="restart"/>
          </w:tcPr>
          <w:p w:rsidR="00792CE6" w:rsidRDefault="00A95579">
            <w:pPr>
              <w:pStyle w:val="affff7"/>
            </w:pPr>
            <w:r>
              <w:t>0xB9</w:t>
            </w: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435" w:type="dxa"/>
          </w:tcPr>
          <w:p w:rsidR="00792CE6" w:rsidRDefault="00A95579">
            <w:pPr>
              <w:pStyle w:val="affff7"/>
            </w:pPr>
            <w:r>
              <w:t>rchn_dma_chn</w:t>
            </w:r>
          </w:p>
        </w:tc>
        <w:tc>
          <w:tcPr>
            <w:tcW w:w="26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完成</w:t>
            </w:r>
            <w:r>
              <w:t>的通道号</w:t>
            </w:r>
          </w:p>
        </w:tc>
        <w:tc>
          <w:tcPr>
            <w:tcW w:w="14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9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375"/>
        </w:trPr>
        <w:tc>
          <w:tcPr>
            <w:tcW w:w="962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0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43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保留</w:t>
            </w:r>
          </w:p>
        </w:tc>
        <w:tc>
          <w:tcPr>
            <w:tcW w:w="14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3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9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64" w:name="_Toc17979522"/>
      <w:bookmarkStart w:id="165" w:name="_Toc95900652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2</w:t>
      </w:r>
      <w:r>
        <w:t>寄存器</w:t>
      </w:r>
      <w:bookmarkEnd w:id="164"/>
      <w:bookmarkEnd w:id="16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0"/>
        <w:gridCol w:w="728"/>
        <w:gridCol w:w="1610"/>
        <w:gridCol w:w="2529"/>
        <w:gridCol w:w="1422"/>
        <w:gridCol w:w="1106"/>
        <w:gridCol w:w="973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45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t>0xBA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73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66" w:name="_Toc95900653"/>
      <w:bookmarkStart w:id="167" w:name="_Toc17979523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3</w:t>
      </w:r>
      <w:r>
        <w:t>寄存器</w:t>
      </w:r>
      <w:bookmarkEnd w:id="166"/>
      <w:bookmarkEnd w:id="16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0"/>
        <w:gridCol w:w="728"/>
        <w:gridCol w:w="1610"/>
        <w:gridCol w:w="2529"/>
        <w:gridCol w:w="1422"/>
        <w:gridCol w:w="1106"/>
        <w:gridCol w:w="973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地址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450"/>
        </w:trPr>
        <w:tc>
          <w:tcPr>
            <w:tcW w:w="950" w:type="dxa"/>
          </w:tcPr>
          <w:p w:rsidR="00792CE6" w:rsidRDefault="00A95579">
            <w:pPr>
              <w:pStyle w:val="affff7"/>
            </w:pPr>
            <w:r>
              <w:t>0xBB</w:t>
            </w:r>
          </w:p>
        </w:tc>
        <w:tc>
          <w:tcPr>
            <w:tcW w:w="72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</w:t>
            </w:r>
          </w:p>
        </w:tc>
        <w:tc>
          <w:tcPr>
            <w:tcW w:w="161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2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73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68" w:name="_Toc95900654"/>
      <w:bookmarkStart w:id="169" w:name="_Toc17979524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返回队列</w:t>
      </w:r>
      <w:r>
        <w:rPr>
          <w:rFonts w:hint="eastAsia"/>
        </w:rPr>
        <w:t>4</w:t>
      </w:r>
      <w:r>
        <w:t>寄存器</w:t>
      </w:r>
      <w:bookmarkEnd w:id="168"/>
    </w:p>
    <w:p w:rsidR="00792CE6" w:rsidRDefault="00A95579">
      <w:pPr>
        <w:pStyle w:val="affffc"/>
        <w:ind w:left="467"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所示。仅当</w:t>
      </w:r>
      <w:r>
        <w:t>返回队列</w:t>
      </w:r>
      <w:r>
        <w:rPr>
          <w:rFonts w:hint="eastAsia"/>
        </w:rPr>
        <w:t>FIFO</w:t>
      </w:r>
      <w:r>
        <w:rPr>
          <w:rFonts w:hint="eastAsia"/>
        </w:rPr>
        <w:t>非空</w:t>
      </w:r>
      <w:r>
        <w:t>，此寄存器值有效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</w:t>
      </w:r>
      <w:r>
        <w:rPr>
          <w:rFonts w:hint="eastAsia"/>
        </w:rPr>
        <w:t>4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50"/>
        <w:gridCol w:w="728"/>
        <w:gridCol w:w="1610"/>
        <w:gridCol w:w="2529"/>
        <w:gridCol w:w="1422"/>
        <w:gridCol w:w="1106"/>
        <w:gridCol w:w="973"/>
      </w:tblGrid>
      <w:tr w:rsidR="00792CE6">
        <w:trPr>
          <w:jc w:val="center"/>
        </w:trPr>
        <w:tc>
          <w:tcPr>
            <w:tcW w:w="9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450"/>
          <w:jc w:val="center"/>
        </w:trPr>
        <w:tc>
          <w:tcPr>
            <w:tcW w:w="950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0xBC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70" w:name="_Toc95900655"/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返回</w:t>
      </w:r>
      <w:r>
        <w:t>队列操作寄存器</w:t>
      </w:r>
      <w:bookmarkEnd w:id="169"/>
      <w:bookmarkEnd w:id="17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所示。返回</w:t>
      </w:r>
      <w:r>
        <w:t>队列</w:t>
      </w:r>
      <w:r>
        <w:rPr>
          <w:rFonts w:hint="eastAsia"/>
        </w:rPr>
        <w:t>FIFO</w:t>
      </w:r>
      <w:r>
        <w:rPr>
          <w:rFonts w:hint="eastAsia"/>
        </w:rPr>
        <w:t>深度</w:t>
      </w:r>
      <w:r>
        <w:t>为</w:t>
      </w:r>
      <w:r>
        <w:rPr>
          <w:rFonts w:hint="eastAsia"/>
        </w:rPr>
        <w:t>128</w:t>
      </w:r>
    </w:p>
    <w:p w:rsidR="00792CE6" w:rsidRDefault="00A95579">
      <w:pPr>
        <w:pStyle w:val="a8"/>
      </w:pPr>
      <w:r>
        <w:rPr>
          <w:rFonts w:hint="eastAsia"/>
        </w:rPr>
        <w:t>PCIE</w:t>
      </w:r>
      <w:r>
        <w:rPr>
          <w:rFonts w:hint="eastAsia"/>
        </w:rPr>
        <w:t>读</w:t>
      </w:r>
      <w:r>
        <w:rPr>
          <w:rFonts w:hint="eastAsia"/>
        </w:rPr>
        <w:t>DMA</w:t>
      </w:r>
      <w:r>
        <w:rPr>
          <w:rFonts w:hint="eastAsia"/>
        </w:rPr>
        <w:t>表项</w:t>
      </w:r>
      <w:r>
        <w:t>操作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04"/>
        <w:gridCol w:w="722"/>
        <w:gridCol w:w="2223"/>
        <w:gridCol w:w="2254"/>
        <w:gridCol w:w="1268"/>
        <w:gridCol w:w="1069"/>
        <w:gridCol w:w="878"/>
      </w:tblGrid>
      <w:tr w:rsidR="00792CE6">
        <w:trPr>
          <w:jc w:val="center"/>
        </w:trPr>
        <w:tc>
          <w:tcPr>
            <w:tcW w:w="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22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2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88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05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0xBF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31:7</w:t>
            </w:r>
          </w:p>
        </w:tc>
        <w:tc>
          <w:tcPr>
            <w:tcW w:w="22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40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oritem_fifo_prog_empty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几乎空</w:t>
            </w:r>
            <w:r>
              <w:t>标志，即时状态，即当</w:t>
            </w:r>
            <w:r>
              <w:rPr>
                <w:rFonts w:hint="eastAsia"/>
              </w:rPr>
              <w:t>返回</w:t>
            </w:r>
            <w:r>
              <w:t>FIFO</w:t>
            </w:r>
            <w:r>
              <w:rPr>
                <w:rFonts w:hint="eastAsia"/>
              </w:rPr>
              <w:t>里</w:t>
            </w:r>
            <w:r>
              <w:t>少于</w:t>
            </w:r>
            <w:r>
              <w:rPr>
                <w:rFonts w:hint="eastAsia"/>
              </w:rPr>
              <w:t>或</w:t>
            </w:r>
            <w:r>
              <w:t>等于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个，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，否则</w:t>
            </w:r>
            <w:r>
              <w:t>为</w:t>
            </w:r>
            <w:r>
              <w:rPr>
                <w:rFonts w:hint="eastAsia"/>
              </w:rPr>
              <w:t>0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2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oritem_fifo_full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满</w:t>
            </w:r>
            <w:r>
              <w:t>标志，即时状态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5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oritem_fifo_empty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空</w:t>
            </w:r>
            <w:r>
              <w:t>标志，即时状态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95"/>
          <w:jc w:val="center"/>
        </w:trPr>
        <w:tc>
          <w:tcPr>
            <w:tcW w:w="905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22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oritem_rd_det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主机</w:t>
            </w:r>
            <w:r>
              <w:t>软件</w:t>
            </w:r>
            <w:r>
              <w:rPr>
                <w:rFonts w:hint="eastAsia"/>
              </w:rPr>
              <w:t>在返回</w:t>
            </w:r>
            <w:r>
              <w:t>队列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非空</w:t>
            </w:r>
            <w:r>
              <w:t>的状态下，读取内容后，此位写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后</w:t>
            </w:r>
            <w:r>
              <w:t>，队列内容更新至下一个</w:t>
            </w:r>
            <w:r>
              <w:rPr>
                <w:rFonts w:hint="eastAsia"/>
              </w:rPr>
              <w:t>表项</w:t>
            </w:r>
            <w:r>
              <w:t>内容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后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自清零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RW1C</w:t>
            </w:r>
          </w:p>
        </w:tc>
        <w:tc>
          <w:tcPr>
            <w:tcW w:w="8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r>
        <w:rPr>
          <w:rFonts w:hint="eastAsia"/>
        </w:rPr>
        <w:t xml:space="preserve"> </w:t>
      </w:r>
      <w:r>
        <w:t xml:space="preserve">    </w:t>
      </w:r>
    </w:p>
    <w:p w:rsidR="00792CE6" w:rsidRDefault="00A95579">
      <w:pPr>
        <w:pStyle w:val="20"/>
      </w:pPr>
      <w:bookmarkStart w:id="171" w:name="_Toc95900656"/>
      <w:bookmarkStart w:id="172" w:name="_Toc17979580"/>
      <w:r>
        <w:rPr>
          <w:rFonts w:hint="eastAsia"/>
        </w:rPr>
        <w:t>SPI</w:t>
      </w:r>
      <w:r>
        <w:rPr>
          <w:rFonts w:hint="eastAsia"/>
        </w:rPr>
        <w:t>模块寄存器</w:t>
      </w:r>
      <w:bookmarkEnd w:id="171"/>
      <w:bookmarkEnd w:id="172"/>
    </w:p>
    <w:p w:rsidR="00792CE6" w:rsidRDefault="00A95579">
      <w:pPr>
        <w:pStyle w:val="affffc"/>
        <w:ind w:firstLine="467"/>
      </w:pPr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 xml:space="preserve"> </w:t>
      </w:r>
    </w:p>
    <w:p w:rsidR="00792CE6" w:rsidRDefault="00A95579">
      <w:pPr>
        <w:pStyle w:val="affffc"/>
        <w:ind w:firstLine="467"/>
      </w:pPr>
      <w:r>
        <w:tab/>
        <w:t xml:space="preserve">      </w:t>
      </w:r>
      <w:r>
        <w:tab/>
      </w:r>
      <w:r>
        <w:tab/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SPI</w:t>
      </w:r>
      <w:r>
        <w:rPr>
          <w:rFonts w:hint="eastAsia"/>
        </w:rPr>
        <w:t>模块寄存器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3402"/>
        <w:gridCol w:w="799"/>
        <w:gridCol w:w="154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偏移</w:t>
            </w:r>
            <w:r>
              <w:t>地址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位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含义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属性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版本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Year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month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day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</w:t>
            </w:r>
            <w:r>
              <w:t>寄存器</w:t>
            </w:r>
            <w:r>
              <w:rPr>
                <w:rFonts w:hint="eastAsia"/>
              </w:rPr>
              <w:t>。</w:t>
            </w:r>
            <w:r>
              <w:t>取反测试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0000_0000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r>
              <w:t>-wire SPI</w:t>
            </w:r>
            <w:r>
              <w:t>使能位，</w:t>
            </w:r>
            <w:r>
              <w:rPr>
                <w:rFonts w:hint="eastAsia"/>
              </w:rPr>
              <w:t>1</w:t>
            </w:r>
            <w:r>
              <w:t>：使能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SPI</w:t>
            </w:r>
            <w:r>
              <w:rPr>
                <w:rFonts w:hint="eastAsia"/>
              </w:rPr>
              <w:t>启动位。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启动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6-bit0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SPI</w:t>
            </w:r>
            <w:r>
              <w:t>操作次数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0x1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0x06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SC</w:t>
            </w:r>
            <w:r>
              <w:t>K</w:t>
            </w:r>
            <w:r>
              <w:rPr>
                <w:rFonts w:hint="eastAsia"/>
              </w:rPr>
              <w:t>半</w:t>
            </w:r>
            <w:r>
              <w:t>周期</w:t>
            </w:r>
            <w:r>
              <w:rPr>
                <w:rFonts w:hint="eastAsia"/>
              </w:rPr>
              <w:t>的</w:t>
            </w:r>
            <w:r>
              <w:t>内部时钟计数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x32</w:t>
            </w:r>
          </w:p>
        </w:tc>
      </w:tr>
      <w:tr w:rsidR="00792CE6" w:rsidTr="00792CE6">
        <w:tc>
          <w:tcPr>
            <w:tcW w:w="1129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trailing</w:t>
            </w:r>
            <w:r>
              <w:rPr>
                <w:rFonts w:hint="eastAsia"/>
              </w:rPr>
              <w:t>时序</w:t>
            </w:r>
            <w:r>
              <w:t>，表示</w:t>
            </w:r>
            <w:r>
              <w:rPr>
                <w:rFonts w:hint="eastAsia"/>
              </w:rPr>
              <w:t>结束</w:t>
            </w:r>
            <w:r>
              <w:t>时</w:t>
            </w:r>
            <w:r>
              <w:t>SCK</w:t>
            </w:r>
            <w:r>
              <w:t>最后一个有效沿后</w:t>
            </w:r>
            <w:r>
              <w:t>CS</w:t>
            </w:r>
            <w:r>
              <w:t>保持有效的时间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f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leading</w:t>
            </w:r>
            <w:r>
              <w:rPr>
                <w:rFonts w:hint="eastAsia"/>
              </w:rPr>
              <w:t>时序，表示开始</w:t>
            </w:r>
            <w:r>
              <w:t>时</w:t>
            </w:r>
            <w:r>
              <w:t>SCK</w:t>
            </w:r>
            <w:r>
              <w:t>第一个有效沿到来前</w:t>
            </w:r>
            <w:r>
              <w:t>CS</w:t>
            </w:r>
            <w:r>
              <w:t>有效的时间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0xf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Idle</w:t>
            </w:r>
            <w:r>
              <w:t>时间，表示连续两个操作之间的间隙时间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xf</w:t>
            </w:r>
          </w:p>
        </w:tc>
      </w:tr>
      <w:tr w:rsidR="00792CE6" w:rsidTr="00792CE6">
        <w:tc>
          <w:tcPr>
            <w:tcW w:w="1129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9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C</w:t>
            </w:r>
            <w:r>
              <w:rPr>
                <w:rFonts w:hint="eastAsia"/>
              </w:rPr>
              <w:t>pha</w:t>
            </w:r>
            <w:r>
              <w:rPr>
                <w:rFonts w:hint="eastAsia"/>
              </w:rPr>
              <w:t>，</w:t>
            </w:r>
            <w:r>
              <w:t>SCK</w:t>
            </w:r>
            <w:r>
              <w:rPr>
                <w:rFonts w:hint="eastAsia"/>
              </w:rPr>
              <w:t>相位</w:t>
            </w:r>
            <w:r>
              <w:t>控制，为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表示采样沿</w:t>
            </w:r>
            <w:r>
              <w:t>为</w:t>
            </w:r>
            <w:r>
              <w:t>SCK</w:t>
            </w:r>
            <w:r>
              <w:t>第一个沿，为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表示采样沿</w:t>
            </w:r>
            <w:r>
              <w:t>为</w:t>
            </w:r>
            <w:r>
              <w:t>SCK</w:t>
            </w:r>
            <w:r>
              <w:t>第二个沿。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t>0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C</w:t>
            </w:r>
            <w:r>
              <w:rPr>
                <w:rFonts w:hint="eastAsia"/>
              </w:rPr>
              <w:t>pol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SC</w:t>
            </w:r>
            <w:r>
              <w:t>K</w:t>
            </w:r>
            <w:r>
              <w:t>极性控制，为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</w:t>
            </w:r>
            <w:r>
              <w:t>CK</w:t>
            </w:r>
            <w:r>
              <w:rPr>
                <w:rFonts w:hint="eastAsia"/>
              </w:rPr>
              <w:t>空闲</w:t>
            </w:r>
            <w:r>
              <w:t>时为低电平，为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SCK</w:t>
            </w:r>
            <w:r>
              <w:t>空闲时高电平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113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0x0a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SPI</w:t>
            </w:r>
            <w:r>
              <w:rPr>
                <w:rFonts w:hint="eastAsia"/>
              </w:rPr>
              <w:t>控制器</w:t>
            </w:r>
            <w:r>
              <w:t>空闲指示</w:t>
            </w:r>
            <w:r>
              <w:rPr>
                <w:rFonts w:hint="eastAsia"/>
              </w:rPr>
              <w:t>位</w:t>
            </w:r>
            <w:r>
              <w:t>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t>空闲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493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说明</w:t>
            </w:r>
          </w:p>
        </w:tc>
        <w:tc>
          <w:tcPr>
            <w:tcW w:w="5619" w:type="dxa"/>
            <w:gridSpan w:val="3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表项</w:t>
            </w:r>
            <w:r>
              <w:t>：发送</w:t>
            </w:r>
            <w:r>
              <w:rPr>
                <w:rFonts w:hint="eastAsia"/>
              </w:rPr>
              <w:t>命令</w:t>
            </w:r>
            <w:r>
              <w:t>在</w:t>
            </w:r>
            <w:r>
              <w:rPr>
                <w:rFonts w:hint="eastAsia"/>
              </w:rPr>
              <w:t>0x</w:t>
            </w:r>
            <w:r>
              <w:t>40</w:t>
            </w:r>
            <w:r>
              <w:rPr>
                <w:rFonts w:hint="eastAsia"/>
              </w:rPr>
              <w:t>开始</w:t>
            </w:r>
            <w:r>
              <w:t>；</w:t>
            </w:r>
            <w:r>
              <w:rPr>
                <w:rFonts w:hint="eastAsia"/>
              </w:rPr>
              <w:t>发送</w:t>
            </w:r>
            <w:r>
              <w:t>数据在</w:t>
            </w:r>
            <w:r>
              <w:rPr>
                <w:rFonts w:hint="eastAsia"/>
              </w:rPr>
              <w:t>0</w:t>
            </w:r>
            <w:r>
              <w:t>x80</w:t>
            </w:r>
            <w:r>
              <w:rPr>
                <w:rFonts w:hint="eastAsia"/>
              </w:rPr>
              <w:t>开始，接收</w:t>
            </w:r>
            <w:r>
              <w:t>数据在</w:t>
            </w:r>
            <w:r>
              <w:rPr>
                <w:rFonts w:hint="eastAsia"/>
              </w:rPr>
              <w:t>0</w:t>
            </w:r>
            <w:r>
              <w:t>xc0</w:t>
            </w:r>
            <w:r>
              <w:t>开始。建议</w:t>
            </w:r>
            <w:r>
              <w:rPr>
                <w:rFonts w:hint="eastAsia"/>
              </w:rPr>
              <w:t>最长</w:t>
            </w:r>
            <w:r>
              <w:t>操作数据不超过</w:t>
            </w:r>
            <w:r>
              <w:rPr>
                <w:rFonts w:hint="eastAsia"/>
              </w:rPr>
              <w:t>63</w:t>
            </w:r>
            <w:r>
              <w:rPr>
                <w:rFonts w:hint="eastAsia"/>
              </w:rPr>
              <w:t>个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参数</w:t>
            </w:r>
            <w:r>
              <w:t>定义（</w:t>
            </w:r>
            <w:r>
              <w:rPr>
                <w:rFonts w:hint="eastAsia"/>
              </w:rPr>
              <w:t>逻辑</w:t>
            </w:r>
            <w:r>
              <w:t>开发人员使用）：</w:t>
            </w:r>
          </w:p>
          <w:p w:rsidR="00792CE6" w:rsidRDefault="00A95579">
            <w:pPr>
              <w:pStyle w:val="affff7"/>
              <w:jc w:val="left"/>
            </w:pPr>
            <w:r>
              <w:t xml:space="preserve">SLAVE_NUM = 1 </w:t>
            </w:r>
            <w:r>
              <w:rPr>
                <w:rFonts w:hint="eastAsia"/>
              </w:rPr>
              <w:t>本</w:t>
            </w:r>
            <w:r>
              <w:t>模块支持多</w:t>
            </w:r>
            <w:r>
              <w:t>slave</w:t>
            </w:r>
            <w:r>
              <w:rPr>
                <w:rFonts w:hint="eastAsia"/>
              </w:rPr>
              <w:t>（建议使用单</w:t>
            </w:r>
            <w:r>
              <w:t>slave</w:t>
            </w:r>
            <w:r>
              <w:t>模式，多</w:t>
            </w:r>
            <w:r>
              <w:t>slave</w:t>
            </w:r>
            <w:r>
              <w:t>未调试验证</w:t>
            </w:r>
            <w:r>
              <w:rPr>
                <w:rFonts w:hint="eastAsia"/>
              </w:rPr>
              <w:t>）</w:t>
            </w:r>
          </w:p>
          <w:p w:rsidR="00792CE6" w:rsidRDefault="00A95579">
            <w:pPr>
              <w:pStyle w:val="affff7"/>
              <w:jc w:val="left"/>
            </w:pPr>
            <w:r>
              <w:t xml:space="preserve">INSTRUCTION_LEN = 16 </w:t>
            </w:r>
            <w:r>
              <w:rPr>
                <w:rFonts w:hint="eastAsia"/>
              </w:rPr>
              <w:t>表示</w:t>
            </w:r>
            <w:r>
              <w:t>命令的长度</w:t>
            </w:r>
          </w:p>
          <w:p w:rsidR="00792CE6" w:rsidRDefault="00A95579">
            <w:pPr>
              <w:pStyle w:val="affff7"/>
              <w:jc w:val="left"/>
            </w:pPr>
            <w:r>
              <w:t xml:space="preserve">DATA_LEN = 8  </w:t>
            </w:r>
            <w:r>
              <w:rPr>
                <w:rFonts w:hint="eastAsia"/>
              </w:rPr>
              <w:t>表示</w:t>
            </w:r>
            <w:r>
              <w:t>数据的长度</w:t>
            </w:r>
            <w:r>
              <w:rPr>
                <w:rFonts w:hint="eastAsia"/>
              </w:rPr>
              <w:t xml:space="preserve"> </w:t>
            </w:r>
          </w:p>
          <w:p w:rsidR="00792CE6" w:rsidRDefault="00A95579">
            <w:pPr>
              <w:pStyle w:val="affff7"/>
              <w:jc w:val="left"/>
            </w:pPr>
            <w:r>
              <w:t xml:space="preserve">RW_BIT_POSITION = 15 </w:t>
            </w:r>
            <w:r>
              <w:rPr>
                <w:rFonts w:hint="eastAsia"/>
              </w:rPr>
              <w:t>表示</w:t>
            </w:r>
            <w:r>
              <w:t>读写指示位在</w:t>
            </w:r>
            <w:r>
              <w:t>INSTRUCTION</w:t>
            </w:r>
            <w:r>
              <w:rPr>
                <w:rFonts w:hint="eastAsia"/>
              </w:rPr>
              <w:t>的</w:t>
            </w:r>
            <w:r>
              <w:t>位置，从</w:t>
            </w:r>
            <w:r>
              <w:rPr>
                <w:rFonts w:hint="eastAsia"/>
              </w:rPr>
              <w:t>bit0</w:t>
            </w:r>
            <w:r>
              <w:rPr>
                <w:rFonts w:hint="eastAsia"/>
              </w:rPr>
              <w:t>开始</w:t>
            </w:r>
            <w:r>
              <w:t>。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RW</w:t>
            </w:r>
            <w:r>
              <w:t>指示位，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r>
              <w:t>写，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t>读</w:t>
            </w:r>
            <w:r>
              <w:rPr>
                <w:rFonts w:hint="eastAsia"/>
              </w:rPr>
              <w:t>）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操作步骤</w:t>
            </w:r>
          </w:p>
          <w:p w:rsidR="00792CE6" w:rsidRDefault="00A95579">
            <w:pPr>
              <w:pStyle w:val="affff7"/>
              <w:jc w:val="left"/>
            </w:pPr>
            <w:r>
              <w:t>S</w:t>
            </w:r>
            <w:r>
              <w:rPr>
                <w:rFonts w:hint="eastAsia"/>
              </w:rPr>
              <w:t>tep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t>配置</w:t>
            </w:r>
            <w:r>
              <w:t>SPI</w:t>
            </w:r>
            <w:r>
              <w:t>时序要求：</w:t>
            </w:r>
            <w:r>
              <w:rPr>
                <w:rFonts w:hint="eastAsia"/>
              </w:rPr>
              <w:t>0</w:t>
            </w:r>
            <w:r>
              <w:t>x6</w:t>
            </w:r>
            <w:r>
              <w:rPr>
                <w:rFonts w:hint="eastAsia"/>
              </w:rPr>
              <w:t>,0</w:t>
            </w:r>
            <w:r>
              <w:t>x</w:t>
            </w:r>
            <w:r>
              <w:rPr>
                <w:rFonts w:hint="eastAsia"/>
              </w:rPr>
              <w:t>7</w:t>
            </w:r>
          </w:p>
          <w:p w:rsidR="00792CE6" w:rsidRDefault="00A95579">
            <w:pPr>
              <w:pStyle w:val="affff7"/>
              <w:jc w:val="left"/>
            </w:pPr>
            <w:r>
              <w:t>Step2</w:t>
            </w:r>
            <w:r>
              <w:rPr>
                <w:rFonts w:hint="eastAsia"/>
              </w:rPr>
              <w:t>：</w:t>
            </w:r>
            <w:r>
              <w:t>查询</w:t>
            </w:r>
            <w:r>
              <w:rPr>
                <w:rFonts w:hint="eastAsia"/>
              </w:rPr>
              <w:t>0x</w:t>
            </w:r>
            <w:r>
              <w:t>a</w:t>
            </w:r>
            <w:r>
              <w:rPr>
                <w:rFonts w:hint="eastAsia"/>
              </w:rPr>
              <w:t>，</w:t>
            </w:r>
            <w:r>
              <w:t>SPI</w:t>
            </w:r>
            <w:r>
              <w:t>模块是否空闲，为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继续</w:t>
            </w:r>
            <w:r>
              <w:t>操作下一步，否则等待。</w:t>
            </w:r>
          </w:p>
          <w:p w:rsidR="00792CE6" w:rsidRDefault="00A95579">
            <w:pPr>
              <w:pStyle w:val="affff7"/>
              <w:jc w:val="left"/>
            </w:pPr>
            <w:r>
              <w:t>Step3</w:t>
            </w:r>
            <w:r>
              <w:rPr>
                <w:rFonts w:hint="eastAsia"/>
              </w:rPr>
              <w:t>：配置</w:t>
            </w:r>
            <w:r>
              <w:t>SPI</w:t>
            </w:r>
            <w:r>
              <w:t>需要操作的</w:t>
            </w:r>
            <w:r>
              <w:rPr>
                <w:rFonts w:hint="eastAsia"/>
              </w:rPr>
              <w:t>次数。</w:t>
            </w:r>
            <w:r>
              <w:rPr>
                <w:rFonts w:hint="eastAsia"/>
              </w:rPr>
              <w:t>0x5</w:t>
            </w:r>
          </w:p>
          <w:p w:rsidR="00792CE6" w:rsidRDefault="00A95579">
            <w:pPr>
              <w:pStyle w:val="affff7"/>
              <w:jc w:val="left"/>
            </w:pPr>
            <w:r>
              <w:t>S</w:t>
            </w:r>
            <w:r>
              <w:rPr>
                <w:rFonts w:hint="eastAsia"/>
              </w:rPr>
              <w:t>tep4</w:t>
            </w:r>
            <w:r>
              <w:rPr>
                <w:rFonts w:hint="eastAsia"/>
              </w:rPr>
              <w:t>：</w:t>
            </w:r>
            <w:r>
              <w:t>配置</w:t>
            </w:r>
            <w:r>
              <w:rPr>
                <w:rFonts w:hint="eastAsia"/>
              </w:rPr>
              <w:t>命令</w:t>
            </w:r>
            <w:r>
              <w:t>和写数据</w:t>
            </w:r>
            <w:r>
              <w:rPr>
                <w:rFonts w:hint="eastAsia"/>
              </w:rPr>
              <w:t>。</w:t>
            </w:r>
            <w:r>
              <w:t>如果</w:t>
            </w:r>
            <w:r>
              <w:rPr>
                <w:rFonts w:hint="eastAsia"/>
              </w:rPr>
              <w:t>是</w:t>
            </w:r>
            <w:r>
              <w:t>读操作，则无需配置写数据</w:t>
            </w:r>
            <w:r>
              <w:rPr>
                <w:rFonts w:hint="eastAsia"/>
              </w:rPr>
              <w:t>。命令从</w:t>
            </w:r>
            <w:r>
              <w:rPr>
                <w:rFonts w:hint="eastAsia"/>
              </w:rPr>
              <w:t>0x40</w:t>
            </w:r>
            <w:r>
              <w:rPr>
                <w:rFonts w:hint="eastAsia"/>
              </w:rPr>
              <w:t>开始，写</w:t>
            </w:r>
            <w:r>
              <w:t>数据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0x80</w:t>
            </w:r>
            <w:r>
              <w:rPr>
                <w:rFonts w:hint="eastAsia"/>
              </w:rPr>
              <w:t>开始</w:t>
            </w:r>
            <w:r>
              <w:t>，读数据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0xc0</w:t>
            </w:r>
            <w:r>
              <w:rPr>
                <w:rFonts w:hint="eastAsia"/>
              </w:rPr>
              <w:t>开始</w:t>
            </w:r>
            <w:r>
              <w:t>。</w:t>
            </w:r>
          </w:p>
          <w:p w:rsidR="00792CE6" w:rsidRDefault="00A95579">
            <w:pPr>
              <w:pStyle w:val="affff7"/>
              <w:jc w:val="left"/>
            </w:pPr>
            <w:r>
              <w:t>Step5</w:t>
            </w:r>
            <w:r>
              <w:rPr>
                <w:rFonts w:hint="eastAsia"/>
              </w:rPr>
              <w:t>：配置</w:t>
            </w:r>
            <w:r>
              <w:t>SPI</w:t>
            </w:r>
            <w:r>
              <w:t>启动。</w:t>
            </w:r>
            <w:r>
              <w:rPr>
                <w:rFonts w:hint="eastAsia"/>
              </w:rPr>
              <w:t>0</w:t>
            </w:r>
            <w:r>
              <w:t>x4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跳转</w:t>
            </w:r>
            <w:r>
              <w:rPr>
                <w:rFonts w:hint="eastAsia"/>
              </w:rPr>
              <w:t>step</w:t>
            </w:r>
            <w:r>
              <w:t>2</w:t>
            </w:r>
            <w:r>
              <w:rPr>
                <w:rFonts w:hint="eastAsia"/>
              </w:rPr>
              <w:t>继续执行</w:t>
            </w:r>
            <w:r>
              <w:t>。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应用</w:t>
            </w:r>
            <w:r>
              <w:t>举例：</w:t>
            </w:r>
          </w:p>
          <w:p w:rsidR="00792CE6" w:rsidRDefault="00792CE6">
            <w:pPr>
              <w:pStyle w:val="affff7"/>
              <w:jc w:val="left"/>
            </w:pP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关于</w:t>
            </w:r>
            <w:r>
              <w:t>总线操作：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如果</w:t>
            </w:r>
            <w:r>
              <w:t>SPI</w:t>
            </w:r>
            <w:r>
              <w:t>总线上</w:t>
            </w:r>
            <w:r>
              <w:rPr>
                <w:rFonts w:hint="eastAsia"/>
              </w:rPr>
              <w:t>有</w:t>
            </w:r>
            <w:r>
              <w:t>多个从设备，</w:t>
            </w:r>
            <w:r>
              <w:rPr>
                <w:rFonts w:hint="eastAsia"/>
              </w:rPr>
              <w:t>通过在</w:t>
            </w:r>
            <w:r>
              <w:t>指令位前增加器件地址，以区分多个从设备。如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个从</w:t>
            </w:r>
            <w:r>
              <w:t>设备，则</w:t>
            </w:r>
            <w:r>
              <w:rPr>
                <w:rFonts w:hint="eastAsia"/>
              </w:rPr>
              <w:t>在</w:t>
            </w:r>
            <w:r>
              <w:t>指令前增加</w:t>
            </w:r>
            <w:r>
              <w:rPr>
                <w:rFonts w:hint="eastAsia"/>
              </w:rPr>
              <w:t>3</w:t>
            </w:r>
            <w:r>
              <w:t>bit</w:t>
            </w:r>
            <w:r>
              <w:t>的器件地址，</w:t>
            </w:r>
            <w:r>
              <w:rPr>
                <w:rFonts w:hint="eastAsia"/>
              </w:rPr>
              <w:t>随寄存器</w:t>
            </w:r>
            <w:r>
              <w:t>一起配置，则</w:t>
            </w:r>
            <w:r>
              <w:t>SPI</w:t>
            </w:r>
            <w:r>
              <w:t>控制器就可以区分</w:t>
            </w:r>
            <w:r>
              <w:rPr>
                <w:rFonts w:hint="eastAsia"/>
              </w:rPr>
              <w:t>总线</w:t>
            </w:r>
            <w:r>
              <w:t>上的多个从设备。（</w:t>
            </w:r>
            <w:r>
              <w:rPr>
                <w:rFonts w:hint="eastAsia"/>
              </w:rPr>
              <w:t>有</w:t>
            </w:r>
            <w:r>
              <w:t>可能需要更新网表）</w:t>
            </w:r>
          </w:p>
        </w:tc>
        <w:tc>
          <w:tcPr>
            <w:tcW w:w="1548" w:type="dxa"/>
          </w:tcPr>
          <w:p w:rsidR="00792CE6" w:rsidRDefault="00792CE6">
            <w:pPr>
              <w:pStyle w:val="affff7"/>
            </w:pPr>
          </w:p>
        </w:tc>
      </w:tr>
    </w:tbl>
    <w:p w:rsidR="00792CE6" w:rsidRDefault="00792CE6">
      <w:pPr>
        <w:pStyle w:val="ac"/>
        <w:ind w:firstLineChars="0" w:firstLine="0"/>
      </w:pPr>
    </w:p>
    <w:p w:rsidR="00792CE6" w:rsidRDefault="00A95579">
      <w:pPr>
        <w:pStyle w:val="20"/>
      </w:pPr>
      <w:r>
        <w:rPr>
          <w:rFonts w:hint="eastAsia"/>
        </w:rPr>
        <w:t>SPI</w:t>
      </w:r>
      <w:r>
        <w:t xml:space="preserve"> </w:t>
      </w:r>
      <w:r>
        <w:rPr>
          <w:rFonts w:hint="eastAsia"/>
        </w:rPr>
        <w:t>comm</w:t>
      </w:r>
      <w:r>
        <w:t>on</w:t>
      </w:r>
      <w:r>
        <w:rPr>
          <w:rFonts w:hint="eastAsia"/>
        </w:rPr>
        <w:t>模块寄存器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 xml:space="preserve"> </w:t>
      </w:r>
    </w:p>
    <w:p w:rsidR="00792CE6" w:rsidRDefault="00A95579">
      <w:pPr>
        <w:pStyle w:val="affffc"/>
        <w:ind w:firstLine="467"/>
      </w:pPr>
      <w:r>
        <w:tab/>
        <w:t xml:space="preserve">      </w:t>
      </w:r>
      <w:r>
        <w:tab/>
      </w:r>
      <w:r>
        <w:tab/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SPI</w:t>
      </w:r>
      <w:r>
        <w:t>common</w:t>
      </w:r>
      <w:r>
        <w:rPr>
          <w:rFonts w:hint="eastAsia"/>
        </w:rPr>
        <w:t>模块寄存器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2257"/>
        <w:gridCol w:w="2258"/>
        <w:gridCol w:w="2259"/>
        <w:gridCol w:w="1289"/>
        <w:gridCol w:w="1255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偏移</w:t>
            </w:r>
            <w:r>
              <w:t>地址</w:t>
            </w: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位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含义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属性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</w:tr>
      <w:tr w:rsidR="00792CE6" w:rsidTr="00792CE6">
        <w:tc>
          <w:tcPr>
            <w:tcW w:w="225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版本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2257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</w:t>
            </w:r>
            <w:r>
              <w:t>x01</w:t>
            </w: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it31-bit16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t>Year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15-bit8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month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day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rPr>
          <w:trHeight w:val="310"/>
        </w:trPr>
        <w:tc>
          <w:tcPr>
            <w:tcW w:w="225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</w:t>
            </w:r>
            <w:r>
              <w:t>寄存器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xdead</w:t>
            </w:r>
            <w:r>
              <w:rPr>
                <w:rFonts w:hint="eastAsia"/>
              </w:rPr>
              <w:t>_</w:t>
            </w:r>
            <w:r>
              <w:t>beef</w:t>
            </w:r>
          </w:p>
        </w:tc>
      </w:tr>
      <w:tr w:rsidR="00792CE6" w:rsidTr="00792CE6">
        <w:trPr>
          <w:trHeight w:val="160"/>
        </w:trPr>
        <w:tc>
          <w:tcPr>
            <w:tcW w:w="2257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792CE6" w:rsidRDefault="00A95579" w:rsidP="00AC19AA">
            <w:pPr>
              <w:pStyle w:val="affff7"/>
            </w:pPr>
            <w:r>
              <w:t>Bit</w:t>
            </w:r>
            <w:r w:rsidR="00AC19AA">
              <w:t>16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:rsidR="00AC19AA" w:rsidRDefault="00AC19AA">
            <w:pPr>
              <w:pStyle w:val="affff7"/>
            </w:pPr>
            <w:r>
              <w:t>SPI</w:t>
            </w:r>
            <w:r>
              <w:rPr>
                <w:rFonts w:hint="eastAsia"/>
              </w:rPr>
              <w:t>三线模式使能</w:t>
            </w:r>
          </w:p>
          <w:p w:rsidR="00AC19AA" w:rsidRDefault="00AC19AA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”四线模式</w:t>
            </w:r>
          </w:p>
          <w:p w:rsidR="00AC19AA" w:rsidRDefault="00AC19AA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”三线模式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110"/>
        </w:trPr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Bit0</w:t>
            </w:r>
          </w:p>
        </w:tc>
        <w:tc>
          <w:tcPr>
            <w:tcW w:w="225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S</w:t>
            </w:r>
            <w:r>
              <w:rPr>
                <w:rFonts w:hint="eastAsia"/>
              </w:rPr>
              <w:t>pi</w:t>
            </w:r>
            <w:r>
              <w:t>_burst_rw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S</w:t>
            </w:r>
            <w:r>
              <w:t>PI</w:t>
            </w:r>
            <w:r>
              <w:rPr>
                <w:rFonts w:hint="eastAsia"/>
              </w:rPr>
              <w:t>写操作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S</w:t>
            </w:r>
            <w:r>
              <w:t>PI</w:t>
            </w:r>
            <w:r>
              <w:rPr>
                <w:rFonts w:hint="eastAsia"/>
              </w:rPr>
              <w:t>读操作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140"/>
        </w:trPr>
        <w:tc>
          <w:tcPr>
            <w:tcW w:w="2257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Bit31-1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:rsidR="00792CE6" w:rsidRDefault="00792CE6">
            <w:pPr>
              <w:pStyle w:val="affff7"/>
            </w:pP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130"/>
        </w:trPr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225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SPI</w:t>
            </w:r>
            <w:r>
              <w:rPr>
                <w:rFonts w:hint="eastAsia"/>
              </w:rPr>
              <w:t>启动位。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启动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一般推荐操作，先写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给一个上升沿，在</w:t>
            </w:r>
            <w:r>
              <w:rPr>
                <w:rFonts w:hint="eastAsia"/>
              </w:rPr>
              <w:t>spi</w:t>
            </w:r>
            <w:r>
              <w:t>_burst_idle</w:t>
            </w:r>
            <w:r>
              <w:rPr>
                <w:rFonts w:hint="eastAsia"/>
              </w:rPr>
              <w:t>的情况下可以发起一次</w:t>
            </w:r>
            <w:r>
              <w:rPr>
                <w:rFonts w:hint="eastAsia"/>
              </w:rPr>
              <w:t>S</w:t>
            </w:r>
            <w:r>
              <w:t>PI</w:t>
            </w:r>
            <w:r>
              <w:rPr>
                <w:rFonts w:hint="eastAsia"/>
              </w:rPr>
              <w:t>总线操作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130"/>
        </w:trPr>
        <w:tc>
          <w:tcPr>
            <w:tcW w:w="2257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31-bit15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:rsidR="00792CE6" w:rsidRDefault="00792CE6">
            <w:pPr>
              <w:pStyle w:val="affff7"/>
            </w:pP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 w:rsidTr="00792CE6">
        <w:trPr>
          <w:trHeight w:val="140"/>
        </w:trPr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14-8</w:t>
            </w: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SPI</w:t>
            </w:r>
            <w:r>
              <w:rPr>
                <w:rFonts w:hint="eastAsia"/>
              </w:rPr>
              <w:t>读操作的长度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 w:rsidTr="00792CE6">
        <w:trPr>
          <w:trHeight w:val="140"/>
        </w:trPr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it7</w:t>
            </w: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保留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 w:rsidTr="00792CE6">
        <w:trPr>
          <w:trHeight w:val="110"/>
        </w:trPr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6-0</w:t>
            </w:r>
          </w:p>
        </w:tc>
        <w:tc>
          <w:tcPr>
            <w:tcW w:w="225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 xml:space="preserve">Spi_burst_len </w:t>
            </w:r>
            <w:r>
              <w:rPr>
                <w:rFonts w:hint="eastAsia"/>
              </w:rPr>
              <w:t>写操作的字节长度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配置长度不能为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避免异常出现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 w:rsidTr="00792CE6">
        <w:tc>
          <w:tcPr>
            <w:tcW w:w="225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0x06</w:t>
            </w:r>
          </w:p>
        </w:tc>
        <w:tc>
          <w:tcPr>
            <w:tcW w:w="225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15-bit0</w:t>
            </w:r>
          </w:p>
        </w:tc>
        <w:tc>
          <w:tcPr>
            <w:tcW w:w="225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SC</w:t>
            </w:r>
            <w:r>
              <w:t>K</w:t>
            </w:r>
            <w:r>
              <w:rPr>
                <w:rFonts w:hint="eastAsia"/>
              </w:rPr>
              <w:t>半</w:t>
            </w:r>
            <w:r>
              <w:t>周期</w:t>
            </w:r>
            <w:r>
              <w:rPr>
                <w:rFonts w:hint="eastAsia"/>
              </w:rPr>
              <w:t>的</w:t>
            </w:r>
            <w:r>
              <w:t>内部时钟计数</w:t>
            </w:r>
          </w:p>
        </w:tc>
        <w:tc>
          <w:tcPr>
            <w:tcW w:w="128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25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x32</w:t>
            </w:r>
          </w:p>
        </w:tc>
      </w:tr>
      <w:tr w:rsidR="00792CE6" w:rsidTr="00792CE6">
        <w:trPr>
          <w:trHeight w:val="382"/>
        </w:trPr>
        <w:tc>
          <w:tcPr>
            <w:tcW w:w="2257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5-bit0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Idle</w:t>
            </w:r>
            <w:r>
              <w:t>时间，表示连续两个操作之间的间隙时间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x32</w:t>
            </w:r>
          </w:p>
        </w:tc>
      </w:tr>
      <w:tr w:rsidR="00792CE6" w:rsidTr="00792CE6">
        <w:trPr>
          <w:trHeight w:val="158"/>
        </w:trPr>
        <w:tc>
          <w:tcPr>
            <w:tcW w:w="2257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2258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5-bit0</w:t>
            </w:r>
          </w:p>
        </w:tc>
        <w:tc>
          <w:tcPr>
            <w:tcW w:w="225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读</w:t>
            </w:r>
            <w:r>
              <w:t>操作和写操作之间的等待时间门限</w:t>
            </w:r>
            <w:r>
              <w:rPr>
                <w:rFonts w:hint="eastAsia"/>
              </w:rPr>
              <w:t>。其</w:t>
            </w:r>
            <w:r>
              <w:t>单位是</w:t>
            </w:r>
            <w:r>
              <w:rPr>
                <w:rFonts w:hint="eastAsia"/>
              </w:rPr>
              <w:t>一个</w:t>
            </w:r>
            <w:r>
              <w:t>时钟周期</w:t>
            </w:r>
            <w:r>
              <w:rPr>
                <w:rFonts w:hint="eastAsia"/>
              </w:rPr>
              <w:t>，</w:t>
            </w:r>
            <w:r>
              <w:t>通常是</w:t>
            </w:r>
            <w:r>
              <w:rPr>
                <w:rFonts w:hint="eastAsia"/>
              </w:rPr>
              <w:t>10</w:t>
            </w:r>
            <w:r>
              <w:t>ns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x64</w:t>
            </w:r>
          </w:p>
        </w:tc>
      </w:tr>
      <w:tr w:rsidR="00792CE6" w:rsidTr="00792CE6">
        <w:trPr>
          <w:trHeight w:val="450"/>
        </w:trPr>
        <w:tc>
          <w:tcPr>
            <w:tcW w:w="2257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0x0a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SPI</w:t>
            </w:r>
            <w:r>
              <w:rPr>
                <w:rFonts w:hint="eastAsia"/>
              </w:rPr>
              <w:t>控制器</w:t>
            </w:r>
            <w:r>
              <w:t>空闲指示</w:t>
            </w:r>
            <w:r>
              <w:rPr>
                <w:rFonts w:hint="eastAsia"/>
              </w:rPr>
              <w:t>位</w:t>
            </w:r>
            <w:r>
              <w:t>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t>空闲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50"/>
        </w:trPr>
        <w:tc>
          <w:tcPr>
            <w:tcW w:w="2257" w:type="dxa"/>
            <w:vMerge w:val="restart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2258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Ss_n_sel</w:t>
            </w:r>
            <w:r>
              <w:rPr>
                <w:rFonts w:hint="eastAsia"/>
              </w:rPr>
              <w:t>为</w:t>
            </w:r>
            <w:r>
              <w:t>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</w:t>
            </w:r>
            <w:r>
              <w:t>数据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不释放</w:t>
            </w:r>
            <w:r>
              <w:t>片选信号</w:t>
            </w:r>
            <w:r>
              <w:rPr>
                <w:rFonts w:hint="eastAsia"/>
              </w:rPr>
              <w:t>；</w:t>
            </w:r>
            <w:r>
              <w:t>Ss_n_sel</w:t>
            </w:r>
            <w:r>
              <w:rPr>
                <w:rFonts w:hint="eastAsia"/>
              </w:rPr>
              <w:t>为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</w:t>
            </w:r>
            <w:r>
              <w:t>数据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释放</w:t>
            </w:r>
            <w:r>
              <w:t>片选信号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1030"/>
        </w:trPr>
        <w:tc>
          <w:tcPr>
            <w:tcW w:w="2257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225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Spi_rd_sel</w:t>
            </w:r>
            <w:r>
              <w:rPr>
                <w:rFonts w:hint="eastAsia"/>
              </w:rPr>
              <w:t>为</w:t>
            </w:r>
            <w:r>
              <w:t>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</w:t>
            </w:r>
            <w:r>
              <w:t>数据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时</w:t>
            </w:r>
            <w:r>
              <w:t>，</w:t>
            </w:r>
            <w:proofErr w:type="gramStart"/>
            <w:r>
              <w:t>上升沿</w:t>
            </w:r>
            <w:r>
              <w:rPr>
                <w:rFonts w:hint="eastAsia"/>
              </w:rPr>
              <w:t>取</w:t>
            </w:r>
            <w:r>
              <w:t>数据</w:t>
            </w:r>
            <w:proofErr w:type="gramEnd"/>
            <w:r>
              <w:rPr>
                <w:rFonts w:hint="eastAsia"/>
              </w:rPr>
              <w:t>；</w:t>
            </w:r>
            <w:r>
              <w:t>Spi_rd_sel</w:t>
            </w:r>
            <w:r>
              <w:rPr>
                <w:rFonts w:hint="eastAsia"/>
              </w:rPr>
              <w:t>为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</w:t>
            </w:r>
            <w:r>
              <w:t>数据</w:t>
            </w:r>
            <w:r>
              <w:rPr>
                <w:rFonts w:hint="eastAsia"/>
              </w:rPr>
              <w:t>时</w:t>
            </w:r>
            <w:r>
              <w:t>，</w:t>
            </w:r>
            <w:proofErr w:type="gramStart"/>
            <w:r>
              <w:rPr>
                <w:rFonts w:hint="eastAsia"/>
              </w:rPr>
              <w:t>下降</w:t>
            </w:r>
            <w:r>
              <w:t>沿</w:t>
            </w:r>
            <w:r>
              <w:rPr>
                <w:rFonts w:hint="eastAsia"/>
              </w:rPr>
              <w:t>取</w:t>
            </w:r>
            <w:r>
              <w:t>数据</w:t>
            </w:r>
            <w:proofErr w:type="gramEnd"/>
            <w:r>
              <w:t>，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493"/>
        </w:trPr>
        <w:tc>
          <w:tcPr>
            <w:tcW w:w="225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说明</w:t>
            </w:r>
          </w:p>
        </w:tc>
        <w:tc>
          <w:tcPr>
            <w:tcW w:w="5806" w:type="dxa"/>
            <w:gridSpan w:val="3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表项</w:t>
            </w:r>
            <w:r>
              <w:t>：</w:t>
            </w:r>
            <w:r>
              <w:rPr>
                <w:rFonts w:hint="eastAsia"/>
              </w:rPr>
              <w:t>发送</w:t>
            </w:r>
            <w:r>
              <w:t>数据在</w:t>
            </w:r>
            <w:r>
              <w:rPr>
                <w:rFonts w:hint="eastAsia"/>
              </w:rPr>
              <w:t>0</w:t>
            </w:r>
            <w:r>
              <w:t>x40</w:t>
            </w:r>
            <w:r>
              <w:rPr>
                <w:rFonts w:hint="eastAsia"/>
              </w:rPr>
              <w:t>开始，命令</w:t>
            </w:r>
            <w:r>
              <w:t>数据都在此区间</w:t>
            </w:r>
            <w:r>
              <w:rPr>
                <w:rFonts w:hint="eastAsia"/>
              </w:rPr>
              <w:t>，接收</w:t>
            </w:r>
            <w:r>
              <w:t>数据在</w:t>
            </w:r>
            <w:r>
              <w:rPr>
                <w:rFonts w:hint="eastAsia"/>
              </w:rPr>
              <w:t>0</w:t>
            </w:r>
            <w:r>
              <w:t>x80</w:t>
            </w:r>
            <w:r>
              <w:t>开始。建议</w:t>
            </w:r>
            <w:r>
              <w:rPr>
                <w:rFonts w:hint="eastAsia"/>
              </w:rPr>
              <w:t>最长</w:t>
            </w:r>
            <w:r>
              <w:t>操作数据不超过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个</w:t>
            </w:r>
          </w:p>
          <w:p w:rsidR="00792CE6" w:rsidRDefault="00792CE6">
            <w:pPr>
              <w:pStyle w:val="affff7"/>
              <w:jc w:val="left"/>
            </w:pPr>
          </w:p>
        </w:tc>
        <w:tc>
          <w:tcPr>
            <w:tcW w:w="1255" w:type="dxa"/>
          </w:tcPr>
          <w:p w:rsidR="00792CE6" w:rsidRDefault="00792CE6">
            <w:pPr>
              <w:pStyle w:val="affff7"/>
            </w:pPr>
          </w:p>
        </w:tc>
      </w:tr>
    </w:tbl>
    <w:p w:rsidR="00792CE6" w:rsidRDefault="00792CE6">
      <w:pPr>
        <w:pStyle w:val="ac"/>
        <w:ind w:firstLineChars="0" w:firstLine="0"/>
      </w:pPr>
    </w:p>
    <w:p w:rsidR="00792CE6" w:rsidRDefault="00792CE6">
      <w:pPr>
        <w:pStyle w:val="ac"/>
        <w:ind w:firstLineChars="0" w:firstLine="0"/>
      </w:pPr>
    </w:p>
    <w:p w:rsidR="00792CE6" w:rsidRDefault="00A95579">
      <w:pPr>
        <w:pStyle w:val="20"/>
      </w:pPr>
      <w:bookmarkStart w:id="173" w:name="_Toc95900657"/>
      <w:bookmarkStart w:id="174" w:name="_Toc17979534"/>
      <w:r>
        <w:rPr>
          <w:rFonts w:hint="eastAsia"/>
        </w:rPr>
        <w:lastRenderedPageBreak/>
        <w:t>北斗</w:t>
      </w:r>
      <w:r>
        <w:t>模块</w:t>
      </w:r>
      <w:r>
        <w:rPr>
          <w:rFonts w:hint="eastAsia"/>
        </w:rPr>
        <w:t>寄存器</w:t>
      </w:r>
      <w:bookmarkEnd w:id="173"/>
      <w:bookmarkEnd w:id="174"/>
    </w:p>
    <w:p w:rsidR="00792CE6" w:rsidRDefault="00A95579">
      <w:pPr>
        <w:pStyle w:val="affffc"/>
        <w:ind w:firstLine="467"/>
      </w:pPr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</w:t>
      </w:r>
      <w:r>
        <w:t>x800-0x8FF</w:t>
      </w:r>
      <w:r>
        <w:rPr>
          <w:rFonts w:hint="eastAsia"/>
        </w:rPr>
        <w:t>。</w:t>
      </w:r>
    </w:p>
    <w:p w:rsidR="00792CE6" w:rsidRDefault="00A95579">
      <w:pPr>
        <w:pStyle w:val="30"/>
      </w:pPr>
      <w:bookmarkStart w:id="175" w:name="_Toc59716763"/>
      <w:bookmarkStart w:id="176" w:name="_Toc95900658"/>
      <w:bookmarkStart w:id="177" w:name="_Toc66713644"/>
      <w:r>
        <w:rPr>
          <w:rFonts w:hint="eastAsia"/>
        </w:rPr>
        <w:t>测试</w:t>
      </w:r>
      <w:r>
        <w:t>寄存器</w:t>
      </w:r>
      <w:bookmarkEnd w:id="175"/>
      <w:bookmarkEnd w:id="176"/>
      <w:bookmarkEnd w:id="177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测试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测试寄存器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>
        <w:trPr>
          <w:jc w:val="center"/>
        </w:trPr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68"/>
          <w:jc w:val="center"/>
        </w:trPr>
        <w:tc>
          <w:tcPr>
            <w:tcW w:w="958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0x04</w:t>
            </w:r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test_reg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测试</w:t>
            </w:r>
            <w:r>
              <w:t>寄存器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0xDEADBEEF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178" w:name="_Toc59716764"/>
      <w:bookmarkStart w:id="179" w:name="_Toc95900659"/>
      <w:bookmarkStart w:id="180" w:name="_Toc66713645"/>
      <w:r>
        <w:rPr>
          <w:rFonts w:hint="eastAsia"/>
        </w:rPr>
        <w:t>北斗复位</w:t>
      </w:r>
      <w:r>
        <w:t>寄存器</w:t>
      </w:r>
      <w:bookmarkEnd w:id="178"/>
      <w:bookmarkEnd w:id="179"/>
      <w:bookmarkEnd w:id="180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北斗复位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北斗复位寄存器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0"/>
        <w:gridCol w:w="722"/>
        <w:gridCol w:w="1694"/>
        <w:gridCol w:w="2481"/>
        <w:gridCol w:w="1405"/>
        <w:gridCol w:w="1094"/>
        <w:gridCol w:w="962"/>
      </w:tblGrid>
      <w:tr w:rsidR="00792CE6">
        <w:trPr>
          <w:jc w:val="center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68"/>
          <w:jc w:val="center"/>
        </w:trPr>
        <w:tc>
          <w:tcPr>
            <w:tcW w:w="960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63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soft_rst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soft_rst</w:t>
            </w:r>
            <w:r>
              <w:rPr>
                <w:rFonts w:hint="eastAsia"/>
              </w:rPr>
              <w:t>的</w:t>
            </w:r>
            <w:proofErr w:type="gramStart"/>
            <w:r>
              <w:t>上升沿会</w:t>
            </w:r>
            <w:r>
              <w:rPr>
                <w:rFonts w:hint="eastAsia"/>
              </w:rPr>
              <w:t>启动</w:t>
            </w:r>
            <w:proofErr w:type="gramEnd"/>
            <w:r>
              <w:t>一个</w:t>
            </w:r>
            <w:r>
              <w:rPr>
                <w:rFonts w:hint="eastAsia"/>
              </w:rPr>
              <w:t>1</w:t>
            </w:r>
            <w:r>
              <w:t>ms</w:t>
            </w:r>
            <w:r>
              <w:rPr>
                <w:rFonts w:hint="eastAsia"/>
              </w:rPr>
              <w:t>的</w:t>
            </w:r>
            <w:r>
              <w:t>复位信号，</w:t>
            </w:r>
            <w:r>
              <w:rPr>
                <w:rFonts w:hint="eastAsia"/>
              </w:rPr>
              <w:t>去</w:t>
            </w:r>
            <w:r>
              <w:t>复位泰斗</w:t>
            </w:r>
            <w:r>
              <w:rPr>
                <w:rFonts w:hint="eastAsia"/>
              </w:rPr>
              <w:t>T30X</w:t>
            </w:r>
            <w:r>
              <w:rPr>
                <w:rFonts w:hint="eastAsia"/>
              </w:rPr>
              <w:t>芯片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color w:val="000000"/>
              </w:rPr>
              <w:t>必须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>soft_rst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color w:val="000000"/>
              </w:rPr>
              <w:t>上升沿</w:t>
            </w:r>
          </w:p>
        </w:tc>
      </w:tr>
    </w:tbl>
    <w:p w:rsidR="00792CE6" w:rsidRDefault="00792CE6"/>
    <w:p w:rsidR="00792CE6" w:rsidRDefault="00A95579">
      <w:pPr>
        <w:pStyle w:val="30"/>
      </w:pPr>
      <w:bookmarkStart w:id="181" w:name="_Toc59716765"/>
      <w:bookmarkStart w:id="182" w:name="_Toc66713646"/>
      <w:bookmarkStart w:id="183" w:name="_Toc95900660"/>
      <w:r>
        <w:rPr>
          <w:rFonts w:hint="eastAsia"/>
        </w:rPr>
        <w:t>北斗</w:t>
      </w:r>
      <w:r>
        <w:rPr>
          <w:rFonts w:hint="eastAsia"/>
        </w:rPr>
        <w:t>PPS</w:t>
      </w:r>
      <w:r>
        <w:rPr>
          <w:rFonts w:hint="eastAsia"/>
        </w:rPr>
        <w:t>状态</w:t>
      </w:r>
      <w:r>
        <w:t>寄存器</w:t>
      </w:r>
      <w:bookmarkEnd w:id="181"/>
      <w:bookmarkEnd w:id="182"/>
      <w:bookmarkEnd w:id="183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北斗</w:t>
      </w:r>
      <w:r>
        <w:rPr>
          <w:rFonts w:hint="eastAsia"/>
        </w:rPr>
        <w:t>PPS</w:t>
      </w:r>
      <w:r>
        <w:rPr>
          <w:rFonts w:hint="eastAsia"/>
        </w:rPr>
        <w:t>状态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北斗</w:t>
      </w:r>
      <w:r>
        <w:rPr>
          <w:rFonts w:hint="eastAsia"/>
        </w:rPr>
        <w:t>PPS</w:t>
      </w:r>
      <w:r>
        <w:rPr>
          <w:rFonts w:hint="eastAsia"/>
        </w:rPr>
        <w:t>状态寄存器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0"/>
        <w:gridCol w:w="722"/>
        <w:gridCol w:w="1694"/>
        <w:gridCol w:w="2481"/>
        <w:gridCol w:w="1405"/>
        <w:gridCol w:w="1094"/>
        <w:gridCol w:w="962"/>
      </w:tblGrid>
      <w:tr w:rsidR="00792CE6">
        <w:trPr>
          <w:jc w:val="center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60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0x06</w:t>
            </w:r>
          </w:p>
        </w:tc>
        <w:tc>
          <w:tcPr>
            <w:tcW w:w="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31:7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95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his_zda_overtime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接收超时历史告警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C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81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his_gga_overtime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gga</w:t>
            </w:r>
            <w:r>
              <w:t>接收超时历史告警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his_rmc_overtime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</w:t>
            </w:r>
            <w:r>
              <w:t>接收超时历史告警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r</w:t>
            </w:r>
            <w:r>
              <w:rPr>
                <w:rFonts w:hint="eastAsia"/>
              </w:rPr>
              <w:t>mc_valid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语句</w:t>
            </w:r>
            <w:r>
              <w:t>正常指示</w:t>
            </w:r>
          </w:p>
          <w:p w:rsidR="00792CE6" w:rsidRDefault="00A95579">
            <w:pPr>
              <w:pStyle w:val="affff7"/>
              <w:jc w:val="center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0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z</w:t>
            </w:r>
            <w:r>
              <w:rPr>
                <w:rFonts w:hint="eastAsia"/>
              </w:rPr>
              <w:t>da_valid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正常指示</w:t>
            </w:r>
          </w:p>
          <w:p w:rsidR="00792CE6" w:rsidRDefault="00A95579">
            <w:pPr>
              <w:pStyle w:val="affff7"/>
              <w:jc w:val="center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30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gga_vld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语句</w:t>
            </w:r>
            <w:r>
              <w:t>正常指示</w:t>
            </w:r>
          </w:p>
          <w:p w:rsidR="00792CE6" w:rsidRDefault="00A95579">
            <w:pPr>
              <w:pStyle w:val="affff7"/>
              <w:jc w:val="center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63"/>
          <w:jc w:val="center"/>
        </w:trPr>
        <w:tc>
          <w:tcPr>
            <w:tcW w:w="96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pps_valid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Chars="50" w:firstLine="102"/>
            </w:pPr>
            <w:r>
              <w:rPr>
                <w:rFonts w:hint="eastAsia"/>
              </w:rPr>
              <w:t>PPS</w:t>
            </w:r>
            <w:r>
              <w:rPr>
                <w:rFonts w:hint="eastAsia"/>
              </w:rPr>
              <w:t>正常</w:t>
            </w:r>
            <w:r>
              <w:t>工作指示</w:t>
            </w:r>
          </w:p>
          <w:p w:rsidR="00792CE6" w:rsidRDefault="00A95579">
            <w:pPr>
              <w:pStyle w:val="affff7"/>
              <w:ind w:firstLineChars="50" w:firstLine="102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184" w:name="_Toc66713647"/>
      <w:bookmarkStart w:id="185" w:name="_Toc95900661"/>
      <w:bookmarkStart w:id="186" w:name="_Toc59716766"/>
      <w:r>
        <w:rPr>
          <w:rFonts w:hint="eastAsia"/>
        </w:rPr>
        <w:lastRenderedPageBreak/>
        <w:t>串口发送</w:t>
      </w:r>
      <w:r>
        <w:t>数据寄存器</w:t>
      </w:r>
      <w:bookmarkEnd w:id="184"/>
      <w:bookmarkEnd w:id="185"/>
      <w:bookmarkEnd w:id="186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串口</w:t>
      </w:r>
      <w:r>
        <w:t>发送数据寄存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串口</w:t>
      </w:r>
      <w:r>
        <w:t>发送数据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0x07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U</w:t>
            </w:r>
            <w:r>
              <w:rPr>
                <w:rFonts w:hint="eastAsia"/>
              </w:rPr>
              <w:t>art_</w:t>
            </w:r>
            <w:r>
              <w:t>tx_data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串口</w:t>
            </w:r>
            <w:r>
              <w:t>发送数据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ffffc"/>
        <w:ind w:firstLine="467"/>
        <w:rPr>
          <w:color w:val="3333FF"/>
        </w:rPr>
      </w:pPr>
    </w:p>
    <w:p w:rsidR="00792CE6" w:rsidRDefault="00A95579">
      <w:pPr>
        <w:pStyle w:val="30"/>
      </w:pPr>
      <w:bookmarkStart w:id="187" w:name="_Toc66713648"/>
      <w:bookmarkStart w:id="188" w:name="_Toc59716767"/>
      <w:bookmarkStart w:id="189" w:name="_Toc95900662"/>
      <w:r>
        <w:rPr>
          <w:rFonts w:hint="eastAsia"/>
        </w:rPr>
        <w:t>串口发送</w:t>
      </w:r>
      <w:r>
        <w:t>寄存器</w:t>
      </w:r>
      <w:bookmarkEnd w:id="187"/>
      <w:bookmarkEnd w:id="188"/>
      <w:bookmarkEnd w:id="189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串口</w:t>
      </w:r>
      <w:r>
        <w:t>发送寄存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串口</w:t>
      </w:r>
      <w:r>
        <w:t>发送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0x08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U</w:t>
            </w:r>
            <w:r>
              <w:rPr>
                <w:rFonts w:hint="eastAsia"/>
              </w:rPr>
              <w:t>art_</w:t>
            </w:r>
            <w:r>
              <w:t>tx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串口</w:t>
            </w:r>
            <w:r>
              <w:t>发</w:t>
            </w:r>
            <w:r>
              <w:rPr>
                <w:rFonts w:hint="eastAsia"/>
              </w:rPr>
              <w:t>送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90" w:name="_Toc95900663"/>
      <w:bookmarkStart w:id="191" w:name="_Toc59716768"/>
      <w:bookmarkStart w:id="192" w:name="_Toc66713649"/>
      <w:r>
        <w:t>RTC</w:t>
      </w:r>
      <w:r>
        <w:rPr>
          <w:rFonts w:hint="eastAsia"/>
        </w:rPr>
        <w:t>授时模式</w:t>
      </w:r>
      <w:r>
        <w:t>选择寄存器</w:t>
      </w:r>
      <w:bookmarkEnd w:id="190"/>
      <w:bookmarkEnd w:id="191"/>
      <w:bookmarkEnd w:id="192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串口</w:t>
      </w:r>
      <w:r>
        <w:t>发送寄存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串口</w:t>
      </w:r>
      <w:r>
        <w:t>发送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0"/>
        <w:gridCol w:w="734"/>
        <w:gridCol w:w="1323"/>
        <w:gridCol w:w="2654"/>
        <w:gridCol w:w="1481"/>
        <w:gridCol w:w="1146"/>
        <w:gridCol w:w="1010"/>
      </w:tblGrid>
      <w:tr w:rsidR="00792CE6">
        <w:trPr>
          <w:jc w:val="center"/>
        </w:trPr>
        <w:tc>
          <w:tcPr>
            <w:tcW w:w="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0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0x09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3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RTC_MODE</w:t>
            </w:r>
          </w:p>
        </w:tc>
        <w:tc>
          <w:tcPr>
            <w:tcW w:w="265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“0”,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输出</w:t>
            </w:r>
            <w:r>
              <w:rPr>
                <w:rFonts w:hint="eastAsia"/>
              </w:rPr>
              <w:t>，秒脉冲</w:t>
            </w:r>
            <w:r>
              <w:rPr>
                <w:rFonts w:hint="eastAsia"/>
              </w:rPr>
              <w:t>(</w:t>
            </w:r>
            <w:r>
              <w:t>pps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发起</w:t>
            </w:r>
            <w:r>
              <w:t>授时</w:t>
            </w:r>
          </w:p>
          <w:p w:rsidR="00792CE6" w:rsidRDefault="00A95579">
            <w:pPr>
              <w:pStyle w:val="affff7"/>
            </w:pPr>
            <w:r>
              <w:t xml:space="preserve">  “1”</w:t>
            </w:r>
            <w:r>
              <w:rPr>
                <w:rFonts w:hint="eastAsia"/>
              </w:rPr>
              <w:t>，</w:t>
            </w:r>
            <w:r>
              <w:t>选择</w:t>
            </w: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语句</w:t>
            </w:r>
            <w:r>
              <w:t>输出</w:t>
            </w:r>
            <w:r>
              <w:rPr>
                <w:rFonts w:hint="eastAsia"/>
              </w:rPr>
              <w:t>，秒脉冲</w:t>
            </w:r>
            <w:r>
              <w:rPr>
                <w:rFonts w:hint="eastAsia"/>
              </w:rPr>
              <w:t>(</w:t>
            </w:r>
            <w:r>
              <w:t>pps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发起</w:t>
            </w:r>
            <w:r>
              <w:t>授时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”，选择</w:t>
            </w:r>
            <w:r>
              <w:t>软件授时</w:t>
            </w:r>
            <w:r>
              <w:rPr>
                <w:rFonts w:hint="eastAsia"/>
              </w:rPr>
              <w:t>(</w:t>
            </w:r>
            <w:r>
              <w:t>0x41-0x45</w:t>
            </w:r>
            <w:r>
              <w:rPr>
                <w:rFonts w:hint="eastAsia"/>
              </w:rPr>
              <w:t>寄存器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t>软件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x</w:t>
            </w:r>
            <w:r>
              <w:t>40</w:t>
            </w:r>
            <w:r>
              <w:rPr>
                <w:rFonts w:hint="eastAsia"/>
              </w:rPr>
              <w:t>寄存器</w:t>
            </w:r>
            <w:r>
              <w:rPr>
                <w:rFonts w:hint="eastAsia"/>
              </w:rPr>
              <w:t>0x</w:t>
            </w:r>
            <w:r>
              <w:t>1</w:t>
            </w:r>
            <w:r>
              <w:rPr>
                <w:rFonts w:hint="eastAsia"/>
              </w:rPr>
              <w:t>发起</w:t>
            </w:r>
            <w:r>
              <w:t>授时</w:t>
            </w:r>
          </w:p>
        </w:tc>
        <w:tc>
          <w:tcPr>
            <w:tcW w:w="1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193" w:name="_Toc59716769"/>
      <w:bookmarkStart w:id="194" w:name="_Toc95900664"/>
      <w:bookmarkStart w:id="195" w:name="_Toc66713650"/>
      <w:r>
        <w:rPr>
          <w:rFonts w:hint="eastAsia"/>
        </w:rPr>
        <w:t>时区设置</w:t>
      </w:r>
      <w:r>
        <w:t>寄存器</w:t>
      </w:r>
      <w:bookmarkEnd w:id="193"/>
      <w:bookmarkEnd w:id="194"/>
      <w:bookmarkEnd w:id="195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时区</w:t>
      </w:r>
      <w:r>
        <w:t>设置寄存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时区</w:t>
      </w:r>
      <w:r>
        <w:t>设置</w:t>
      </w:r>
      <w:r>
        <w:rPr>
          <w:rFonts w:hint="eastAsia"/>
        </w:rPr>
        <w:t>寄存器</w:t>
      </w:r>
    </w:p>
    <w:tbl>
      <w:tblPr>
        <w:tblW w:w="99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849"/>
        <w:gridCol w:w="709"/>
        <w:gridCol w:w="2693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84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0xA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2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34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zone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时区</w:t>
            </w:r>
            <w:r>
              <w:t>设置</w:t>
            </w:r>
            <w:r>
              <w:rPr>
                <w:rFonts w:hint="eastAsia"/>
              </w:rPr>
              <w:t>。</w:t>
            </w:r>
            <w:r>
              <w:t>例如</w:t>
            </w:r>
            <w:r>
              <w:t>east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zone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，</w:t>
            </w:r>
            <w:r>
              <w:t>即为东八区</w:t>
            </w:r>
            <w:r>
              <w:rPr>
                <w:rFonts w:hint="eastAsia"/>
              </w:rPr>
              <w:t>；</w:t>
            </w:r>
            <w:r>
              <w:t>east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west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即为</w:t>
            </w:r>
            <w:proofErr w:type="gramStart"/>
            <w:r>
              <w:t>零时区</w:t>
            </w:r>
            <w:proofErr w:type="gramEnd"/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8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北斗芯片输出时间是</w:t>
            </w:r>
            <w:r>
              <w:rPr>
                <w:rFonts w:hint="eastAsia"/>
                <w:color w:val="000000"/>
              </w:rPr>
              <w:t>零</w:t>
            </w:r>
            <w:r>
              <w:rPr>
                <w:color w:val="000000"/>
              </w:rPr>
              <w:t>时区</w:t>
            </w:r>
            <w:r>
              <w:rPr>
                <w:rFonts w:hint="eastAsia"/>
                <w:color w:val="000000"/>
              </w:rPr>
              <w:t>，本</w:t>
            </w:r>
            <w:r>
              <w:rPr>
                <w:color w:val="000000"/>
              </w:rPr>
              <w:t>模块</w:t>
            </w:r>
            <w:r>
              <w:rPr>
                <w:rFonts w:hint="eastAsia"/>
                <w:color w:val="000000"/>
              </w:rPr>
              <w:t>缺省设置是</w:t>
            </w:r>
            <w:r>
              <w:rPr>
                <w:color w:val="000000"/>
              </w:rPr>
              <w:t>东八区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4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7:5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  <w:color w:val="000000"/>
              </w:rPr>
              <w:t>保留</w:t>
            </w:r>
            <w:r>
              <w:rPr>
                <w:color w:val="000000"/>
              </w:rPr>
              <w:t>位</w:t>
            </w:r>
            <w:proofErr w:type="gramEnd"/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56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west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color w:val="000000"/>
              </w:rPr>
              <w:t>西时区</w:t>
            </w:r>
            <w:r>
              <w:rPr>
                <w:color w:val="000000"/>
              </w:rPr>
              <w:t>标志</w:t>
            </w:r>
            <w:r>
              <w:rPr>
                <w:color w:val="000000"/>
              </w:rPr>
              <w:t>“1”</w:t>
            </w:r>
            <w:r>
              <w:rPr>
                <w:rFonts w:hint="eastAsia"/>
                <w:color w:val="000000"/>
              </w:rPr>
              <w:t>有效，</w:t>
            </w:r>
            <w:r>
              <w:rPr>
                <w:color w:val="000000"/>
              </w:rPr>
              <w:t>东西时区标志不能同时为</w:t>
            </w: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东西时区标志不能同时为</w:t>
            </w:r>
            <w:r>
              <w:rPr>
                <w:rFonts w:hint="eastAsia"/>
                <w:color w:val="000000"/>
              </w:rPr>
              <w:t>1</w:t>
            </w:r>
          </w:p>
        </w:tc>
      </w:tr>
      <w:tr w:rsidR="00792CE6">
        <w:trPr>
          <w:trHeight w:val="46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  <w:color w:val="000000"/>
              </w:rPr>
              <w:t>保留</w:t>
            </w:r>
            <w:r>
              <w:rPr>
                <w:color w:val="000000"/>
              </w:rPr>
              <w:t>位</w:t>
            </w:r>
            <w:proofErr w:type="gramEnd"/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>
        <w:trPr>
          <w:trHeight w:val="3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east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color w:val="000000"/>
              </w:rPr>
              <w:t>东时区</w:t>
            </w:r>
            <w:r>
              <w:rPr>
                <w:color w:val="000000"/>
              </w:rPr>
              <w:t>标志</w:t>
            </w:r>
            <w:r>
              <w:rPr>
                <w:color w:val="000000"/>
              </w:rPr>
              <w:t>“1”</w:t>
            </w:r>
            <w:r>
              <w:rPr>
                <w:rFonts w:hint="eastAsia"/>
                <w:color w:val="000000"/>
              </w:rPr>
              <w:t>有效，</w:t>
            </w:r>
            <w:r>
              <w:rPr>
                <w:color w:val="000000"/>
              </w:rPr>
              <w:t>东西时区标志不能同时为</w:t>
            </w: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84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0x1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东西时区标志不能同时为</w:t>
            </w:r>
            <w:r>
              <w:rPr>
                <w:rFonts w:hint="eastAsia"/>
                <w:color w:val="000000"/>
              </w:rPr>
              <w:t>1</w:t>
            </w:r>
          </w:p>
        </w:tc>
      </w:tr>
    </w:tbl>
    <w:p w:rsidR="00792CE6" w:rsidRDefault="00A95579">
      <w:pPr>
        <w:pStyle w:val="30"/>
      </w:pPr>
      <w:bookmarkStart w:id="196" w:name="_Toc66713651"/>
      <w:bookmarkStart w:id="197" w:name="_Toc59716770"/>
      <w:bookmarkStart w:id="198" w:name="_Toc95900665"/>
      <w:r>
        <w:rPr>
          <w:rFonts w:hint="eastAsia"/>
        </w:rPr>
        <w:t>北斗超时</w:t>
      </w:r>
      <w:r>
        <w:t>监控门限寄存器</w:t>
      </w:r>
      <w:bookmarkEnd w:id="196"/>
      <w:bookmarkEnd w:id="197"/>
      <w:bookmarkEnd w:id="198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北斗</w:t>
      </w:r>
      <w:r>
        <w:t>超时监控门限寄存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北斗</w:t>
      </w:r>
      <w:r>
        <w:t>超时监控门限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19"/>
        <w:gridCol w:w="729"/>
        <w:gridCol w:w="1274"/>
        <w:gridCol w:w="2982"/>
        <w:gridCol w:w="1366"/>
        <w:gridCol w:w="1074"/>
        <w:gridCol w:w="974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0xB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T</w:t>
            </w:r>
            <w:r>
              <w:rPr>
                <w:rFonts w:hint="eastAsia"/>
              </w:rPr>
              <w:t>imeout_</w:t>
            </w:r>
            <w:r>
              <w:t>sec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北斗</w:t>
            </w:r>
            <w:r>
              <w:t>输出语句和</w:t>
            </w:r>
            <w:r>
              <w:rPr>
                <w:rFonts w:hint="eastAsia"/>
              </w:rPr>
              <w:t>PPS</w:t>
            </w:r>
            <w:r>
              <w:rPr>
                <w:rFonts w:hint="eastAsia"/>
              </w:rPr>
              <w:t>监控超时</w:t>
            </w:r>
            <w:r>
              <w:t>门限，单位秒。</w:t>
            </w:r>
            <w:r>
              <w:rPr>
                <w:rFonts w:hint="eastAsia"/>
              </w:rPr>
              <w:t>在</w:t>
            </w:r>
            <w:r>
              <w:t>超</w:t>
            </w:r>
            <w:r>
              <w:rPr>
                <w:rFonts w:hint="eastAsia"/>
              </w:rPr>
              <w:t>过</w:t>
            </w:r>
            <w:r>
              <w:t>门限</w:t>
            </w:r>
            <w:r>
              <w:rPr>
                <w:rFonts w:hint="eastAsia"/>
              </w:rPr>
              <w:t>时间</w:t>
            </w:r>
            <w:r>
              <w:t>内，没有检测到相应的</w:t>
            </w:r>
            <w:r>
              <w:rPr>
                <w:rFonts w:hint="eastAsia"/>
              </w:rPr>
              <w:t>输出</w:t>
            </w:r>
            <w:r>
              <w:t>语句，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PPS</w:t>
            </w:r>
            <w:r>
              <w:rPr>
                <w:rFonts w:hint="eastAsia"/>
              </w:rPr>
              <w:t>。</w:t>
            </w:r>
            <w:r>
              <w:t>那么</w:t>
            </w:r>
            <w:r>
              <w:rPr>
                <w:rFonts w:hint="eastAsia"/>
              </w:rPr>
              <w:t>对应</w:t>
            </w:r>
            <w:r>
              <w:t>的</w:t>
            </w:r>
            <w:r>
              <w:rPr>
                <w:rFonts w:hint="eastAsia"/>
              </w:rPr>
              <w:t>语句</w:t>
            </w:r>
            <w:r>
              <w:t>有效标志</w:t>
            </w:r>
            <w:r>
              <w:rPr>
                <w:rFonts w:hint="eastAsia"/>
              </w:rPr>
              <w:t>将</w:t>
            </w:r>
            <w:r>
              <w:t>会置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。例如</w:t>
            </w:r>
            <w:r>
              <w:rPr>
                <w:rFonts w:hint="eastAsia"/>
              </w:rPr>
              <w:t>0x6</w:t>
            </w:r>
            <w:r>
              <w:rPr>
                <w:rFonts w:hint="eastAsia"/>
              </w:rPr>
              <w:t>寄存器</w:t>
            </w:r>
            <w:r>
              <w:t>的</w:t>
            </w:r>
            <w:r>
              <w:t>pps_vld,gga_vld,zda_vld,rmc_vld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bookmarkStart w:id="199" w:name="_Toc95900666"/>
      <w:bookmarkStart w:id="200" w:name="_Toc59716771"/>
      <w:bookmarkStart w:id="201" w:name="_Toc66713652"/>
      <w:r>
        <w:rPr>
          <w:rFonts w:hint="eastAsia"/>
        </w:rPr>
        <w:t>GGA</w:t>
      </w:r>
      <w:r>
        <w:rPr>
          <w:rFonts w:hint="eastAsia"/>
        </w:rPr>
        <w:t>语句</w:t>
      </w:r>
      <w:r>
        <w:t>标识寄存器</w:t>
      </w:r>
      <w:bookmarkEnd w:id="199"/>
      <w:bookmarkEnd w:id="200"/>
      <w:bookmarkEnd w:id="201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语句</w:t>
      </w:r>
      <w:r>
        <w:t>标识寄存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语句</w:t>
      </w:r>
      <w:r>
        <w:t>标识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30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32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g</w:t>
            </w:r>
            <w:r>
              <w:rPr>
                <w:rFonts w:hint="eastAsia"/>
              </w:rPr>
              <w:t>ga</w:t>
            </w:r>
            <w:r>
              <w:t>_vld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语句</w:t>
            </w:r>
            <w:r>
              <w:t>正常工作标志</w:t>
            </w:r>
          </w:p>
          <w:p w:rsidR="00792CE6" w:rsidRDefault="00A95579">
            <w:pPr>
              <w:pStyle w:val="affff7"/>
              <w:jc w:val="center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GGA_ID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语句</w:t>
            </w:r>
            <w:r>
              <w:t>的标识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BD</w:t>
            </w:r>
            <w:r>
              <w:rPr>
                <w:rFonts w:hint="eastAsia"/>
                <w:color w:val="000000"/>
              </w:rPr>
              <w:t>：北二代</w:t>
            </w:r>
            <w:r>
              <w:rPr>
                <w:color w:val="000000"/>
              </w:rPr>
              <w:t>卫星系统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GP</w:t>
            </w:r>
            <w:r>
              <w:rPr>
                <w:rFonts w:hint="eastAsia"/>
                <w:color w:val="000000"/>
              </w:rPr>
              <w:t>：全球</w:t>
            </w:r>
            <w:r>
              <w:rPr>
                <w:color w:val="000000"/>
              </w:rPr>
              <w:t>定位系统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GN</w:t>
            </w:r>
            <w:r>
              <w:rPr>
                <w:rFonts w:hint="eastAsia"/>
                <w:color w:val="000000"/>
              </w:rPr>
              <w:t>：全球</w:t>
            </w:r>
            <w:r>
              <w:rPr>
                <w:color w:val="000000"/>
              </w:rPr>
              <w:t>导航卫星系统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CC</w:t>
            </w:r>
            <w:r>
              <w:rPr>
                <w:rFonts w:hint="eastAsia"/>
                <w:color w:val="000000"/>
              </w:rPr>
              <w:t>：计算机</w:t>
            </w:r>
            <w:r>
              <w:rPr>
                <w:color w:val="000000"/>
              </w:rPr>
              <w:t>系统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：专用</w:t>
            </w:r>
            <w:r>
              <w:rPr>
                <w:color w:val="000000"/>
              </w:rPr>
              <w:t>语句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bookmarkStart w:id="202" w:name="_Toc66713653"/>
      <w:bookmarkStart w:id="203" w:name="_Toc59716772"/>
      <w:bookmarkStart w:id="204" w:name="_Toc95900667"/>
      <w:r>
        <w:rPr>
          <w:rFonts w:hint="eastAsia"/>
        </w:rPr>
        <w:t>GGA</w:t>
      </w:r>
      <w:r>
        <w:rPr>
          <w:rFonts w:hint="eastAsia"/>
        </w:rPr>
        <w:t>纬度</w:t>
      </w:r>
      <w:r>
        <w:rPr>
          <w:rFonts w:hint="eastAsia"/>
        </w:rPr>
        <w:t>0</w:t>
      </w:r>
      <w:r>
        <w:t>寄存器</w:t>
      </w:r>
      <w:bookmarkEnd w:id="202"/>
      <w:bookmarkEnd w:id="203"/>
      <w:bookmarkEnd w:id="204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纬度</w:t>
      </w:r>
      <w:r>
        <w:rPr>
          <w:rFonts w:hint="eastAsia"/>
        </w:rPr>
        <w:t>0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纬度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</w:t>
            </w:r>
            <w:r>
              <w:t>wd0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</w:t>
            </w:r>
            <w:r>
              <w:lastRenderedPageBreak/>
              <w:t>前的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05" w:name="_Toc59716773"/>
      <w:bookmarkStart w:id="206" w:name="_Toc66713654"/>
      <w:bookmarkStart w:id="207" w:name="_Toc95900668"/>
      <w:r>
        <w:rPr>
          <w:rFonts w:hint="eastAsia"/>
        </w:rPr>
        <w:lastRenderedPageBreak/>
        <w:t>GGA</w:t>
      </w:r>
      <w:r>
        <w:rPr>
          <w:rFonts w:hint="eastAsia"/>
        </w:rPr>
        <w:t>纬度</w:t>
      </w:r>
      <w:r>
        <w:rPr>
          <w:rFonts w:hint="eastAsia"/>
        </w:rPr>
        <w:t>1</w:t>
      </w:r>
      <w:r>
        <w:t>寄存器</w:t>
      </w:r>
      <w:bookmarkEnd w:id="205"/>
      <w:bookmarkEnd w:id="206"/>
      <w:bookmarkEnd w:id="207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纬度</w:t>
      </w:r>
      <w:r>
        <w:rPr>
          <w:rFonts w:hint="eastAsia"/>
        </w:rPr>
        <w:t>1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纬度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</w:t>
            </w:r>
            <w:r>
              <w:t>wd1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后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08" w:name="_Toc59716774"/>
      <w:bookmarkStart w:id="209" w:name="_Toc95900669"/>
      <w:bookmarkStart w:id="210" w:name="_Toc66713655"/>
      <w:r>
        <w:rPr>
          <w:rFonts w:hint="eastAsia"/>
        </w:rPr>
        <w:t>GGA</w:t>
      </w:r>
      <w:r>
        <w:rPr>
          <w:rFonts w:hint="eastAsia"/>
        </w:rPr>
        <w:t>纬度方向</w:t>
      </w:r>
      <w:r>
        <w:t>寄存器</w:t>
      </w:r>
      <w:bookmarkEnd w:id="208"/>
      <w:bookmarkEnd w:id="209"/>
      <w:bookmarkEnd w:id="210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纬度方向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方向纬度寄存器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</w:t>
            </w:r>
            <w:r>
              <w:t>wdir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纬度方向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”，</w:t>
            </w:r>
            <w:r>
              <w:t>北纬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”，南纬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11" w:name="_Toc59716775"/>
      <w:bookmarkStart w:id="212" w:name="_Toc66713656"/>
      <w:bookmarkStart w:id="213" w:name="_Toc95900670"/>
      <w:r>
        <w:rPr>
          <w:rFonts w:hint="eastAsia"/>
        </w:rPr>
        <w:t>GGA</w:t>
      </w:r>
      <w:r>
        <w:rPr>
          <w:rFonts w:hint="eastAsia"/>
        </w:rPr>
        <w:t>经度</w:t>
      </w:r>
      <w:r>
        <w:rPr>
          <w:rFonts w:hint="eastAsia"/>
        </w:rPr>
        <w:t>0</w:t>
      </w:r>
      <w:r>
        <w:t>寄存器</w:t>
      </w:r>
      <w:bookmarkEnd w:id="211"/>
      <w:bookmarkEnd w:id="212"/>
      <w:bookmarkEnd w:id="213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经度</w:t>
      </w:r>
      <w:r>
        <w:rPr>
          <w:rFonts w:hint="eastAsia"/>
        </w:rPr>
        <w:t>0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经度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0x14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</w:t>
            </w:r>
            <w:r>
              <w:t>jd0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之前的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14" w:name="_Toc95900671"/>
      <w:bookmarkStart w:id="215" w:name="_Toc59716776"/>
      <w:bookmarkStart w:id="216" w:name="_Toc66713657"/>
      <w:r>
        <w:rPr>
          <w:rFonts w:hint="eastAsia"/>
        </w:rPr>
        <w:t>GGA</w:t>
      </w:r>
      <w:r>
        <w:rPr>
          <w:rFonts w:hint="eastAsia"/>
        </w:rPr>
        <w:t>经度</w:t>
      </w:r>
      <w:r>
        <w:rPr>
          <w:rFonts w:hint="eastAsia"/>
        </w:rPr>
        <w:t>1</w:t>
      </w:r>
      <w:r>
        <w:t>寄存器</w:t>
      </w:r>
      <w:bookmarkEnd w:id="214"/>
      <w:bookmarkEnd w:id="215"/>
      <w:bookmarkEnd w:id="216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经度</w:t>
      </w:r>
      <w:r>
        <w:rPr>
          <w:rFonts w:hint="eastAsia"/>
        </w:rPr>
        <w:t>1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经度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0x15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</w:t>
            </w:r>
            <w:r>
              <w:t>jd1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后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17" w:name="_Toc95900672"/>
      <w:bookmarkStart w:id="218" w:name="_Toc66713658"/>
      <w:bookmarkStart w:id="219" w:name="_Toc59716777"/>
      <w:r>
        <w:rPr>
          <w:rFonts w:hint="eastAsia"/>
        </w:rPr>
        <w:lastRenderedPageBreak/>
        <w:t>GGA</w:t>
      </w:r>
      <w:r>
        <w:rPr>
          <w:rFonts w:hint="eastAsia"/>
        </w:rPr>
        <w:t>经度方向</w:t>
      </w:r>
      <w:r>
        <w:t>寄存器</w:t>
      </w:r>
      <w:bookmarkEnd w:id="217"/>
      <w:bookmarkEnd w:id="218"/>
      <w:bookmarkEnd w:id="219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经度方向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经度</w:t>
      </w:r>
      <w:r>
        <w:t>方向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0x16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GGA_</w:t>
            </w:r>
            <w:r>
              <w:t>jdir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经度方向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”，西经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t>E</w:t>
            </w:r>
            <w:r>
              <w:rPr>
                <w:rFonts w:hint="eastAsia"/>
              </w:rPr>
              <w:t>”，东</w:t>
            </w:r>
            <w:r>
              <w:t>经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20" w:name="_Toc59716778"/>
      <w:bookmarkStart w:id="221" w:name="_Toc66713659"/>
      <w:bookmarkStart w:id="222" w:name="_Toc95900673"/>
      <w:r>
        <w:rPr>
          <w:rFonts w:hint="eastAsia"/>
        </w:rPr>
        <w:t>GGA</w:t>
      </w:r>
      <w:r>
        <w:rPr>
          <w:rFonts w:hint="eastAsia"/>
        </w:rPr>
        <w:t>卫星</w:t>
      </w:r>
      <w:r>
        <w:t>数目寄存器</w:t>
      </w:r>
      <w:bookmarkEnd w:id="220"/>
      <w:bookmarkEnd w:id="221"/>
      <w:bookmarkEnd w:id="222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GGA</w:t>
      </w:r>
      <w:r>
        <w:rPr>
          <w:rFonts w:hint="eastAsia"/>
        </w:rPr>
        <w:t>经度方向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GGA</w:t>
      </w:r>
      <w:r>
        <w:rPr>
          <w:rFonts w:hint="eastAsia"/>
        </w:rPr>
        <w:t>经度</w:t>
      </w:r>
      <w:r>
        <w:t>方向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83"/>
        <w:gridCol w:w="2669"/>
        <w:gridCol w:w="1490"/>
        <w:gridCol w:w="1152"/>
        <w:gridCol w:w="1015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0x1a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31:12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388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G</w:t>
            </w:r>
            <w:r>
              <w:rPr>
                <w:rFonts w:hint="eastAsia"/>
              </w:rPr>
              <w:t>ga</w:t>
            </w:r>
            <w:r>
              <w:t>_state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状态</w:t>
            </w:r>
            <w:r>
              <w:t>指示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</w:tc>
      </w:tr>
      <w:tr w:rsidR="00792CE6">
        <w:trPr>
          <w:trHeight w:val="27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G</w:t>
            </w:r>
            <w:r>
              <w:rPr>
                <w:rFonts w:hint="eastAsia"/>
              </w:rPr>
              <w:t>ga_</w:t>
            </w:r>
            <w:r>
              <w:t>satellite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参与</w:t>
            </w:r>
            <w:r>
              <w:t>定位的卫星数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23" w:name="_Toc66713660"/>
      <w:bookmarkStart w:id="224" w:name="_Toc95900674"/>
      <w:bookmarkStart w:id="225" w:name="_Toc59716779"/>
      <w:r>
        <w:rPr>
          <w:rFonts w:hint="eastAsia"/>
        </w:rPr>
        <w:t>ZDA</w:t>
      </w:r>
      <w:r>
        <w:rPr>
          <w:rFonts w:hint="eastAsia"/>
        </w:rPr>
        <w:t>语句</w:t>
      </w:r>
      <w:r>
        <w:t>标识寄存器</w:t>
      </w:r>
      <w:bookmarkEnd w:id="223"/>
      <w:bookmarkEnd w:id="224"/>
      <w:bookmarkEnd w:id="225"/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rFonts w:hint="eastAsia"/>
          <w:color w:val="3333FF"/>
        </w:rPr>
        <w:t>【指南：这里按上面的格式来写了。】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ZDA</w:t>
      </w:r>
      <w:r>
        <w:rPr>
          <w:rFonts w:hint="eastAsia"/>
        </w:rPr>
        <w:t>语句</w:t>
      </w:r>
      <w:r>
        <w:t>标识寄存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ZDA</w:t>
      </w:r>
      <w:r>
        <w:rPr>
          <w:rFonts w:hint="eastAsia"/>
        </w:rPr>
        <w:t>语句</w:t>
      </w:r>
      <w:r>
        <w:t>标识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90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72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da_</w:t>
            </w:r>
            <w:r>
              <w:t>valid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正常工作标志</w:t>
            </w:r>
          </w:p>
          <w:p w:rsidR="00792CE6" w:rsidRDefault="00A95579">
            <w:pPr>
              <w:pStyle w:val="affff7"/>
              <w:jc w:val="center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ZDA</w:t>
            </w:r>
            <w:r>
              <w:rPr>
                <w:rFonts w:hint="eastAsia"/>
              </w:rPr>
              <w:t>_ID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语句</w:t>
            </w:r>
            <w:r>
              <w:t>的标识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BD</w:t>
            </w:r>
            <w:r>
              <w:rPr>
                <w:rFonts w:hint="eastAsia"/>
                <w:color w:val="000000"/>
              </w:rPr>
              <w:t>：北二代</w:t>
            </w:r>
            <w:r>
              <w:rPr>
                <w:color w:val="000000"/>
              </w:rPr>
              <w:t>卫星系统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GP</w:t>
            </w:r>
            <w:r>
              <w:rPr>
                <w:rFonts w:hint="eastAsia"/>
                <w:color w:val="000000"/>
              </w:rPr>
              <w:t>：全球</w:t>
            </w:r>
            <w:r>
              <w:rPr>
                <w:color w:val="000000"/>
              </w:rPr>
              <w:t>定位系统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GN</w:t>
            </w:r>
            <w:r>
              <w:rPr>
                <w:rFonts w:hint="eastAsia"/>
                <w:color w:val="000000"/>
              </w:rPr>
              <w:t>：全球</w:t>
            </w:r>
            <w:r>
              <w:rPr>
                <w:color w:val="000000"/>
              </w:rPr>
              <w:t>导航卫星系统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CC</w:t>
            </w:r>
            <w:r>
              <w:rPr>
                <w:rFonts w:hint="eastAsia"/>
                <w:color w:val="000000"/>
              </w:rPr>
              <w:t>：计算机</w:t>
            </w:r>
            <w:r>
              <w:rPr>
                <w:color w:val="000000"/>
              </w:rPr>
              <w:t>系统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：专用</w:t>
            </w:r>
            <w:r>
              <w:rPr>
                <w:color w:val="000000"/>
              </w:rPr>
              <w:t>语句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26" w:name="_Toc59716780"/>
      <w:bookmarkStart w:id="227" w:name="_Toc95900675"/>
      <w:bookmarkStart w:id="228" w:name="_Toc66713661"/>
      <w:r>
        <w:rPr>
          <w:rFonts w:hint="eastAsia"/>
        </w:rPr>
        <w:t>ZDA</w:t>
      </w:r>
      <w:r>
        <w:rPr>
          <w:rFonts w:hint="eastAsia"/>
        </w:rPr>
        <w:t>年</w:t>
      </w:r>
      <w:r>
        <w:t>月日寄存器</w:t>
      </w:r>
      <w:bookmarkEnd w:id="226"/>
      <w:bookmarkEnd w:id="227"/>
      <w:bookmarkEnd w:id="22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ZDA</w:t>
      </w:r>
      <w:r>
        <w:rPr>
          <w:rFonts w:hint="eastAsia"/>
        </w:rPr>
        <w:t>年月日寄存器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81"/>
        <w:gridCol w:w="1273"/>
        <w:gridCol w:w="2653"/>
        <w:gridCol w:w="1482"/>
        <w:gridCol w:w="1146"/>
        <w:gridCol w:w="1010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0x21</w:t>
            </w:r>
          </w:p>
        </w:tc>
        <w:tc>
          <w:tcPr>
            <w:tcW w:w="7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_year</w:t>
            </w:r>
          </w:p>
        </w:tc>
        <w:tc>
          <w:tcPr>
            <w:tcW w:w="26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年，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x7e4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74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5:8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_month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月，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t>，即为</w:t>
            </w:r>
            <w:r>
              <w:rPr>
                <w:rFonts w:hint="eastAsia"/>
              </w:rPr>
              <w:t>0</w:t>
            </w:r>
            <w:r>
              <w:t xml:space="preserve">xc 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_day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日</w:t>
            </w:r>
            <w: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日，</w:t>
            </w:r>
            <w: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29" w:name="_Toc95900676"/>
      <w:bookmarkStart w:id="230" w:name="_Toc66713662"/>
      <w:bookmarkStart w:id="231" w:name="_Toc59716781"/>
      <w:r>
        <w:rPr>
          <w:rFonts w:hint="eastAsia"/>
        </w:rPr>
        <w:lastRenderedPageBreak/>
        <w:t>ZDA</w:t>
      </w:r>
      <w:r>
        <w:t>时分秒寄存器</w:t>
      </w:r>
      <w:bookmarkEnd w:id="229"/>
      <w:bookmarkEnd w:id="230"/>
      <w:bookmarkEnd w:id="23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ZDA</w:t>
      </w:r>
      <w:r>
        <w:rPr>
          <w:rFonts w:hint="eastAsia"/>
        </w:rPr>
        <w:t>时分秒寄存器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81"/>
        <w:gridCol w:w="1273"/>
        <w:gridCol w:w="2653"/>
        <w:gridCol w:w="1482"/>
        <w:gridCol w:w="1146"/>
        <w:gridCol w:w="1010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0x22</w:t>
            </w:r>
          </w:p>
        </w:tc>
        <w:tc>
          <w:tcPr>
            <w:tcW w:w="7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76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</w:t>
            </w:r>
            <w:r>
              <w:rPr>
                <w:color w:val="000000"/>
              </w:rPr>
              <w:t>:16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_hour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时，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点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x17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1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15:8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_minute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分，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分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xc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_second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32" w:name="_Toc66713663"/>
      <w:bookmarkStart w:id="233" w:name="_Toc95900677"/>
      <w:bookmarkStart w:id="234" w:name="_Toc59716782"/>
      <w:r>
        <w:rPr>
          <w:rFonts w:hint="eastAsia"/>
        </w:rPr>
        <w:t>ZDA</w:t>
      </w:r>
      <w:r>
        <w:rPr>
          <w:rFonts w:hint="eastAsia"/>
        </w:rPr>
        <w:t>状态</w:t>
      </w:r>
      <w:r>
        <w:t>寄存器</w:t>
      </w:r>
      <w:bookmarkEnd w:id="232"/>
      <w:bookmarkEnd w:id="23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ZDA</w:t>
      </w:r>
      <w:r>
        <w:rPr>
          <w:rFonts w:hint="eastAsia"/>
        </w:rPr>
        <w:t>时分秒寄存器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1"/>
        <w:gridCol w:w="777"/>
        <w:gridCol w:w="1444"/>
        <w:gridCol w:w="2579"/>
        <w:gridCol w:w="1447"/>
        <w:gridCol w:w="1122"/>
        <w:gridCol w:w="988"/>
      </w:tblGrid>
      <w:tr w:rsidR="00792CE6">
        <w:trPr>
          <w:jc w:val="center"/>
        </w:trPr>
        <w:tc>
          <w:tcPr>
            <w:tcW w:w="9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5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4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61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0x28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31:16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5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11"/>
          <w:jc w:val="center"/>
        </w:trPr>
        <w:tc>
          <w:tcPr>
            <w:tcW w:w="96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15:8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_time_type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 xml:space="preserve">ANSI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0x30</w:t>
            </w:r>
            <w:r>
              <w:rPr>
                <w:rFonts w:hint="eastAsia"/>
              </w:rPr>
              <w:t>，</w:t>
            </w:r>
            <w:r>
              <w:t>时间</w:t>
            </w:r>
            <w:proofErr w:type="gramStart"/>
            <w:r>
              <w:t>不</w:t>
            </w:r>
            <w:proofErr w:type="gramEnd"/>
            <w:r>
              <w:t>可用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0x31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BD2</w:t>
            </w:r>
            <w:r>
              <w:rPr>
                <w:rFonts w:hint="eastAsia"/>
              </w:rPr>
              <w:t>系统</w:t>
            </w:r>
            <w:r>
              <w:t>时间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0x32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系统</w:t>
            </w:r>
            <w:r>
              <w:t>时间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0x33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UTC</w:t>
            </w:r>
            <w:r>
              <w:rPr>
                <w:rFonts w:hint="eastAsia"/>
              </w:rPr>
              <w:t>系统</w:t>
            </w:r>
            <w:r>
              <w:t>时间</w:t>
            </w:r>
          </w:p>
          <w:p w:rsidR="00792CE6" w:rsidRDefault="00792CE6">
            <w:pPr>
              <w:pStyle w:val="affff7"/>
            </w:pPr>
          </w:p>
        </w:tc>
        <w:tc>
          <w:tcPr>
            <w:tcW w:w="1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61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4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z</w:t>
            </w:r>
            <w:r>
              <w:rPr>
                <w:rFonts w:hint="eastAsia"/>
              </w:rPr>
              <w:t>da</w:t>
            </w:r>
            <w:r>
              <w:t>_pps_status</w:t>
            </w:r>
          </w:p>
        </w:tc>
        <w:tc>
          <w:tcPr>
            <w:tcW w:w="25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ANSI “V”0x56,pps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可</w:t>
            </w:r>
            <w:r>
              <w:t>用</w:t>
            </w:r>
          </w:p>
          <w:p w:rsidR="00792CE6" w:rsidRDefault="00A95579">
            <w:pPr>
              <w:pStyle w:val="affff7"/>
              <w:jc w:val="center"/>
            </w:pPr>
            <w:r>
              <w:t>“</w:t>
            </w:r>
            <w:r>
              <w:rPr>
                <w:rFonts w:hint="eastAsia"/>
              </w:rPr>
              <w:t>A</w:t>
            </w:r>
            <w:r>
              <w:t>”0x41</w:t>
            </w:r>
            <w:r>
              <w:rPr>
                <w:rFonts w:hint="eastAsia"/>
              </w:rPr>
              <w:t>，</w:t>
            </w:r>
            <w:r>
              <w:t>pps</w:t>
            </w:r>
            <w:r>
              <w:rPr>
                <w:rFonts w:hint="eastAsia"/>
              </w:rPr>
              <w:t>可用</w:t>
            </w:r>
          </w:p>
        </w:tc>
        <w:tc>
          <w:tcPr>
            <w:tcW w:w="14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9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35" w:name="_Toc95900678"/>
      <w:bookmarkStart w:id="236" w:name="_Toc66713664"/>
      <w:r>
        <w:t>RMC</w:t>
      </w:r>
      <w:r>
        <w:rPr>
          <w:rFonts w:hint="eastAsia"/>
        </w:rPr>
        <w:t>语句</w:t>
      </w:r>
      <w:r>
        <w:t>标识寄存器</w:t>
      </w:r>
      <w:bookmarkEnd w:id="234"/>
      <w:bookmarkEnd w:id="235"/>
      <w:bookmarkEnd w:id="23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语句</w:t>
      </w:r>
      <w:r>
        <w:t>标识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50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2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</w:t>
            </w:r>
            <w:r>
              <w:rPr>
                <w:rFonts w:hint="eastAsia"/>
              </w:rPr>
              <w:t>_</w:t>
            </w:r>
            <w:r>
              <w:t>valid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语句</w:t>
            </w:r>
            <w:r>
              <w:t>正常工作标志</w:t>
            </w:r>
          </w:p>
          <w:p w:rsidR="00792CE6" w:rsidRDefault="00A95579">
            <w:pPr>
              <w:pStyle w:val="affff7"/>
              <w:jc w:val="center"/>
            </w:pPr>
            <w:r>
              <w:t>“1”</w:t>
            </w:r>
            <w:r>
              <w:rPr>
                <w:rFonts w:hint="eastAsia"/>
              </w:rPr>
              <w:t>正常，</w:t>
            </w:r>
            <w:r>
              <w:t>“0”</w:t>
            </w:r>
            <w:r>
              <w:rPr>
                <w:rFonts w:hint="eastAsia"/>
              </w:rPr>
              <w:t>异常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RMC_ID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GGA</w:t>
            </w:r>
            <w:r>
              <w:rPr>
                <w:rFonts w:hint="eastAsia"/>
              </w:rPr>
              <w:t>语句</w:t>
            </w:r>
            <w:r>
              <w:t>的标识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BD</w:t>
            </w:r>
            <w:r>
              <w:rPr>
                <w:rFonts w:hint="eastAsia"/>
                <w:color w:val="000000"/>
              </w:rPr>
              <w:t>：北二代</w:t>
            </w:r>
            <w:r>
              <w:rPr>
                <w:color w:val="000000"/>
              </w:rPr>
              <w:t>卫星系统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GP</w:t>
            </w:r>
            <w:r>
              <w:rPr>
                <w:rFonts w:hint="eastAsia"/>
                <w:color w:val="000000"/>
              </w:rPr>
              <w:t>：全球</w:t>
            </w:r>
            <w:r>
              <w:rPr>
                <w:color w:val="000000"/>
              </w:rPr>
              <w:t>定位系统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GN</w:t>
            </w:r>
            <w:r>
              <w:rPr>
                <w:rFonts w:hint="eastAsia"/>
                <w:color w:val="000000"/>
              </w:rPr>
              <w:t>：全球</w:t>
            </w:r>
            <w:r>
              <w:rPr>
                <w:color w:val="000000"/>
              </w:rPr>
              <w:t>导航卫星系统</w:t>
            </w:r>
          </w:p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CC</w:t>
            </w:r>
            <w:r>
              <w:rPr>
                <w:rFonts w:hint="eastAsia"/>
                <w:color w:val="000000"/>
              </w:rPr>
              <w:t>：计算机</w:t>
            </w:r>
            <w:r>
              <w:rPr>
                <w:color w:val="000000"/>
              </w:rPr>
              <w:t>系统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：专用</w:t>
            </w:r>
            <w:r>
              <w:rPr>
                <w:color w:val="000000"/>
              </w:rPr>
              <w:t>语句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37" w:name="_Toc95900679"/>
      <w:bookmarkStart w:id="238" w:name="_Toc66713665"/>
      <w:bookmarkStart w:id="239" w:name="_Toc59716783"/>
      <w:r>
        <w:rPr>
          <w:rFonts w:hint="eastAsia"/>
        </w:rPr>
        <w:t>RMC</w:t>
      </w:r>
      <w:r>
        <w:rPr>
          <w:rFonts w:hint="eastAsia"/>
        </w:rPr>
        <w:t>纬度</w:t>
      </w:r>
      <w:r>
        <w:rPr>
          <w:rFonts w:hint="eastAsia"/>
        </w:rPr>
        <w:t>0</w:t>
      </w:r>
      <w:r>
        <w:t>寄存器</w:t>
      </w:r>
      <w:bookmarkEnd w:id="237"/>
      <w:bookmarkEnd w:id="238"/>
      <w:bookmarkEnd w:id="23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纬度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</w:t>
            </w:r>
            <w:r>
              <w:t>wd0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MRC</w:t>
            </w:r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之前的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40" w:name="_Toc95900680"/>
      <w:bookmarkStart w:id="241" w:name="_Toc59716784"/>
      <w:bookmarkStart w:id="242" w:name="_Toc66713666"/>
      <w:r>
        <w:t>RMC</w:t>
      </w:r>
      <w:r>
        <w:rPr>
          <w:rFonts w:hint="eastAsia"/>
        </w:rPr>
        <w:t>纬度</w:t>
      </w:r>
      <w:r>
        <w:rPr>
          <w:rFonts w:hint="eastAsia"/>
        </w:rPr>
        <w:t>1</w:t>
      </w:r>
      <w:r>
        <w:t>寄存器</w:t>
      </w:r>
      <w:bookmarkEnd w:id="240"/>
      <w:bookmarkEnd w:id="241"/>
      <w:bookmarkEnd w:id="24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纬度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</w:t>
            </w:r>
            <w:r>
              <w:rPr>
                <w:rFonts w:hint="eastAsia"/>
              </w:rPr>
              <w:t>_</w:t>
            </w:r>
            <w:r>
              <w:t>wd1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</w:t>
            </w:r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后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43" w:name="_Toc95900681"/>
      <w:bookmarkStart w:id="244" w:name="_Toc59716785"/>
      <w:bookmarkStart w:id="245" w:name="_Toc66713667"/>
      <w:r>
        <w:rPr>
          <w:rFonts w:hint="eastAsia"/>
        </w:rPr>
        <w:t>RMC</w:t>
      </w:r>
      <w:r>
        <w:rPr>
          <w:rFonts w:hint="eastAsia"/>
        </w:rPr>
        <w:t>纬度方向</w:t>
      </w:r>
      <w:r>
        <w:t>寄存器</w:t>
      </w:r>
      <w:bookmarkEnd w:id="243"/>
      <w:bookmarkEnd w:id="244"/>
      <w:bookmarkEnd w:id="24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RMC</w:t>
      </w:r>
      <w:r>
        <w:rPr>
          <w:rFonts w:hint="eastAsia"/>
        </w:rPr>
        <w:t>方向纬度寄存器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</w:t>
            </w:r>
            <w:r>
              <w:t>wdir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纬度方向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”，</w:t>
            </w:r>
            <w:r>
              <w:t>北纬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”，南纬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46" w:name="_Toc95900682"/>
      <w:bookmarkStart w:id="247" w:name="_Toc66713668"/>
      <w:bookmarkStart w:id="248" w:name="_Toc59716786"/>
      <w:r>
        <w:rPr>
          <w:rFonts w:hint="eastAsia"/>
        </w:rPr>
        <w:t>RMC</w:t>
      </w:r>
      <w:r>
        <w:rPr>
          <w:rFonts w:hint="eastAsia"/>
        </w:rPr>
        <w:t>经度</w:t>
      </w:r>
      <w:r>
        <w:rPr>
          <w:rFonts w:hint="eastAsia"/>
        </w:rPr>
        <w:t>0</w:t>
      </w:r>
      <w:r>
        <w:t>寄存器</w:t>
      </w:r>
      <w:bookmarkEnd w:id="246"/>
      <w:bookmarkEnd w:id="247"/>
      <w:bookmarkEnd w:id="24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经度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0x34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</w:t>
            </w:r>
            <w:r>
              <w:t>jd0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之前的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49" w:name="_Toc59716787"/>
      <w:bookmarkStart w:id="250" w:name="_Toc95900683"/>
      <w:bookmarkStart w:id="251" w:name="_Toc66713669"/>
      <w:r>
        <w:rPr>
          <w:rFonts w:hint="eastAsia"/>
        </w:rPr>
        <w:t>RMC</w:t>
      </w:r>
      <w:r>
        <w:rPr>
          <w:rFonts w:hint="eastAsia"/>
        </w:rPr>
        <w:t>经度</w:t>
      </w:r>
      <w:r>
        <w:rPr>
          <w:rFonts w:hint="eastAsia"/>
        </w:rPr>
        <w:t>1</w:t>
      </w:r>
      <w:r>
        <w:t>寄存器</w:t>
      </w:r>
      <w:bookmarkEnd w:id="249"/>
      <w:bookmarkEnd w:id="250"/>
      <w:bookmarkEnd w:id="25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经度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0x35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</w:t>
            </w:r>
            <w:r>
              <w:t>jd1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后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52" w:name="_Toc66713670"/>
      <w:bookmarkStart w:id="253" w:name="_Toc95900684"/>
      <w:bookmarkStart w:id="254" w:name="_Toc59716788"/>
      <w:r>
        <w:rPr>
          <w:rFonts w:hint="eastAsia"/>
        </w:rPr>
        <w:t>RMC</w:t>
      </w:r>
      <w:r>
        <w:rPr>
          <w:rFonts w:hint="eastAsia"/>
        </w:rPr>
        <w:t>经度方向</w:t>
      </w:r>
      <w:r>
        <w:t>寄存器</w:t>
      </w:r>
      <w:bookmarkEnd w:id="252"/>
      <w:bookmarkEnd w:id="253"/>
      <w:bookmarkEnd w:id="25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经度</w:t>
      </w:r>
      <w:r>
        <w:t>方向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lastRenderedPageBreak/>
              <w:t>0x36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</w:t>
            </w:r>
            <w:r>
              <w:t>jdir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经度方向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”，西经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“</w:t>
            </w:r>
            <w:r>
              <w:t>E</w:t>
            </w:r>
            <w:r>
              <w:rPr>
                <w:rFonts w:hint="eastAsia"/>
              </w:rPr>
              <w:t>”，东</w:t>
            </w:r>
            <w:r>
              <w:t>经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55" w:name="_Toc59716789"/>
      <w:bookmarkStart w:id="256" w:name="_Toc66713671"/>
      <w:bookmarkStart w:id="257" w:name="_Toc95900685"/>
      <w:r>
        <w:rPr>
          <w:rFonts w:hint="eastAsia"/>
        </w:rPr>
        <w:t>RMC</w:t>
      </w:r>
      <w:r>
        <w:rPr>
          <w:rFonts w:hint="eastAsia"/>
        </w:rPr>
        <w:t>定位</w:t>
      </w:r>
      <w:r>
        <w:t>状态寄存器</w:t>
      </w:r>
      <w:bookmarkEnd w:id="255"/>
      <w:bookmarkEnd w:id="256"/>
      <w:bookmarkEnd w:id="25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定位</w:t>
      </w:r>
      <w:r>
        <w:t>状态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34"/>
        <w:gridCol w:w="1317"/>
        <w:gridCol w:w="2655"/>
        <w:gridCol w:w="1482"/>
        <w:gridCol w:w="1146"/>
        <w:gridCol w:w="1012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3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0x37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3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RMC_</w:t>
            </w:r>
            <w:r>
              <w:t>poison</w:t>
            </w:r>
          </w:p>
        </w:tc>
        <w:tc>
          <w:tcPr>
            <w:tcW w:w="26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定位</w:t>
            </w:r>
            <w:r>
              <w:t>状态</w:t>
            </w:r>
            <w:r>
              <w:t xml:space="preserve"> 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x41-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”，有效</w:t>
            </w:r>
            <w:r>
              <w:t>定位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56-</w:t>
            </w:r>
            <w:r>
              <w:rPr>
                <w:rFonts w:hint="eastAsia"/>
              </w:rPr>
              <w:t>“</w:t>
            </w:r>
            <w:r>
              <w:t>V</w:t>
            </w:r>
            <w:r>
              <w:rPr>
                <w:rFonts w:hint="eastAsia"/>
              </w:rPr>
              <w:t>”，无效</w:t>
            </w:r>
            <w:r>
              <w:t>定位</w:t>
            </w:r>
          </w:p>
          <w:p w:rsidR="00792CE6" w:rsidRDefault="00A95579">
            <w:pPr>
              <w:pStyle w:val="affff7"/>
              <w:jc w:val="center"/>
            </w:pPr>
            <w:r>
              <w:t xml:space="preserve"> </w:t>
            </w:r>
            <w:r>
              <w:rPr>
                <w:rFonts w:hint="eastAsia"/>
              </w:rPr>
              <w:t>其他值，无效定位。以</w:t>
            </w:r>
            <w:r>
              <w:t>此寄存器判断北斗定位是否有效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nsi</w:t>
            </w:r>
            <w:r>
              <w:rPr>
                <w:rFonts w:hint="eastAsia"/>
                <w:color w:val="000000"/>
              </w:rPr>
              <w:t>码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58" w:name="_Toc95900686"/>
      <w:bookmarkStart w:id="259" w:name="_Toc59716790"/>
      <w:bookmarkStart w:id="260" w:name="_Toc66713672"/>
      <w:r>
        <w:rPr>
          <w:rFonts w:hint="eastAsia"/>
        </w:rPr>
        <w:t>RMC</w:t>
      </w:r>
      <w:r>
        <w:rPr>
          <w:rFonts w:hint="eastAsia"/>
        </w:rPr>
        <w:t>地面</w:t>
      </w:r>
      <w:r>
        <w:t>航向</w:t>
      </w:r>
      <w:r>
        <w:rPr>
          <w:rFonts w:hint="eastAsia"/>
        </w:rPr>
        <w:t>航速</w:t>
      </w:r>
      <w:r>
        <w:t>寄存器</w:t>
      </w:r>
      <w:bookmarkEnd w:id="258"/>
      <w:bookmarkEnd w:id="259"/>
      <w:bookmarkEnd w:id="26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地面</w:t>
      </w:r>
      <w:r>
        <w:t>航向</w:t>
      </w:r>
      <w:r>
        <w:rPr>
          <w:rFonts w:hint="eastAsia"/>
        </w:rPr>
        <w:t>航速寄存器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34"/>
        <w:gridCol w:w="1317"/>
        <w:gridCol w:w="2655"/>
        <w:gridCol w:w="1482"/>
        <w:gridCol w:w="1146"/>
        <w:gridCol w:w="1012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3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0x38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地面</w:t>
            </w:r>
            <w:r>
              <w:t>航向</w:t>
            </w:r>
            <w:r>
              <w:rPr>
                <w:rFonts w:hint="eastAsia"/>
              </w:rPr>
              <w:t>0</w:t>
            </w:r>
          </w:p>
        </w:tc>
        <w:tc>
          <w:tcPr>
            <w:tcW w:w="26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小数点</w:t>
            </w:r>
            <w:r>
              <w:t>之前的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</w:tc>
      </w:tr>
      <w:tr w:rsidR="00792CE6">
        <w:trPr>
          <w:trHeight w:val="217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23:16</w:t>
            </w:r>
          </w:p>
        </w:tc>
        <w:tc>
          <w:tcPr>
            <w:tcW w:w="13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地面</w:t>
            </w:r>
            <w:r>
              <w:t>航向</w:t>
            </w:r>
            <w:r>
              <w:rPr>
                <w:rFonts w:hint="eastAsia"/>
              </w:rPr>
              <w:t>1</w:t>
            </w:r>
          </w:p>
        </w:tc>
        <w:tc>
          <w:tcPr>
            <w:tcW w:w="26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后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</w:tc>
      </w:tr>
      <w:tr w:rsidR="00792CE6">
        <w:trPr>
          <w:trHeight w:val="326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15:8</w:t>
            </w:r>
          </w:p>
        </w:tc>
        <w:tc>
          <w:tcPr>
            <w:tcW w:w="13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地面</w:t>
            </w:r>
            <w:r>
              <w:t>航</w:t>
            </w:r>
            <w:r>
              <w:rPr>
                <w:rFonts w:hint="eastAsia"/>
              </w:rPr>
              <w:t>速</w:t>
            </w:r>
            <w:r>
              <w:rPr>
                <w:rFonts w:hint="eastAsia"/>
              </w:rPr>
              <w:t>0</w:t>
            </w:r>
          </w:p>
        </w:tc>
        <w:tc>
          <w:tcPr>
            <w:tcW w:w="26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前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</w:p>
        </w:tc>
      </w:tr>
      <w:tr w:rsidR="00792CE6">
        <w:trPr>
          <w:trHeight w:val="244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3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地面</w:t>
            </w:r>
            <w:r>
              <w:t>航</w:t>
            </w:r>
            <w:r>
              <w:rPr>
                <w:rFonts w:hint="eastAsia"/>
              </w:rPr>
              <w:t>速</w:t>
            </w:r>
            <w:r>
              <w:rPr>
                <w:rFonts w:hint="eastAsia"/>
              </w:rPr>
              <w:t>1</w:t>
            </w:r>
          </w:p>
        </w:tc>
        <w:tc>
          <w:tcPr>
            <w:tcW w:w="26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小数点</w:t>
            </w:r>
            <w:r>
              <w:t>之</w:t>
            </w:r>
            <w:r>
              <w:rPr>
                <w:rFonts w:hint="eastAsia"/>
              </w:rPr>
              <w:t>前</w:t>
            </w:r>
            <w:r>
              <w:t>的</w:t>
            </w:r>
            <w:r>
              <w:rPr>
                <w:rFonts w:hint="eastAsia"/>
              </w:rPr>
              <w:t>ANSI</w:t>
            </w:r>
            <w:r>
              <w:rPr>
                <w:rFonts w:hint="eastAsia"/>
              </w:rPr>
              <w:t>码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BCD</w:t>
            </w:r>
            <w:r>
              <w:rPr>
                <w:rFonts w:hint="eastAsia"/>
                <w:color w:val="000000"/>
              </w:rPr>
              <w:t>码</w:t>
            </w:r>
            <w:r>
              <w:rPr>
                <w:rFonts w:hint="eastAsia"/>
                <w:color w:val="000000"/>
              </w:rPr>
              <w:t>-</w:t>
            </w:r>
          </w:p>
        </w:tc>
      </w:tr>
    </w:tbl>
    <w:p w:rsidR="00792CE6" w:rsidRDefault="00A95579">
      <w:pPr>
        <w:pStyle w:val="30"/>
      </w:pPr>
      <w:bookmarkStart w:id="261" w:name="_Toc95900687"/>
      <w:bookmarkStart w:id="262" w:name="_Toc59716791"/>
      <w:bookmarkStart w:id="263" w:name="_Toc66713673"/>
      <w:r>
        <w:rPr>
          <w:rFonts w:hint="eastAsia"/>
        </w:rPr>
        <w:t>RMC</w:t>
      </w:r>
      <w:r>
        <w:rPr>
          <w:rFonts w:hint="eastAsia"/>
        </w:rPr>
        <w:t>年</w:t>
      </w:r>
      <w:r>
        <w:t>月日寄存器</w:t>
      </w:r>
      <w:bookmarkEnd w:id="261"/>
      <w:bookmarkEnd w:id="262"/>
      <w:bookmarkEnd w:id="26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年月日寄存器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81"/>
        <w:gridCol w:w="1273"/>
        <w:gridCol w:w="2653"/>
        <w:gridCol w:w="1482"/>
        <w:gridCol w:w="1146"/>
        <w:gridCol w:w="1010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0x39</w:t>
            </w:r>
          </w:p>
        </w:tc>
        <w:tc>
          <w:tcPr>
            <w:tcW w:w="7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rmc_year</w:t>
            </w:r>
          </w:p>
        </w:tc>
        <w:tc>
          <w:tcPr>
            <w:tcW w:w="26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年，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x7e4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74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5:8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rmc_month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月，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t>，即为</w:t>
            </w:r>
            <w:r>
              <w:rPr>
                <w:rFonts w:hint="eastAsia"/>
              </w:rPr>
              <w:t>0</w:t>
            </w:r>
            <w:r>
              <w:t xml:space="preserve">xc 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rmc_day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RMC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日</w:t>
            </w:r>
            <w: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日，</w:t>
            </w:r>
            <w: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64" w:name="_Toc66713674"/>
      <w:bookmarkStart w:id="265" w:name="_Toc59716792"/>
      <w:bookmarkStart w:id="266" w:name="_Toc95900688"/>
      <w:r>
        <w:rPr>
          <w:rFonts w:hint="eastAsia"/>
        </w:rPr>
        <w:t>RMC</w:t>
      </w:r>
      <w:r>
        <w:t>时分秒寄存器</w:t>
      </w:r>
      <w:bookmarkEnd w:id="264"/>
      <w:bookmarkEnd w:id="265"/>
      <w:bookmarkEnd w:id="26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RMC</w:t>
      </w:r>
      <w:r>
        <w:rPr>
          <w:rFonts w:hint="eastAsia"/>
        </w:rPr>
        <w:t>时分秒寄存器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81"/>
        <w:gridCol w:w="1273"/>
        <w:gridCol w:w="2653"/>
        <w:gridCol w:w="1482"/>
        <w:gridCol w:w="1146"/>
        <w:gridCol w:w="1010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0x3a</w:t>
            </w:r>
          </w:p>
        </w:tc>
        <w:tc>
          <w:tcPr>
            <w:tcW w:w="7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76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</w:t>
            </w:r>
            <w:r>
              <w:rPr>
                <w:color w:val="000000"/>
              </w:rPr>
              <w:t>:16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rmc_hour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时，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点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x17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1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15:8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rmc_minute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分，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分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xc</w:t>
            </w:r>
          </w:p>
        </w:tc>
        <w:tc>
          <w:tcPr>
            <w:tcW w:w="1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rmc_second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ZDA</w:t>
            </w:r>
            <w:r>
              <w:rPr>
                <w:rFonts w:hint="eastAsia"/>
              </w:rPr>
              <w:t>语句</w:t>
            </w:r>
            <w:r>
              <w:t>的</w:t>
            </w:r>
            <w:r>
              <w:rPr>
                <w:rFonts w:hint="eastAsia"/>
              </w:rPr>
              <w:t>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67" w:name="_Toc95900689"/>
      <w:bookmarkStart w:id="268" w:name="_Toc59716793"/>
      <w:bookmarkStart w:id="269" w:name="_Toc66713675"/>
      <w:r>
        <w:rPr>
          <w:rFonts w:hint="eastAsia"/>
        </w:rPr>
        <w:t>软件</w:t>
      </w:r>
      <w:r>
        <w:rPr>
          <w:rFonts w:hint="eastAsia"/>
        </w:rPr>
        <w:t>RTC</w:t>
      </w:r>
      <w:r>
        <w:t>授时寄存器</w:t>
      </w:r>
      <w:bookmarkEnd w:id="267"/>
      <w:bookmarkEnd w:id="268"/>
      <w:bookmarkEnd w:id="26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RTC</w:t>
      </w:r>
      <w:r>
        <w:rPr>
          <w:rFonts w:hint="eastAsia"/>
        </w:rPr>
        <w:t>软</w:t>
      </w:r>
      <w:r>
        <w:t>授时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81"/>
        <w:gridCol w:w="1273"/>
        <w:gridCol w:w="2653"/>
        <w:gridCol w:w="1482"/>
        <w:gridCol w:w="1146"/>
        <w:gridCol w:w="1010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8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28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0x40</w:t>
            </w:r>
          </w:p>
        </w:tc>
        <w:tc>
          <w:tcPr>
            <w:tcW w:w="7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Soft_rtc_cfg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在</w:t>
            </w:r>
            <w:r>
              <w:t>RTC_MODE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x09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0</w:t>
            </w:r>
            <w:r>
              <w:t>x41-0x45</w:t>
            </w:r>
            <w:r>
              <w:rPr>
                <w:rFonts w:hint="eastAsia"/>
              </w:rPr>
              <w:t>的</w:t>
            </w:r>
            <w:r>
              <w:t>授时内容</w:t>
            </w:r>
            <w:r>
              <w:rPr>
                <w:rFonts w:hint="eastAsia"/>
              </w:rPr>
              <w:t>寄存器</w:t>
            </w:r>
            <w:r>
              <w:t>配置完毕之后，写此寄存器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，将授时</w:t>
            </w:r>
            <w:r>
              <w:t>内容配置进</w:t>
            </w: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。</w:t>
            </w:r>
            <w:r>
              <w:t>此</w:t>
            </w:r>
            <w:r>
              <w:rPr>
                <w:rFonts w:hint="eastAsia"/>
              </w:rPr>
              <w:t>寄存器</w:t>
            </w:r>
            <w: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自清</w:t>
            </w:r>
            <w:r>
              <w:t>。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70" w:name="_Toc95900690"/>
      <w:bookmarkStart w:id="271" w:name="_Toc66713676"/>
      <w:bookmarkStart w:id="272" w:name="_Toc59716794"/>
      <w:r>
        <w:rPr>
          <w:rFonts w:hint="eastAsia"/>
        </w:rPr>
        <w:t>软件</w:t>
      </w:r>
      <w:r>
        <w:rPr>
          <w:rFonts w:hint="eastAsia"/>
        </w:rPr>
        <w:t>RTC</w:t>
      </w:r>
      <w:r>
        <w:t>授时</w:t>
      </w:r>
      <w:r>
        <w:rPr>
          <w:rFonts w:hint="eastAsia"/>
        </w:rPr>
        <w:t>年</w:t>
      </w:r>
      <w:r>
        <w:t>月日寄存器</w:t>
      </w:r>
      <w:bookmarkEnd w:id="270"/>
      <w:bookmarkEnd w:id="271"/>
      <w:bookmarkEnd w:id="272"/>
    </w:p>
    <w:p w:rsidR="00792CE6" w:rsidRDefault="00A95579">
      <w:pPr>
        <w:pStyle w:val="affffc"/>
        <w:ind w:firstLine="467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授时年月</w:t>
      </w:r>
      <w:r>
        <w:t>日寄存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授时年月日寄存器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0x41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27:1</w:t>
            </w:r>
            <w:r>
              <w:rPr>
                <w:color w:val="000000"/>
              </w:rPr>
              <w:t>6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 _year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的年</w:t>
            </w:r>
            <w:r>
              <w:t>份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x7e4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15:12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95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>
              <w:rPr>
                <w:color w:val="000000"/>
              </w:rPr>
              <w:t>:8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 _month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的月</w:t>
            </w:r>
            <w:r>
              <w:t>份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xc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7:5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soft_cfg_day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的日期，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73" w:name="_Toc95900691"/>
      <w:bookmarkStart w:id="274" w:name="_Toc59716795"/>
      <w:bookmarkStart w:id="275" w:name="_Toc66713677"/>
      <w:r>
        <w:rPr>
          <w:rFonts w:hint="eastAsia"/>
        </w:rPr>
        <w:t>软件</w:t>
      </w:r>
      <w:r>
        <w:rPr>
          <w:rFonts w:hint="eastAsia"/>
        </w:rPr>
        <w:t>RTC</w:t>
      </w:r>
      <w:r>
        <w:t>授时</w:t>
      </w:r>
      <w:proofErr w:type="gramStart"/>
      <w:r>
        <w:t>时</w:t>
      </w:r>
      <w:proofErr w:type="gramEnd"/>
      <w:r>
        <w:t>分秒寄存器</w:t>
      </w:r>
      <w:bookmarkEnd w:id="273"/>
      <w:bookmarkEnd w:id="274"/>
      <w:bookmarkEnd w:id="275"/>
    </w:p>
    <w:p w:rsidR="00792CE6" w:rsidRDefault="00A95579">
      <w:pPr>
        <w:pStyle w:val="affffc"/>
        <w:ind w:firstLine="467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授时的时</w:t>
      </w:r>
      <w:r>
        <w:t>分秒寄存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</w:t>
      </w:r>
      <w:proofErr w:type="gramStart"/>
      <w:r>
        <w:rPr>
          <w:rFonts w:hint="eastAsia"/>
        </w:rPr>
        <w:t>时</w:t>
      </w:r>
      <w:proofErr w:type="gramEnd"/>
      <w:r>
        <w:rPr>
          <w:rFonts w:hint="eastAsia"/>
        </w:rPr>
        <w:t>分秒寄存器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0x42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31:21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20:1</w:t>
            </w:r>
            <w:r>
              <w:rPr>
                <w:color w:val="000000"/>
              </w:rPr>
              <w:t>6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soft_cfg_hour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的小时，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点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x17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15:14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95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  <w:r>
              <w:rPr>
                <w:color w:val="000000"/>
              </w:rPr>
              <w:t>:8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 _min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的分钟，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分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xc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7:6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soft_cfg_sec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76" w:name="_Toc66713678"/>
      <w:bookmarkStart w:id="277" w:name="_Toc95900692"/>
      <w:bookmarkStart w:id="278" w:name="_Toc59716796"/>
      <w:r>
        <w:rPr>
          <w:rFonts w:hint="eastAsia"/>
        </w:rPr>
        <w:lastRenderedPageBreak/>
        <w:t>软件</w:t>
      </w:r>
      <w:r>
        <w:rPr>
          <w:rFonts w:hint="eastAsia"/>
        </w:rPr>
        <w:t>RTC</w:t>
      </w:r>
      <w:r>
        <w:t>授时</w:t>
      </w:r>
      <w:r>
        <w:rPr>
          <w:rFonts w:hint="eastAsia"/>
        </w:rPr>
        <w:t>毫</w:t>
      </w:r>
      <w:r>
        <w:t>秒寄存器</w:t>
      </w:r>
      <w:bookmarkEnd w:id="276"/>
      <w:bookmarkEnd w:id="277"/>
      <w:bookmarkEnd w:id="278"/>
    </w:p>
    <w:p w:rsidR="00792CE6" w:rsidRDefault="00A95579">
      <w:pPr>
        <w:pStyle w:val="affffc"/>
        <w:ind w:firstLine="467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授时的毫</w:t>
      </w:r>
      <w:r>
        <w:t>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授时毫秒寄存器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0x43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soft_cfg_ms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的毫秒，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毫秒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x1f4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79" w:name="_Toc95900693"/>
      <w:bookmarkStart w:id="280" w:name="_Toc59716797"/>
      <w:bookmarkStart w:id="281" w:name="_Toc66713679"/>
      <w:r>
        <w:rPr>
          <w:rFonts w:hint="eastAsia"/>
        </w:rPr>
        <w:t>软件</w:t>
      </w:r>
      <w:r>
        <w:rPr>
          <w:rFonts w:hint="eastAsia"/>
        </w:rPr>
        <w:t>RTC</w:t>
      </w:r>
      <w:r>
        <w:t>授时</w:t>
      </w:r>
      <w:r>
        <w:rPr>
          <w:rFonts w:hint="eastAsia"/>
        </w:rPr>
        <w:t>微</w:t>
      </w:r>
      <w:r>
        <w:t>秒寄存器</w:t>
      </w:r>
      <w:bookmarkEnd w:id="279"/>
      <w:bookmarkEnd w:id="280"/>
      <w:bookmarkEnd w:id="281"/>
    </w:p>
    <w:p w:rsidR="00792CE6" w:rsidRDefault="00A95579">
      <w:pPr>
        <w:pStyle w:val="affffc"/>
        <w:ind w:firstLine="467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授时的微</w:t>
      </w:r>
      <w:r>
        <w:t>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授时微秒寄存器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0x44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soft_cfg_us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的微秒，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微秒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x1f4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82" w:name="_Toc95900694"/>
      <w:bookmarkStart w:id="283" w:name="_Toc59716798"/>
      <w:bookmarkStart w:id="284" w:name="_Toc66713680"/>
      <w:r>
        <w:rPr>
          <w:rFonts w:hint="eastAsia"/>
        </w:rPr>
        <w:t>软件</w:t>
      </w:r>
      <w:r>
        <w:rPr>
          <w:rFonts w:hint="eastAsia"/>
        </w:rPr>
        <w:t>RTC</w:t>
      </w:r>
      <w:r>
        <w:t>授时</w:t>
      </w:r>
      <w:r>
        <w:rPr>
          <w:rFonts w:hint="eastAsia"/>
        </w:rPr>
        <w:t>纳</w:t>
      </w:r>
      <w:r>
        <w:t>秒寄存器</w:t>
      </w:r>
      <w:bookmarkEnd w:id="282"/>
      <w:bookmarkEnd w:id="283"/>
      <w:bookmarkEnd w:id="284"/>
    </w:p>
    <w:p w:rsidR="00792CE6" w:rsidRDefault="00A95579">
      <w:pPr>
        <w:pStyle w:val="affffc"/>
        <w:ind w:firstLine="467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授时的纳</w:t>
      </w:r>
      <w:r>
        <w:t>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软件</w:t>
      </w:r>
      <w:r>
        <w:rPr>
          <w:rFonts w:hint="eastAsia"/>
        </w:rPr>
        <w:t>RTC</w:t>
      </w:r>
      <w:r>
        <w:rPr>
          <w:rFonts w:hint="eastAsia"/>
        </w:rPr>
        <w:t>授时纳秒寄存器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0x45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soft_cfg_ns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软件</w:t>
            </w:r>
            <w:r>
              <w:t>授时</w:t>
            </w:r>
            <w:r>
              <w:rPr>
                <w:rFonts w:hint="eastAsia"/>
              </w:rPr>
              <w:t>的纳秒，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纳秒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x1f4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85" w:name="_Toc66713681"/>
      <w:bookmarkStart w:id="286" w:name="_Toc59716799"/>
      <w:bookmarkStart w:id="287" w:name="_Toc95900695"/>
      <w:r>
        <w:rPr>
          <w:rFonts w:hint="eastAsia"/>
        </w:rPr>
        <w:t>RTC</w:t>
      </w:r>
      <w:r>
        <w:rPr>
          <w:rFonts w:hint="eastAsia"/>
        </w:rPr>
        <w:t>运行年</w:t>
      </w:r>
      <w:r>
        <w:t>月日寄存器</w:t>
      </w:r>
      <w:bookmarkEnd w:id="285"/>
      <w:bookmarkEnd w:id="286"/>
      <w:bookmarkEnd w:id="287"/>
    </w:p>
    <w:p w:rsidR="00792CE6" w:rsidRDefault="00A95579">
      <w:pPr>
        <w:pStyle w:val="affffc"/>
        <w:ind w:firstLine="467"/>
      </w:pPr>
      <w:r>
        <w:rPr>
          <w:rFonts w:hint="eastAsia"/>
        </w:rPr>
        <w:t>RTC</w:t>
      </w:r>
      <w:r>
        <w:rPr>
          <w:rFonts w:hint="eastAsia"/>
        </w:rPr>
        <w:t>年月</w:t>
      </w:r>
      <w:r>
        <w:t>日寄存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RTC</w:t>
      </w:r>
      <w:r>
        <w:rPr>
          <w:rFonts w:hint="eastAsia"/>
        </w:rPr>
        <w:t>运行年月日寄存器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0x51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27:1</w:t>
            </w:r>
            <w:r>
              <w:rPr>
                <w:color w:val="000000"/>
              </w:rPr>
              <w:t>6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 _year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年</w:t>
            </w:r>
            <w:r>
              <w:t>份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2015</w:t>
            </w:r>
            <w:r>
              <w:rPr>
                <w:rFonts w:hint="eastAsia"/>
              </w:rPr>
              <w:t>年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x7df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0x7df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15:12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95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>
              <w:rPr>
                <w:color w:val="000000"/>
              </w:rPr>
              <w:t>:8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rtc_month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月</w:t>
            </w:r>
            <w:r>
              <w:t>份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7:5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rtc_day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日期，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88" w:name="_Toc59716800"/>
      <w:bookmarkStart w:id="289" w:name="_Toc95900696"/>
      <w:bookmarkStart w:id="290" w:name="_Toc66713682"/>
      <w:r>
        <w:rPr>
          <w:rFonts w:hint="eastAsia"/>
        </w:rPr>
        <w:lastRenderedPageBreak/>
        <w:t>RTC</w:t>
      </w:r>
      <w:r>
        <w:rPr>
          <w:rFonts w:hint="eastAsia"/>
        </w:rPr>
        <w:t>运行</w:t>
      </w:r>
      <w:r>
        <w:t>时分秒寄存器</w:t>
      </w:r>
      <w:bookmarkEnd w:id="288"/>
      <w:bookmarkEnd w:id="289"/>
      <w:bookmarkEnd w:id="290"/>
    </w:p>
    <w:p w:rsidR="00792CE6" w:rsidRDefault="00A95579">
      <w:pPr>
        <w:pStyle w:val="affffc"/>
        <w:ind w:firstLine="467"/>
      </w:pPr>
      <w:r>
        <w:rPr>
          <w:rFonts w:hint="eastAsia"/>
        </w:rPr>
        <w:t>RTC</w:t>
      </w:r>
      <w:r>
        <w:rPr>
          <w:rFonts w:hint="eastAsia"/>
        </w:rPr>
        <w:t>运行时</w:t>
      </w:r>
      <w:r>
        <w:t>分秒寄存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RTC</w:t>
      </w:r>
      <w:r>
        <w:rPr>
          <w:rFonts w:hint="eastAsia"/>
        </w:rPr>
        <w:t>运行时分秒寄存器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0x52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31:21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20:1</w:t>
            </w:r>
            <w:r>
              <w:rPr>
                <w:color w:val="000000"/>
              </w:rPr>
              <w:t>6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rtc_hour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运行小时，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点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x17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1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15:14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595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  <w:r>
              <w:rPr>
                <w:color w:val="000000"/>
              </w:rPr>
              <w:t>:8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 _min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运行分钟，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分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xc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7:6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rtc_sec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运行秒，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91" w:name="_Toc59716801"/>
      <w:bookmarkStart w:id="292" w:name="_Toc66713683"/>
      <w:bookmarkStart w:id="293" w:name="_Toc95900697"/>
      <w:r>
        <w:rPr>
          <w:rFonts w:hint="eastAsia"/>
        </w:rPr>
        <w:t>RTC</w:t>
      </w:r>
      <w:r>
        <w:rPr>
          <w:rFonts w:hint="eastAsia"/>
        </w:rPr>
        <w:t>运行毫</w:t>
      </w:r>
      <w:r>
        <w:t>秒寄存器</w:t>
      </w:r>
      <w:bookmarkEnd w:id="291"/>
      <w:bookmarkEnd w:id="292"/>
      <w:bookmarkEnd w:id="293"/>
    </w:p>
    <w:p w:rsidR="00792CE6" w:rsidRDefault="00A95579">
      <w:pPr>
        <w:pStyle w:val="affffc"/>
        <w:ind w:firstLine="467"/>
      </w:pPr>
      <w:r>
        <w:rPr>
          <w:rFonts w:hint="eastAsia"/>
        </w:rPr>
        <w:t>RTC</w:t>
      </w:r>
      <w:r>
        <w:rPr>
          <w:rFonts w:hint="eastAsia"/>
        </w:rPr>
        <w:t>运行毫</w:t>
      </w:r>
      <w:r>
        <w:t>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RTC</w:t>
      </w:r>
      <w:r>
        <w:rPr>
          <w:rFonts w:hint="eastAsia"/>
        </w:rPr>
        <w:t>运行毫秒寄存器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0x53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rtc_ms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毫秒，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毫秒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x1f4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94" w:name="_Toc59716802"/>
      <w:bookmarkStart w:id="295" w:name="_Toc95900698"/>
      <w:bookmarkStart w:id="296" w:name="_Toc66713684"/>
      <w:r>
        <w:rPr>
          <w:rFonts w:hint="eastAsia"/>
        </w:rPr>
        <w:t>RTC</w:t>
      </w:r>
      <w:r>
        <w:rPr>
          <w:rFonts w:hint="eastAsia"/>
        </w:rPr>
        <w:t>运行微</w:t>
      </w:r>
      <w:r>
        <w:t>秒寄存器</w:t>
      </w:r>
      <w:bookmarkEnd w:id="294"/>
      <w:bookmarkEnd w:id="295"/>
      <w:bookmarkEnd w:id="296"/>
    </w:p>
    <w:p w:rsidR="00792CE6" w:rsidRDefault="00A95579">
      <w:pPr>
        <w:pStyle w:val="affffc"/>
        <w:ind w:firstLine="467"/>
      </w:pPr>
      <w:r>
        <w:rPr>
          <w:rFonts w:hint="eastAsia"/>
        </w:rPr>
        <w:t>RTC</w:t>
      </w:r>
      <w:r>
        <w:rPr>
          <w:rFonts w:hint="eastAsia"/>
        </w:rPr>
        <w:t>运行微</w:t>
      </w:r>
      <w:r>
        <w:t>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RTC</w:t>
      </w:r>
      <w:r>
        <w:rPr>
          <w:rFonts w:hint="eastAsia"/>
        </w:rPr>
        <w:t>运行微秒寄存器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0x54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rtc_us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运行微秒，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微秒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x1f4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297" w:name="_Toc95900699"/>
      <w:bookmarkStart w:id="298" w:name="_Toc66713685"/>
      <w:bookmarkStart w:id="299" w:name="_Toc59716803"/>
      <w:r>
        <w:rPr>
          <w:rFonts w:hint="eastAsia"/>
        </w:rPr>
        <w:t>RTC</w:t>
      </w:r>
      <w:r>
        <w:rPr>
          <w:rFonts w:hint="eastAsia"/>
        </w:rPr>
        <w:t>运行纳</w:t>
      </w:r>
      <w:r>
        <w:t>秒寄存器</w:t>
      </w:r>
      <w:bookmarkEnd w:id="297"/>
      <w:bookmarkEnd w:id="298"/>
      <w:bookmarkEnd w:id="299"/>
    </w:p>
    <w:p w:rsidR="00792CE6" w:rsidRDefault="00A95579">
      <w:pPr>
        <w:pStyle w:val="affffc"/>
        <w:ind w:firstLine="467"/>
      </w:pPr>
      <w:r>
        <w:rPr>
          <w:rFonts w:hint="eastAsia"/>
        </w:rPr>
        <w:t>RTC</w:t>
      </w:r>
      <w:r>
        <w:rPr>
          <w:rFonts w:hint="eastAsia"/>
        </w:rPr>
        <w:t>运行纳</w:t>
      </w:r>
      <w:r>
        <w:t>秒寄存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RTC</w:t>
      </w:r>
      <w:r>
        <w:rPr>
          <w:rFonts w:hint="eastAsia"/>
        </w:rPr>
        <w:t>运行纳秒寄存器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781"/>
        <w:gridCol w:w="1918"/>
        <w:gridCol w:w="2693"/>
        <w:gridCol w:w="798"/>
        <w:gridCol w:w="1146"/>
        <w:gridCol w:w="1010"/>
      </w:tblGrid>
      <w:tr w:rsidR="00792CE6">
        <w:trPr>
          <w:jc w:val="center"/>
        </w:trPr>
        <w:tc>
          <w:tcPr>
            <w:tcW w:w="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9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300"/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0x55</w:t>
            </w: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</w:t>
            </w:r>
            <w:r>
              <w:t>served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681"/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9:0</w:t>
            </w:r>
          </w:p>
        </w:tc>
        <w:tc>
          <w:tcPr>
            <w:tcW w:w="19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rtc_ns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运行的纳秒，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纳秒</w:t>
            </w:r>
            <w:r>
              <w:t>，</w:t>
            </w: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0</w:t>
            </w:r>
            <w:r>
              <w:t>x1f4</w:t>
            </w:r>
          </w:p>
        </w:tc>
        <w:tc>
          <w:tcPr>
            <w:tcW w:w="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ffffc"/>
        <w:ind w:firstLine="467"/>
      </w:pPr>
    </w:p>
    <w:p w:rsidR="00792CE6" w:rsidRDefault="00A95579">
      <w:pPr>
        <w:pStyle w:val="20"/>
      </w:pPr>
      <w:bookmarkStart w:id="300" w:name="_Toc54186726"/>
      <w:bookmarkStart w:id="301" w:name="_Toc95900700"/>
      <w:bookmarkStart w:id="302" w:name="_Toc24191545"/>
      <w:r>
        <w:rPr>
          <w:rFonts w:hint="eastAsia"/>
        </w:rPr>
        <w:lastRenderedPageBreak/>
        <w:t xml:space="preserve">LVDS_7K </w:t>
      </w:r>
      <w:r>
        <w:rPr>
          <w:rFonts w:hint="eastAsia"/>
        </w:rPr>
        <w:t>模块</w:t>
      </w:r>
      <w:r>
        <w:t>寄存器</w:t>
      </w:r>
      <w:bookmarkEnd w:id="300"/>
      <w:bookmarkEnd w:id="301"/>
    </w:p>
    <w:p w:rsidR="00792CE6" w:rsidRDefault="00A95579"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0x</w:t>
      </w:r>
      <w:r>
        <w:t>6</w:t>
      </w:r>
      <w:r>
        <w:rPr>
          <w:rFonts w:hint="eastAsia"/>
        </w:rPr>
        <w:t>00—0x</w:t>
      </w:r>
      <w:r>
        <w:t>6FF</w:t>
      </w:r>
    </w:p>
    <w:p w:rsidR="00792CE6" w:rsidRDefault="00A95579">
      <w:pPr>
        <w:pStyle w:val="30"/>
      </w:pPr>
      <w:bookmarkStart w:id="303" w:name="_Toc54186727"/>
      <w:bookmarkStart w:id="304" w:name="_Toc95900701"/>
      <w:r>
        <w:rPr>
          <w:rFonts w:hint="eastAsia"/>
        </w:rPr>
        <w:t>模块版本</w:t>
      </w:r>
      <w:r>
        <w:t>号寄存器</w:t>
      </w:r>
      <w:bookmarkEnd w:id="303"/>
      <w:bookmarkEnd w:id="30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模块</w:t>
      </w:r>
      <w:r>
        <w:t>版本号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0x00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模块</w:t>
            </w:r>
            <w:r>
              <w:t>版本号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05" w:name="_Toc54186728"/>
      <w:bookmarkStart w:id="306" w:name="_Toc95900702"/>
      <w:r>
        <w:rPr>
          <w:rFonts w:hint="eastAsia"/>
        </w:rPr>
        <w:t>模块日期</w:t>
      </w:r>
      <w:r>
        <w:t>寄存器</w:t>
      </w:r>
      <w:bookmarkEnd w:id="305"/>
      <w:bookmarkEnd w:id="30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模块日期寄存器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0x01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年月</w:t>
            </w:r>
            <w:r>
              <w:t>日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模块</w:t>
            </w:r>
            <w:r>
              <w:t>著作日期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x2018_0317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07" w:name="_Toc95900703"/>
      <w:bookmarkStart w:id="308" w:name="_Toc54186729"/>
      <w:r>
        <w:rPr>
          <w:rFonts w:hint="eastAsia"/>
        </w:rPr>
        <w:t>测试</w:t>
      </w:r>
      <w:r>
        <w:t>寄存器</w:t>
      </w:r>
      <w:bookmarkEnd w:id="307"/>
      <w:bookmarkEnd w:id="30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测试寄存器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0x02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Test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测试</w:t>
            </w:r>
            <w:r>
              <w:t>寄存器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xdead_beef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09" w:name="_Toc54186730"/>
      <w:bookmarkStart w:id="310" w:name="_Toc95900704"/>
      <w:r>
        <w:rPr>
          <w:rFonts w:hint="eastAsia"/>
        </w:rPr>
        <w:t>LVDS</w:t>
      </w:r>
      <w:r>
        <w:rPr>
          <w:rFonts w:hint="eastAsia"/>
        </w:rPr>
        <w:t>通道</w:t>
      </w:r>
      <w:r>
        <w:t>数据开关寄存器</w:t>
      </w:r>
      <w:bookmarkEnd w:id="309"/>
      <w:bookmarkEnd w:id="31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LVDS0</w:t>
      </w:r>
      <w:r>
        <w:rPr>
          <w:rFonts w:hint="eastAsia"/>
        </w:rPr>
        <w:t>通道</w:t>
      </w:r>
      <w:r>
        <w:t>数据开关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0x04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64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3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x1,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0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2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x1,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2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1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lastRenderedPageBreak/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lastRenderedPageBreak/>
              <w:t>写</w:t>
            </w:r>
            <w:r>
              <w:rPr>
                <w:rFonts w:hint="eastAsia"/>
              </w:rPr>
              <w:t>0</w:t>
            </w:r>
            <w:r>
              <w:t>x1,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lastRenderedPageBreak/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0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x1,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11" w:name="_Toc95900705"/>
      <w:bookmarkStart w:id="312" w:name="_Toc54186734"/>
      <w:r>
        <w:t>有符号数开关寄存器</w:t>
      </w:r>
      <w:bookmarkEnd w:id="311"/>
      <w:bookmarkEnd w:id="31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有</w:t>
      </w:r>
      <w:r>
        <w:t>符号数开关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0x0A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Sign_mod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x1,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AD</w:t>
            </w:r>
            <w:r>
              <w:t>数据的</w:t>
            </w:r>
            <w:r>
              <w:rPr>
                <w:rFonts w:hint="eastAsia"/>
              </w:rPr>
              <w:t>最高位</w:t>
            </w:r>
            <w:r>
              <w:t>取反，形成有符号数。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输出</w:t>
            </w:r>
            <w:r>
              <w:t>原始</w:t>
            </w:r>
            <w:r>
              <w:rPr>
                <w:rFonts w:hint="eastAsia"/>
              </w:rPr>
              <w:t>AD</w:t>
            </w:r>
            <w:r>
              <w:t>数据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芯片</w:t>
            </w:r>
            <w:r>
              <w:t>配置为有符号数时，此</w:t>
            </w:r>
            <w:r>
              <w:rPr>
                <w:rFonts w:hint="eastAsia"/>
              </w:rPr>
              <w:t>功能</w:t>
            </w:r>
            <w:r>
              <w:t>可配置为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:rsidR="00792CE6" w:rsidRDefault="00792CE6">
            <w:pPr>
              <w:pStyle w:val="affff7"/>
              <w:spacing w:before="174" w:after="174"/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13" w:name="_Toc54186735"/>
      <w:bookmarkStart w:id="314" w:name="_Toc95900706"/>
      <w:r>
        <w:t>IODELAY0</w:t>
      </w:r>
      <w:r>
        <w:rPr>
          <w:rFonts w:hint="eastAsia"/>
        </w:rPr>
        <w:t>操作</w:t>
      </w:r>
      <w:r>
        <w:t>寄存器</w:t>
      </w:r>
      <w:bookmarkEnd w:id="313"/>
      <w:bookmarkEnd w:id="31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0</w:t>
      </w:r>
      <w:r>
        <w:rPr>
          <w:rFonts w:hint="eastAsia"/>
        </w:rPr>
        <w:t>操作寄存器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6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Delay_inc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15" w:name="_Toc54186736"/>
      <w:bookmarkStart w:id="316" w:name="_Toc95900707"/>
      <w:r>
        <w:t>IODELAY0</w:t>
      </w:r>
      <w:r>
        <w:rPr>
          <w:rFonts w:hint="eastAsia"/>
        </w:rPr>
        <w:t>输入</w:t>
      </w:r>
      <w:r>
        <w:t>值寄存器</w:t>
      </w:r>
      <w:bookmarkEnd w:id="315"/>
      <w:bookmarkEnd w:id="31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lastRenderedPageBreak/>
        <w:t>IODELAY</w:t>
      </w:r>
      <w:r>
        <w:t>0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17" w:name="_Toc54186737"/>
      <w:bookmarkStart w:id="318" w:name="_Toc95900708"/>
      <w:r>
        <w:t>IODELAY1</w:t>
      </w:r>
      <w:r>
        <w:rPr>
          <w:rFonts w:hint="eastAsia"/>
        </w:rPr>
        <w:t>操作</w:t>
      </w:r>
      <w:r>
        <w:t>寄存器</w:t>
      </w:r>
      <w:bookmarkEnd w:id="317"/>
      <w:bookmarkEnd w:id="31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1</w:t>
      </w:r>
      <w:r>
        <w:rPr>
          <w:rFonts w:hint="eastAsia"/>
        </w:rPr>
        <w:t>操作寄存器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6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Delay_inc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19" w:name="_Toc95900709"/>
      <w:bookmarkStart w:id="320" w:name="_Toc54186738"/>
      <w:r>
        <w:t>IODELAY1</w:t>
      </w:r>
      <w:r>
        <w:rPr>
          <w:rFonts w:hint="eastAsia"/>
        </w:rPr>
        <w:t>输入</w:t>
      </w:r>
      <w:r>
        <w:t>值寄存器</w:t>
      </w:r>
      <w:bookmarkEnd w:id="319"/>
      <w:bookmarkEnd w:id="32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1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21" w:name="_Toc54186739"/>
      <w:bookmarkStart w:id="322" w:name="_Toc95900710"/>
      <w:r>
        <w:lastRenderedPageBreak/>
        <w:t>IODELAY2</w:t>
      </w:r>
      <w:r>
        <w:rPr>
          <w:rFonts w:hint="eastAsia"/>
        </w:rPr>
        <w:t>操作</w:t>
      </w:r>
      <w:r>
        <w:t>寄存器</w:t>
      </w:r>
      <w:bookmarkEnd w:id="321"/>
      <w:bookmarkEnd w:id="32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2</w:t>
      </w:r>
      <w:r>
        <w:rPr>
          <w:rFonts w:hint="eastAsia"/>
        </w:rPr>
        <w:t>操作寄存器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0x14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6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Delay_inc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23" w:name="_Toc95900711"/>
      <w:bookmarkStart w:id="324" w:name="_Toc54186740"/>
      <w:r>
        <w:t>IODELAY2</w:t>
      </w:r>
      <w:r>
        <w:rPr>
          <w:rFonts w:hint="eastAsia"/>
        </w:rPr>
        <w:t>输入</w:t>
      </w:r>
      <w:r>
        <w:t>值寄存器</w:t>
      </w:r>
      <w:bookmarkEnd w:id="323"/>
      <w:bookmarkEnd w:id="32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2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0x15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25" w:name="_Toc95900712"/>
      <w:bookmarkStart w:id="326" w:name="_Toc54186741"/>
      <w:r>
        <w:t>IODELAY3</w:t>
      </w:r>
      <w:r>
        <w:rPr>
          <w:rFonts w:hint="eastAsia"/>
        </w:rPr>
        <w:t>操作</w:t>
      </w:r>
      <w:r>
        <w:t>寄存器</w:t>
      </w:r>
      <w:bookmarkEnd w:id="325"/>
      <w:bookmarkEnd w:id="32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3</w:t>
      </w:r>
      <w:r>
        <w:rPr>
          <w:rFonts w:hint="eastAsia"/>
        </w:rPr>
        <w:t>操作寄存器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0x16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46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Delay_inc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27" w:name="_Toc95900713"/>
      <w:bookmarkStart w:id="328" w:name="_Toc54186742"/>
      <w:r>
        <w:t>IODELAY3</w:t>
      </w:r>
      <w:r>
        <w:rPr>
          <w:rFonts w:hint="eastAsia"/>
        </w:rPr>
        <w:t>输入</w:t>
      </w:r>
      <w:r>
        <w:t>值寄存器</w:t>
      </w:r>
      <w:bookmarkEnd w:id="327"/>
      <w:bookmarkEnd w:id="32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3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0x17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29" w:name="_Toc95900714"/>
      <w:bookmarkStart w:id="330" w:name="_Toc54186743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0</w:t>
      </w:r>
      <w:r>
        <w:t>寄存器</w:t>
      </w:r>
      <w:bookmarkEnd w:id="329"/>
      <w:bookmarkEnd w:id="33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PATTERN0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0x18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31" w:name="_Toc54186744"/>
      <w:bookmarkStart w:id="332" w:name="_Toc95900715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1</w:t>
      </w:r>
      <w:r>
        <w:t>寄存器</w:t>
      </w:r>
      <w:bookmarkEnd w:id="331"/>
      <w:bookmarkEnd w:id="33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PATTERN1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lastRenderedPageBreak/>
              <w:t>0x19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33" w:name="_Toc54186745"/>
      <w:bookmarkStart w:id="334" w:name="_Toc95900716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2</w:t>
      </w:r>
      <w:r>
        <w:t>寄存器</w:t>
      </w:r>
      <w:bookmarkEnd w:id="333"/>
      <w:bookmarkEnd w:id="33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PATTERN2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0x1A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35" w:name="_Toc54186746"/>
      <w:bookmarkStart w:id="336" w:name="_Toc95900717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3</w:t>
      </w:r>
      <w:r>
        <w:t>寄存器</w:t>
      </w:r>
      <w:bookmarkEnd w:id="335"/>
      <w:bookmarkEnd w:id="33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PATTERN3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0x1B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  <w:spacing w:before="174" w:after="174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37" w:name="_Toc54186747"/>
      <w:bookmarkStart w:id="338" w:name="_Toc95900718"/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0</w:t>
      </w:r>
      <w:r>
        <w:t>寄存器</w:t>
      </w:r>
      <w:bookmarkEnd w:id="337"/>
      <w:bookmarkEnd w:id="33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0x20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0x22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0x23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</w:tbl>
    <w:p w:rsidR="00792CE6" w:rsidRDefault="00A95579">
      <w:pPr>
        <w:pStyle w:val="30"/>
      </w:pPr>
      <w:bookmarkStart w:id="339" w:name="_Toc95900719"/>
      <w:bookmarkStart w:id="340" w:name="_Toc54186748"/>
      <w:r>
        <w:rPr>
          <w:rFonts w:hint="eastAsia"/>
        </w:rPr>
        <w:t>DELAY</w:t>
      </w:r>
      <w:r>
        <w:rPr>
          <w:rFonts w:hint="eastAsia"/>
        </w:rPr>
        <w:t>值</w:t>
      </w:r>
      <w:r>
        <w:t>1</w:t>
      </w:r>
      <w:r>
        <w:t>寄存器</w:t>
      </w:r>
      <w:bookmarkEnd w:id="339"/>
      <w:bookmarkEnd w:id="34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0x24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lastRenderedPageBreak/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lastRenderedPageBreak/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lastRenderedPageBreak/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0x26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0x27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</w:tbl>
    <w:p w:rsidR="00792CE6" w:rsidRDefault="00A95579">
      <w:pPr>
        <w:pStyle w:val="30"/>
      </w:pPr>
      <w:bookmarkStart w:id="341" w:name="_Toc54186749"/>
      <w:bookmarkStart w:id="342" w:name="_Toc95900720"/>
      <w:r>
        <w:rPr>
          <w:rFonts w:hint="eastAsia"/>
        </w:rPr>
        <w:t>DELAY</w:t>
      </w:r>
      <w:r>
        <w:rPr>
          <w:rFonts w:hint="eastAsia"/>
        </w:rPr>
        <w:t>值</w:t>
      </w:r>
      <w:r>
        <w:t>2</w:t>
      </w:r>
      <w:r>
        <w:t>寄存器</w:t>
      </w:r>
      <w:bookmarkEnd w:id="341"/>
      <w:bookmarkEnd w:id="34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0x28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0x29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0x2A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0x2B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</w:tbl>
    <w:p w:rsidR="00792CE6" w:rsidRDefault="00A95579">
      <w:pPr>
        <w:pStyle w:val="30"/>
      </w:pPr>
      <w:bookmarkStart w:id="343" w:name="_Toc95900721"/>
      <w:bookmarkStart w:id="344" w:name="_Toc54186750"/>
      <w:r>
        <w:rPr>
          <w:rFonts w:hint="eastAsia"/>
        </w:rPr>
        <w:lastRenderedPageBreak/>
        <w:t>DELAY</w:t>
      </w:r>
      <w:r>
        <w:rPr>
          <w:rFonts w:hint="eastAsia"/>
        </w:rPr>
        <w:t>值</w:t>
      </w:r>
      <w:r>
        <w:t>3</w:t>
      </w:r>
      <w:r>
        <w:t>寄存器</w:t>
      </w:r>
      <w:bookmarkEnd w:id="343"/>
      <w:bookmarkEnd w:id="34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3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0x2C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0x2E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0x2F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45" w:name="_Toc95900722"/>
      <w:bookmarkStart w:id="346" w:name="_Toc54186751"/>
      <w:r>
        <w:rPr>
          <w:rFonts w:hint="eastAsia"/>
        </w:rPr>
        <w:t>指定</w:t>
      </w:r>
      <w:r>
        <w:rPr>
          <w:rFonts w:hint="eastAsia"/>
        </w:rPr>
        <w:t>PATTERN0</w:t>
      </w:r>
      <w:r>
        <w:t>寄存器</w:t>
      </w:r>
      <w:bookmarkEnd w:id="345"/>
      <w:bookmarkEnd w:id="34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指定</w:t>
      </w:r>
      <w:r>
        <w:rPr>
          <w:rFonts w:hint="eastAsia"/>
        </w:rPr>
        <w:t>PATTERN0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0x18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PATTERN0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上位</w:t>
            </w:r>
            <w:r>
              <w:t>机可以指定连续的</w:t>
            </w: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，</w:t>
            </w:r>
            <w:r>
              <w:t>作为</w:t>
            </w:r>
            <w:r>
              <w:rPr>
                <w:rFonts w:hint="eastAsia"/>
              </w:rPr>
              <w:t>LVDS</w:t>
            </w:r>
            <w:r>
              <w:rPr>
                <w:rFonts w:hint="eastAsia"/>
              </w:rPr>
              <w:t>接</w:t>
            </w:r>
            <w:r>
              <w:rPr>
                <w:rFonts w:hint="eastAsia"/>
              </w:rPr>
              <w:lastRenderedPageBreak/>
              <w:t>收比对</w:t>
            </w:r>
            <w:r>
              <w:t>的依据</w:t>
            </w:r>
            <w:r>
              <w:rPr>
                <w:rFonts w:hint="eastAsia"/>
              </w:rPr>
              <w:t>。</w:t>
            </w:r>
            <w:r>
              <w:t>当</w:t>
            </w:r>
            <w:r>
              <w:rPr>
                <w:rFonts w:hint="eastAsia"/>
              </w:rPr>
              <w:t>模块接三个</w:t>
            </w:r>
            <w:r>
              <w:t>连续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三次</w:t>
            </w:r>
            <w:r>
              <w:t>以上，</w:t>
            </w:r>
            <w:r>
              <w:rPr>
                <w:rFonts w:hint="eastAsia"/>
              </w:rPr>
              <w:t>PATTERN_RCVD</w:t>
            </w:r>
            <w:r>
              <w:rPr>
                <w:rFonts w:hint="eastAsia"/>
              </w:rPr>
              <w:t>标志</w:t>
            </w:r>
            <w:r>
              <w:t>信号为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47" w:name="_Toc95900723"/>
      <w:bookmarkStart w:id="348" w:name="_Toc54186752"/>
      <w:r>
        <w:rPr>
          <w:rFonts w:hint="eastAsia"/>
        </w:rPr>
        <w:t>指定</w:t>
      </w:r>
      <w:r>
        <w:rPr>
          <w:rFonts w:hint="eastAsia"/>
        </w:rPr>
        <w:t>PATTERN1</w:t>
      </w:r>
      <w:r>
        <w:t>寄存器</w:t>
      </w:r>
      <w:bookmarkEnd w:id="347"/>
      <w:bookmarkEnd w:id="34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指定</w:t>
      </w:r>
      <w:r>
        <w:rPr>
          <w:rFonts w:hint="eastAsia"/>
        </w:rPr>
        <w:t>PATTERN1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0x30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PATTERN0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上位</w:t>
            </w:r>
            <w:r>
              <w:t>机可以指定连续的</w:t>
            </w: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，</w:t>
            </w:r>
            <w:r>
              <w:t>作为</w:t>
            </w:r>
            <w:r>
              <w:rPr>
                <w:rFonts w:hint="eastAsia"/>
              </w:rPr>
              <w:t>LVDS</w:t>
            </w:r>
            <w:r>
              <w:rPr>
                <w:rFonts w:hint="eastAsia"/>
              </w:rPr>
              <w:t>接收比对</w:t>
            </w:r>
            <w:r>
              <w:t>的依据</w:t>
            </w:r>
            <w:r>
              <w:rPr>
                <w:rFonts w:hint="eastAsia"/>
              </w:rPr>
              <w:t>。</w:t>
            </w:r>
            <w:r>
              <w:t>当</w:t>
            </w:r>
            <w:r>
              <w:rPr>
                <w:rFonts w:hint="eastAsia"/>
              </w:rPr>
              <w:t>模块接三个</w:t>
            </w:r>
            <w:r>
              <w:t>连续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三次</w:t>
            </w:r>
            <w:r>
              <w:t>以上，</w:t>
            </w:r>
            <w:r>
              <w:rPr>
                <w:rFonts w:hint="eastAsia"/>
              </w:rPr>
              <w:t>PATTERN_RCVD</w:t>
            </w:r>
            <w:r>
              <w:rPr>
                <w:rFonts w:hint="eastAsia"/>
              </w:rPr>
              <w:t>标志</w:t>
            </w:r>
            <w:r>
              <w:t>信号为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49" w:name="_Toc54186753"/>
      <w:bookmarkStart w:id="350" w:name="_Toc95900724"/>
      <w:r>
        <w:rPr>
          <w:rFonts w:hint="eastAsia"/>
        </w:rPr>
        <w:t>指定</w:t>
      </w:r>
      <w:r>
        <w:rPr>
          <w:rFonts w:hint="eastAsia"/>
        </w:rPr>
        <w:t>PATTERN2</w:t>
      </w:r>
      <w:r>
        <w:t>寄存器</w:t>
      </w:r>
      <w:bookmarkEnd w:id="349"/>
      <w:bookmarkEnd w:id="35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指定</w:t>
      </w:r>
      <w:r>
        <w:rPr>
          <w:rFonts w:hint="eastAsia"/>
        </w:rPr>
        <w:t>PATTERN2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0x31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PATTERN0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上位</w:t>
            </w:r>
            <w:r>
              <w:t>机可以指定连续的</w:t>
            </w: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，</w:t>
            </w:r>
            <w:r>
              <w:t>作为</w:t>
            </w:r>
            <w:r>
              <w:rPr>
                <w:rFonts w:hint="eastAsia"/>
              </w:rPr>
              <w:t>LVDS</w:t>
            </w:r>
            <w:r>
              <w:rPr>
                <w:rFonts w:hint="eastAsia"/>
              </w:rPr>
              <w:t>接收比对</w:t>
            </w:r>
            <w:r>
              <w:t>的依据</w:t>
            </w:r>
            <w:r>
              <w:rPr>
                <w:rFonts w:hint="eastAsia"/>
              </w:rPr>
              <w:t>。</w:t>
            </w:r>
            <w:r>
              <w:t>当</w:t>
            </w:r>
            <w:r>
              <w:rPr>
                <w:rFonts w:hint="eastAsia"/>
              </w:rPr>
              <w:t>模块接三个</w:t>
            </w:r>
            <w:r>
              <w:t>连续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三次</w:t>
            </w:r>
            <w:r>
              <w:t>以上，</w:t>
            </w:r>
            <w:r>
              <w:rPr>
                <w:rFonts w:hint="eastAsia"/>
              </w:rPr>
              <w:t>PATTERN_RCVD</w:t>
            </w:r>
            <w:r>
              <w:rPr>
                <w:rFonts w:hint="eastAsia"/>
              </w:rPr>
              <w:t>标志</w:t>
            </w:r>
            <w:r>
              <w:t>信号为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51" w:name="_Toc54186754"/>
      <w:bookmarkStart w:id="352" w:name="_Toc95900725"/>
      <w:r>
        <w:rPr>
          <w:rFonts w:hint="eastAsia"/>
        </w:rPr>
        <w:t>IODELAY</w:t>
      </w:r>
      <w:r>
        <w:rPr>
          <w:rFonts w:hint="eastAsia"/>
        </w:rPr>
        <w:t>配置</w:t>
      </w:r>
      <w:r>
        <w:t>寄存器</w:t>
      </w:r>
      <w:bookmarkEnd w:id="351"/>
      <w:bookmarkEnd w:id="35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rPr>
          <w:rFonts w:hint="eastAsia"/>
        </w:rPr>
        <w:t>配置寄存器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0x40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Io_cfg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产生一个上升沿，可以</w:t>
            </w:r>
            <w:r>
              <w:lastRenderedPageBreak/>
              <w:t>将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DELAY</w:t>
            </w:r>
            <w:r>
              <w:rPr>
                <w:rFonts w:hint="eastAsia"/>
              </w:rPr>
              <w:t>输入</w:t>
            </w:r>
            <w:r>
              <w:t>值寄存器里的值，写入</w:t>
            </w:r>
            <w:r>
              <w:rPr>
                <w:rFonts w:hint="eastAsia"/>
              </w:rPr>
              <w:t>相应</w:t>
            </w:r>
            <w:r>
              <w:t>的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792CE6"/>
    <w:p w:rsidR="00792CE6" w:rsidRDefault="00A95579">
      <w:pPr>
        <w:pStyle w:val="30"/>
      </w:pPr>
      <w:bookmarkStart w:id="353" w:name="_Toc54186755"/>
      <w:bookmarkStart w:id="354" w:name="_Toc95900726"/>
      <w:r>
        <w:t>Bias0</w:t>
      </w:r>
      <w:r>
        <w:t>配置寄存器</w:t>
      </w:r>
      <w:bookmarkEnd w:id="353"/>
      <w:bookmarkEnd w:id="35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rPr>
          <w:rFonts w:hint="eastAsia"/>
        </w:rPr>
        <w:t>配置寄存器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0x50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Bias_sign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偏置值符号位</w:t>
            </w:r>
            <w:r>
              <w:rPr>
                <w:rFonts w:hint="eastAsia"/>
              </w:rPr>
              <w:t xml:space="preserve"> 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t>1</w:t>
            </w:r>
            <w:r>
              <w:rPr>
                <w:rFonts w:hint="eastAsia"/>
              </w:rPr>
              <w:t>：负数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：正数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color w:val="000000"/>
              </w:rPr>
              <w:t>16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</w:t>
            </w:r>
            <w:r>
              <w:t>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偏置值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55" w:name="_Toc54186756"/>
      <w:bookmarkStart w:id="356" w:name="_Toc95900727"/>
      <w:r>
        <w:t>Bias1</w:t>
      </w:r>
      <w:r>
        <w:t>配置寄存器</w:t>
      </w:r>
      <w:bookmarkEnd w:id="355"/>
      <w:bookmarkEnd w:id="35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rPr>
          <w:rFonts w:hint="eastAsia"/>
        </w:rPr>
        <w:t>配置寄存器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0x51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Bias_sign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偏置值符号位</w:t>
            </w:r>
            <w:r>
              <w:rPr>
                <w:rFonts w:hint="eastAsia"/>
              </w:rPr>
              <w:t xml:space="preserve"> 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t>1</w:t>
            </w:r>
            <w:r>
              <w:rPr>
                <w:rFonts w:hint="eastAsia"/>
              </w:rPr>
              <w:t>：负数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：正数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color w:val="000000"/>
              </w:rPr>
              <w:t>16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</w:t>
            </w:r>
            <w:r>
              <w:t>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偏置值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57" w:name="_Toc95900728"/>
      <w:bookmarkStart w:id="358" w:name="_Toc54186757"/>
      <w:r>
        <w:t>Bias2</w:t>
      </w:r>
      <w:r>
        <w:rPr>
          <w:rFonts w:hint="eastAsia"/>
        </w:rPr>
        <w:t>配</w:t>
      </w:r>
      <w:r>
        <w:t>置寄存器</w:t>
      </w:r>
      <w:bookmarkEnd w:id="357"/>
      <w:bookmarkEnd w:id="35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rPr>
          <w:rFonts w:hint="eastAsia"/>
        </w:rPr>
        <w:t>配置寄存器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0x52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Bias_sign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偏置值符号位</w:t>
            </w:r>
            <w:r>
              <w:rPr>
                <w:rFonts w:hint="eastAsia"/>
              </w:rPr>
              <w:t xml:space="preserve"> 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t>1</w:t>
            </w:r>
            <w:r>
              <w:rPr>
                <w:rFonts w:hint="eastAsia"/>
              </w:rPr>
              <w:t>：负数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：正数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color w:val="000000"/>
              </w:rPr>
              <w:t>16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</w:t>
            </w:r>
            <w:r>
              <w:t>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偏置值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59" w:name="_Toc54186758"/>
      <w:bookmarkStart w:id="360" w:name="_Toc95900729"/>
      <w:r>
        <w:t>Bias3</w:t>
      </w:r>
      <w:r>
        <w:t>配置寄存器</w:t>
      </w:r>
      <w:bookmarkEnd w:id="359"/>
      <w:bookmarkEnd w:id="36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rPr>
          <w:rFonts w:hint="eastAsia"/>
        </w:rPr>
        <w:t>配置寄存器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0x53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Bias_sign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偏置值符号位</w:t>
            </w:r>
            <w:r>
              <w:rPr>
                <w:rFonts w:hint="eastAsia"/>
              </w:rPr>
              <w:t xml:space="preserve"> </w:t>
            </w:r>
          </w:p>
          <w:p w:rsidR="00792CE6" w:rsidRDefault="00A95579">
            <w:pPr>
              <w:pStyle w:val="affff7"/>
              <w:spacing w:before="174" w:after="174"/>
              <w:jc w:val="center"/>
            </w:pPr>
            <w:r>
              <w:t>1</w:t>
            </w:r>
            <w:r>
              <w:rPr>
                <w:rFonts w:hint="eastAsia"/>
              </w:rPr>
              <w:t>：负数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：正数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color w:val="000000"/>
              </w:rPr>
              <w:t>16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r</w:t>
            </w:r>
            <w:r>
              <w:t>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proofErr w:type="gramStart"/>
            <w:r>
              <w:rPr>
                <w:rFonts w:hint="eastAsia"/>
              </w:rPr>
              <w:t>保留位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  <w:rPr>
                <w:color w:val="000000"/>
              </w:rPr>
            </w:pPr>
            <w:r>
              <w:rPr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bias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偏置值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spacing w:before="174" w:after="174"/>
              <w:jc w:val="center"/>
            </w:pPr>
            <w:r>
              <w:t>WR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spacing w:before="174" w:after="174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20"/>
      </w:pPr>
      <w:bookmarkStart w:id="361" w:name="_Toc95900730"/>
      <w:r>
        <w:rPr>
          <w:rFonts w:hint="eastAsia"/>
        </w:rPr>
        <w:t>LVDS_</w:t>
      </w:r>
      <w:r>
        <w:t>KU</w:t>
      </w:r>
      <w:r>
        <w:rPr>
          <w:rFonts w:hint="eastAsia"/>
        </w:rPr>
        <w:t xml:space="preserve"> </w:t>
      </w:r>
      <w:r>
        <w:rPr>
          <w:rFonts w:hint="eastAsia"/>
        </w:rPr>
        <w:t>模块</w:t>
      </w:r>
      <w:r>
        <w:t>寄存器</w:t>
      </w:r>
      <w:bookmarkEnd w:id="302"/>
      <w:bookmarkEnd w:id="361"/>
    </w:p>
    <w:p w:rsidR="00792CE6" w:rsidRDefault="00A95579"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0x</w:t>
      </w:r>
      <w:r>
        <w:t>7</w:t>
      </w:r>
      <w:r>
        <w:rPr>
          <w:rFonts w:hint="eastAsia"/>
        </w:rPr>
        <w:t>00—0x</w:t>
      </w:r>
      <w:r>
        <w:t>7FF</w:t>
      </w:r>
    </w:p>
    <w:p w:rsidR="00792CE6" w:rsidRDefault="00A95579">
      <w:pPr>
        <w:pStyle w:val="30"/>
      </w:pPr>
      <w:bookmarkStart w:id="362" w:name="_Toc95900731"/>
      <w:bookmarkStart w:id="363" w:name="_Toc24191546"/>
      <w:r>
        <w:rPr>
          <w:rFonts w:hint="eastAsia"/>
        </w:rPr>
        <w:t>模块版本</w:t>
      </w:r>
      <w:r>
        <w:t>号寄存器</w:t>
      </w:r>
      <w:bookmarkEnd w:id="362"/>
      <w:bookmarkEnd w:id="36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模块</w:t>
      </w:r>
      <w:r>
        <w:t>版本号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t>0x00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version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模块</w:t>
            </w:r>
            <w:r>
              <w:t>版本号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64" w:name="_Toc24191547"/>
      <w:bookmarkStart w:id="365" w:name="_Toc95900732"/>
      <w:r>
        <w:rPr>
          <w:rFonts w:hint="eastAsia"/>
        </w:rPr>
        <w:t>模块日期</w:t>
      </w:r>
      <w:r>
        <w:t>寄存器</w:t>
      </w:r>
      <w:bookmarkEnd w:id="364"/>
      <w:bookmarkEnd w:id="36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模块日期寄存器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t>0x01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年月</w:t>
            </w:r>
            <w:r>
              <w:t>日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模块</w:t>
            </w:r>
            <w:r>
              <w:t>著作日期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x2018_0317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66" w:name="_Toc95900733"/>
      <w:bookmarkStart w:id="367" w:name="_Toc24191548"/>
      <w:r>
        <w:rPr>
          <w:rFonts w:hint="eastAsia"/>
        </w:rPr>
        <w:t>测试</w:t>
      </w:r>
      <w:r>
        <w:t>寄存器</w:t>
      </w:r>
      <w:bookmarkEnd w:id="366"/>
      <w:bookmarkEnd w:id="36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测试寄存器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t>0x02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Test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</w:t>
            </w:r>
            <w:r>
              <w:t>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xdead_beef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68" w:name="_Toc24191549"/>
      <w:bookmarkStart w:id="369" w:name="_Toc95900734"/>
      <w:r>
        <w:rPr>
          <w:rFonts w:hint="eastAsia"/>
        </w:rPr>
        <w:t>LVDS0</w:t>
      </w:r>
      <w:r>
        <w:rPr>
          <w:rFonts w:hint="eastAsia"/>
        </w:rPr>
        <w:t>通道</w:t>
      </w:r>
      <w:r>
        <w:t>数据开关寄存器</w:t>
      </w:r>
      <w:bookmarkEnd w:id="368"/>
      <w:bookmarkEnd w:id="36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LVDS0</w:t>
      </w:r>
      <w:r>
        <w:rPr>
          <w:rFonts w:hint="eastAsia"/>
        </w:rPr>
        <w:t>通道</w:t>
      </w:r>
      <w:r>
        <w:t>数据开关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lastRenderedPageBreak/>
              <w:t>0x04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x7,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70" w:name="_Toc24191550"/>
      <w:bookmarkStart w:id="371" w:name="_Toc95900735"/>
      <w:r>
        <w:rPr>
          <w:rFonts w:hint="eastAsia"/>
        </w:rPr>
        <w:t>LVDS1</w:t>
      </w:r>
      <w:r>
        <w:rPr>
          <w:rFonts w:hint="eastAsia"/>
        </w:rPr>
        <w:t>通道</w:t>
      </w:r>
      <w:r>
        <w:t>数据开关寄存器</w:t>
      </w:r>
      <w:bookmarkEnd w:id="370"/>
      <w:bookmarkEnd w:id="37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LVDS1</w:t>
      </w:r>
      <w:r>
        <w:rPr>
          <w:rFonts w:hint="eastAsia"/>
        </w:rPr>
        <w:t>通道</w:t>
      </w:r>
      <w:r>
        <w:t>数据开关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0x05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x7,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72" w:name="_Toc24191551"/>
      <w:bookmarkStart w:id="373" w:name="_Toc95900736"/>
      <w:r>
        <w:rPr>
          <w:rFonts w:hint="eastAsia"/>
        </w:rPr>
        <w:t>LVDS2</w:t>
      </w:r>
      <w:r>
        <w:rPr>
          <w:rFonts w:hint="eastAsia"/>
        </w:rPr>
        <w:t>通道</w:t>
      </w:r>
      <w:r>
        <w:t>数据开关寄存器</w:t>
      </w:r>
      <w:bookmarkEnd w:id="372"/>
      <w:bookmarkEnd w:id="37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LVDS2</w:t>
      </w:r>
      <w:r>
        <w:rPr>
          <w:rFonts w:hint="eastAsia"/>
        </w:rPr>
        <w:t>通道</w:t>
      </w:r>
      <w:r>
        <w:t>数据开关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0x06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x7,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74" w:name="_Toc24191552"/>
      <w:bookmarkStart w:id="375" w:name="_Toc95900737"/>
      <w:r>
        <w:rPr>
          <w:rFonts w:hint="eastAsia"/>
        </w:rPr>
        <w:t>LVDS3</w:t>
      </w:r>
      <w:r>
        <w:rPr>
          <w:rFonts w:hint="eastAsia"/>
        </w:rPr>
        <w:t>通道</w:t>
      </w:r>
      <w:r>
        <w:t>数据开关寄存器</w:t>
      </w:r>
      <w:bookmarkEnd w:id="374"/>
      <w:bookmarkEnd w:id="37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LVDS3</w:t>
      </w:r>
      <w:r>
        <w:rPr>
          <w:rFonts w:hint="eastAsia"/>
        </w:rPr>
        <w:t>通道</w:t>
      </w:r>
      <w:r>
        <w:t>数据开关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0x07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数据开关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x7,</w:t>
            </w:r>
            <w:r>
              <w:rPr>
                <w:rFonts w:hint="eastAsia"/>
              </w:rPr>
              <w:t>打开</w:t>
            </w:r>
            <w:r>
              <w:t>数据开关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>关闭</w:t>
            </w:r>
            <w:r>
              <w:t>数据开关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376" w:name="_Toc95900738"/>
      <w:bookmarkStart w:id="377" w:name="_Toc24191553"/>
      <w:r>
        <w:t>有符号数开关寄存器</w:t>
      </w:r>
      <w:bookmarkEnd w:id="376"/>
      <w:bookmarkEnd w:id="37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有</w:t>
      </w:r>
      <w:r>
        <w:t>符号数开关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0x0A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Sign_mod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x1,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AD</w:t>
            </w:r>
            <w:r>
              <w:t>数据的</w:t>
            </w:r>
            <w:r>
              <w:rPr>
                <w:rFonts w:hint="eastAsia"/>
              </w:rPr>
              <w:t>最高位</w:t>
            </w:r>
            <w:r>
              <w:t>取反，形成有符号数。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0</w:t>
            </w:r>
            <w:r>
              <w:t>x0,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输出</w:t>
            </w:r>
            <w:r>
              <w:t>原始</w:t>
            </w:r>
            <w:r>
              <w:rPr>
                <w:rFonts w:hint="eastAsia"/>
              </w:rPr>
              <w:t>AD</w:t>
            </w:r>
            <w:r>
              <w:t>数据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芯片</w:t>
            </w:r>
            <w:r>
              <w:t>配置为有符号数时，此</w:t>
            </w:r>
            <w:r>
              <w:rPr>
                <w:rFonts w:hint="eastAsia"/>
              </w:rPr>
              <w:t>功能</w:t>
            </w:r>
            <w:r>
              <w:t>可配置为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:rsidR="00792CE6" w:rsidRDefault="00792CE6">
            <w:pPr>
              <w:pStyle w:val="affff7"/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78" w:name="_Toc24191554"/>
      <w:bookmarkStart w:id="379" w:name="_Toc95900739"/>
      <w:r>
        <w:t>IODELAY0</w:t>
      </w:r>
      <w:r>
        <w:rPr>
          <w:rFonts w:hint="eastAsia"/>
        </w:rPr>
        <w:t>操作</w:t>
      </w:r>
      <w:r>
        <w:t>寄存器</w:t>
      </w:r>
      <w:bookmarkEnd w:id="378"/>
      <w:bookmarkEnd w:id="37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0</w:t>
      </w:r>
      <w:r>
        <w:rPr>
          <w:rFonts w:hint="eastAsia"/>
        </w:rPr>
        <w:t>操作寄存器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564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lastRenderedPageBreak/>
              <w:t>0x10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03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61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Delay_inc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80" w:name="_Toc24191555"/>
      <w:bookmarkStart w:id="381" w:name="_Toc95900740"/>
      <w:r>
        <w:t>IODELAY0</w:t>
      </w:r>
      <w:r>
        <w:rPr>
          <w:rFonts w:hint="eastAsia"/>
        </w:rPr>
        <w:t>输入</w:t>
      </w:r>
      <w:r>
        <w:t>值寄存器</w:t>
      </w:r>
      <w:bookmarkEnd w:id="380"/>
      <w:bookmarkEnd w:id="38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0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82" w:name="_Toc24191556"/>
      <w:bookmarkStart w:id="383" w:name="_Toc95900741"/>
      <w:r>
        <w:t>IODELAY1</w:t>
      </w:r>
      <w:r>
        <w:rPr>
          <w:rFonts w:hint="eastAsia"/>
        </w:rPr>
        <w:t>操作</w:t>
      </w:r>
      <w:r>
        <w:t>寄存器</w:t>
      </w:r>
      <w:bookmarkEnd w:id="382"/>
      <w:bookmarkEnd w:id="38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1</w:t>
      </w:r>
      <w:r>
        <w:rPr>
          <w:rFonts w:hint="eastAsia"/>
        </w:rPr>
        <w:t>操作寄存器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6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Delay_inc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84" w:name="_Toc95900742"/>
      <w:bookmarkStart w:id="385" w:name="_Toc24191557"/>
      <w:r>
        <w:t>IODELAY1</w:t>
      </w:r>
      <w:r>
        <w:rPr>
          <w:rFonts w:hint="eastAsia"/>
        </w:rPr>
        <w:t>输入</w:t>
      </w:r>
      <w:r>
        <w:t>值寄存器</w:t>
      </w:r>
      <w:bookmarkEnd w:id="384"/>
      <w:bookmarkEnd w:id="38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1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86" w:name="_Toc24191558"/>
      <w:bookmarkStart w:id="387" w:name="_Toc95900743"/>
      <w:r>
        <w:t>IODELAY2</w:t>
      </w:r>
      <w:r>
        <w:rPr>
          <w:rFonts w:hint="eastAsia"/>
        </w:rPr>
        <w:t>操作</w:t>
      </w:r>
      <w:r>
        <w:t>寄存器</w:t>
      </w:r>
      <w:bookmarkEnd w:id="386"/>
      <w:bookmarkEnd w:id="38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2</w:t>
      </w:r>
      <w:r>
        <w:rPr>
          <w:rFonts w:hint="eastAsia"/>
        </w:rPr>
        <w:t>操作寄存器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794"/>
        <w:gridCol w:w="1371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7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3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564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lastRenderedPageBreak/>
              <w:t>0x14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794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03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7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3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61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794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3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Delay_inc</w:t>
            </w:r>
          </w:p>
        </w:tc>
        <w:tc>
          <w:tcPr>
            <w:tcW w:w="27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37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88" w:name="_Toc24191559"/>
      <w:bookmarkStart w:id="389" w:name="_Toc95900744"/>
      <w:r>
        <w:t>IODELAY2</w:t>
      </w:r>
      <w:r>
        <w:rPr>
          <w:rFonts w:hint="eastAsia"/>
        </w:rPr>
        <w:t>输入</w:t>
      </w:r>
      <w:r>
        <w:t>值寄存器</w:t>
      </w:r>
      <w:bookmarkEnd w:id="388"/>
      <w:bookmarkEnd w:id="38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2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0x15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90" w:name="_Toc95900745"/>
      <w:bookmarkStart w:id="391" w:name="_Toc24191560"/>
      <w:r>
        <w:t>IODELAY3</w:t>
      </w:r>
      <w:r>
        <w:rPr>
          <w:rFonts w:hint="eastAsia"/>
        </w:rPr>
        <w:t>操作</w:t>
      </w:r>
      <w:r>
        <w:t>寄存器</w:t>
      </w:r>
      <w:bookmarkEnd w:id="390"/>
      <w:bookmarkEnd w:id="39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3</w:t>
      </w:r>
      <w:r>
        <w:rPr>
          <w:rFonts w:hint="eastAsia"/>
        </w:rPr>
        <w:t>操作寄存器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0x16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S</w:t>
            </w:r>
            <w:r>
              <w:rPr>
                <w:rFonts w:hint="eastAsia"/>
              </w:rPr>
              <w:t>t_clr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清除</w:t>
            </w:r>
            <w:r>
              <w:t>接收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标志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46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Delay_inc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1,IODELAY</w:t>
            </w:r>
            <w:r>
              <w:rPr>
                <w:rFonts w:hint="eastAsia"/>
              </w:rPr>
              <w:t>的</w:t>
            </w:r>
            <w:r>
              <w:t>延迟增加一个</w:t>
            </w:r>
            <w:r>
              <w:rPr>
                <w:rFonts w:hint="eastAsia"/>
              </w:rPr>
              <w:t xml:space="preserve">TAP 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92" w:name="_Toc24191561"/>
      <w:bookmarkStart w:id="393" w:name="_Toc95900746"/>
      <w:r>
        <w:t>IODELAY3</w:t>
      </w:r>
      <w:r>
        <w:rPr>
          <w:rFonts w:hint="eastAsia"/>
        </w:rPr>
        <w:t>输入</w:t>
      </w:r>
      <w:r>
        <w:t>值寄存器</w:t>
      </w:r>
      <w:bookmarkEnd w:id="392"/>
      <w:bookmarkEnd w:id="39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t>3</w:t>
      </w:r>
      <w:r>
        <w:rPr>
          <w:rFonts w:hint="eastAsia"/>
        </w:rPr>
        <w:t>输入</w:t>
      </w:r>
      <w:r>
        <w:t>值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64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0x17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31:5</w:t>
            </w: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Delay_value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当</w:t>
            </w:r>
            <w:r>
              <w:t>配置</w:t>
            </w:r>
            <w:r>
              <w:rPr>
                <w:rFonts w:hint="eastAsia"/>
              </w:rPr>
              <w:t>io</w:t>
            </w:r>
            <w:r>
              <w:t>_cfg</w:t>
            </w:r>
            <w:r>
              <w:rPr>
                <w:rFonts w:hint="eastAsia"/>
              </w:rPr>
              <w:t>时</w:t>
            </w:r>
            <w:r>
              <w:t>，将此寄存器的</w:t>
            </w:r>
            <w:proofErr w:type="gramStart"/>
            <w:r>
              <w:t>延迟值</w:t>
            </w:r>
            <w:proofErr w:type="gramEnd"/>
            <w:r>
              <w:t>写入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94" w:name="_Toc24191562"/>
      <w:bookmarkStart w:id="395" w:name="_Toc95900747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0</w:t>
      </w:r>
      <w:r>
        <w:t>寄存器</w:t>
      </w:r>
      <w:bookmarkEnd w:id="394"/>
      <w:bookmarkEnd w:id="39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PATTERN0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t>0x18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Pns_rcvd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lastRenderedPageBreak/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96" w:name="_Toc95900748"/>
      <w:bookmarkStart w:id="397" w:name="_Toc24191563"/>
      <w:r>
        <w:lastRenderedPageBreak/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1</w:t>
      </w:r>
      <w:r>
        <w:t>寄存器</w:t>
      </w:r>
      <w:bookmarkEnd w:id="396"/>
      <w:bookmarkEnd w:id="39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PATTERN1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0x19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398" w:name="_Toc24191564"/>
      <w:bookmarkStart w:id="399" w:name="_Toc95900749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2</w:t>
      </w:r>
      <w:r>
        <w:t>寄存器</w:t>
      </w:r>
      <w:bookmarkEnd w:id="398"/>
      <w:bookmarkEnd w:id="39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PATTERN2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0x1A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00" w:name="_Toc95900750"/>
      <w:bookmarkStart w:id="401" w:name="_Toc24191565"/>
      <w:r>
        <w:t>PATTERN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3</w:t>
      </w:r>
      <w:r>
        <w:t>寄存器</w:t>
      </w:r>
      <w:bookmarkEnd w:id="400"/>
      <w:bookmarkEnd w:id="40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PATTERN3</w:t>
      </w:r>
      <w:r>
        <w:rPr>
          <w:rFonts w:hint="eastAsia"/>
        </w:rPr>
        <w:t>接收</w:t>
      </w:r>
      <w:r>
        <w:t>成功标志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0x1B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Pns_rcvd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</w:t>
            </w:r>
            <w:r>
              <w:t>，标志指定的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成功</w:t>
            </w:r>
            <w:r>
              <w:t>接收到</w:t>
            </w:r>
            <w:r>
              <w:rPr>
                <w:rFonts w:hint="eastAsia"/>
              </w:rPr>
              <w:t>三次</w:t>
            </w:r>
            <w:r>
              <w:t>以上。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  <w:r>
              <w:t>，表示还未接收到指定的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t>st_clr</w:t>
            </w:r>
            <w:proofErr w:type="gramStart"/>
            <w:r>
              <w:rPr>
                <w:rFonts w:hint="eastAsia"/>
              </w:rPr>
              <w:t>置</w:t>
            </w:r>
            <w:r>
              <w:t>上升沿</w:t>
            </w:r>
            <w:proofErr w:type="gramEnd"/>
            <w:r>
              <w:t>时，</w:t>
            </w:r>
            <w:r>
              <w:rPr>
                <w:rFonts w:hint="eastAsia"/>
              </w:rPr>
              <w:t>此</w:t>
            </w:r>
            <w:r>
              <w:t>标志信号被清零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02" w:name="_Toc24191566"/>
      <w:bookmarkStart w:id="403" w:name="_Toc95900751"/>
      <w:r>
        <w:rPr>
          <w:rFonts w:hint="eastAsia"/>
        </w:rPr>
        <w:lastRenderedPageBreak/>
        <w:t>DELAY</w:t>
      </w:r>
      <w:r>
        <w:rPr>
          <w:rFonts w:hint="eastAsia"/>
        </w:rPr>
        <w:t>值</w:t>
      </w:r>
      <w:r>
        <w:rPr>
          <w:rFonts w:hint="eastAsia"/>
        </w:rPr>
        <w:t>0</w:t>
      </w:r>
      <w:r>
        <w:t>寄存器</w:t>
      </w:r>
      <w:bookmarkEnd w:id="402"/>
      <w:bookmarkEnd w:id="40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0x20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0x22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0x23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</w:tbl>
    <w:p w:rsidR="00792CE6" w:rsidRDefault="00A95579">
      <w:pPr>
        <w:pStyle w:val="30"/>
      </w:pPr>
      <w:bookmarkStart w:id="404" w:name="_Toc95900752"/>
      <w:bookmarkStart w:id="405" w:name="_Toc24191567"/>
      <w:r>
        <w:rPr>
          <w:rFonts w:hint="eastAsia"/>
        </w:rPr>
        <w:t>DELAY</w:t>
      </w:r>
      <w:r>
        <w:rPr>
          <w:rFonts w:hint="eastAsia"/>
        </w:rPr>
        <w:t>值</w:t>
      </w:r>
      <w:r>
        <w:t>1</w:t>
      </w:r>
      <w:r>
        <w:t>寄存器</w:t>
      </w:r>
      <w:bookmarkEnd w:id="404"/>
      <w:bookmarkEnd w:id="40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0x24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0x26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0x27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</w:tbl>
    <w:p w:rsidR="00792CE6" w:rsidRDefault="00A95579">
      <w:pPr>
        <w:pStyle w:val="30"/>
      </w:pPr>
      <w:bookmarkStart w:id="406" w:name="_Toc95900753"/>
      <w:bookmarkStart w:id="407" w:name="_Toc24191568"/>
      <w:r>
        <w:rPr>
          <w:rFonts w:hint="eastAsia"/>
        </w:rPr>
        <w:t>DELAY</w:t>
      </w:r>
      <w:r>
        <w:rPr>
          <w:rFonts w:hint="eastAsia"/>
        </w:rPr>
        <w:t>值</w:t>
      </w:r>
      <w:r>
        <w:t>2</w:t>
      </w:r>
      <w:r>
        <w:t>寄存器</w:t>
      </w:r>
      <w:bookmarkEnd w:id="406"/>
      <w:bookmarkEnd w:id="40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2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576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0x28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238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246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0x29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396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389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0x2A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241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93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0x2B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</w:pPr>
          </w:p>
        </w:tc>
      </w:tr>
      <w:tr w:rsidR="00792CE6" w:rsidTr="00792CE6">
        <w:trPr>
          <w:trHeight w:val="87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</w:pPr>
          </w:p>
        </w:tc>
      </w:tr>
    </w:tbl>
    <w:p w:rsidR="00792CE6" w:rsidRDefault="00A95579">
      <w:pPr>
        <w:pStyle w:val="30"/>
      </w:pPr>
      <w:bookmarkStart w:id="408" w:name="_Toc24191569"/>
      <w:bookmarkStart w:id="409" w:name="_Toc95900754"/>
      <w:r>
        <w:rPr>
          <w:rFonts w:hint="eastAsia"/>
        </w:rPr>
        <w:t>DELAY</w:t>
      </w:r>
      <w:r>
        <w:rPr>
          <w:rFonts w:hint="eastAsia"/>
        </w:rPr>
        <w:t>值</w:t>
      </w:r>
      <w:r>
        <w:t>3</w:t>
      </w:r>
      <w:r>
        <w:t>寄存器</w:t>
      </w:r>
      <w:bookmarkEnd w:id="408"/>
      <w:bookmarkEnd w:id="409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DELAY</w:t>
      </w:r>
      <w:r>
        <w:rPr>
          <w:rFonts w:hint="eastAsia"/>
        </w:rPr>
        <w:t>值</w:t>
      </w:r>
      <w:r>
        <w:rPr>
          <w:rFonts w:hint="eastAsia"/>
        </w:rPr>
        <w:t>3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0x2C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38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46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96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DELAY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</w:t>
            </w:r>
            <w:r>
              <w:t>当前</w:t>
            </w:r>
            <w:r>
              <w:rPr>
                <w:rFonts w:hint="eastAsia"/>
              </w:rPr>
              <w:t>IDELAY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TAP</w:t>
            </w:r>
            <w:r>
              <w:rPr>
                <w:rFonts w:hint="eastAsia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389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0x2E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241"/>
          <w:jc w:val="center"/>
        </w:trPr>
        <w:tc>
          <w:tcPr>
            <w:tcW w:w="9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93"/>
          <w:jc w:val="center"/>
        </w:trPr>
        <w:tc>
          <w:tcPr>
            <w:tcW w:w="9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0x2F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20:</w:t>
            </w:r>
            <w:r>
              <w:rPr>
                <w:rFonts w:hint="eastAsia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t>7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  <w:tr w:rsidR="00792CE6">
        <w:trPr>
          <w:trHeight w:val="8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4:0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DELAY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6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指示</w:t>
            </w:r>
            <w:r>
              <w:rPr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IDELAY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TAP</w:t>
            </w:r>
            <w:r>
              <w:rPr>
                <w:rFonts w:hint="eastAsia"/>
                <w:color w:val="000000"/>
              </w:rPr>
              <w:t>值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10" w:name="_Toc24191570"/>
      <w:bookmarkStart w:id="411" w:name="_Toc95900755"/>
      <w:r>
        <w:rPr>
          <w:rFonts w:hint="eastAsia"/>
        </w:rPr>
        <w:t>指定</w:t>
      </w:r>
      <w:r>
        <w:rPr>
          <w:rFonts w:hint="eastAsia"/>
        </w:rPr>
        <w:t>PATTERN0</w:t>
      </w:r>
      <w:r>
        <w:t>寄存器</w:t>
      </w:r>
      <w:bookmarkEnd w:id="410"/>
      <w:bookmarkEnd w:id="41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指定</w:t>
      </w:r>
      <w:r>
        <w:rPr>
          <w:rFonts w:hint="eastAsia"/>
        </w:rPr>
        <w:t>PATTERN0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0x18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PATTERN0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上位</w:t>
            </w:r>
            <w:r>
              <w:t>机可以指定连续的</w:t>
            </w: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，</w:t>
            </w:r>
            <w:r>
              <w:t>作为</w:t>
            </w:r>
            <w:r>
              <w:rPr>
                <w:rFonts w:hint="eastAsia"/>
              </w:rPr>
              <w:t>LVDS</w:t>
            </w:r>
            <w:r>
              <w:rPr>
                <w:rFonts w:hint="eastAsia"/>
              </w:rPr>
              <w:t>接收比对</w:t>
            </w:r>
            <w:r>
              <w:t>的依据</w:t>
            </w:r>
            <w:r>
              <w:rPr>
                <w:rFonts w:hint="eastAsia"/>
              </w:rPr>
              <w:t>。</w:t>
            </w:r>
            <w:r>
              <w:t>当</w:t>
            </w:r>
            <w:r>
              <w:rPr>
                <w:rFonts w:hint="eastAsia"/>
              </w:rPr>
              <w:t>模块接三</w:t>
            </w:r>
            <w:r>
              <w:rPr>
                <w:rFonts w:hint="eastAsia"/>
              </w:rPr>
              <w:lastRenderedPageBreak/>
              <w:t>个</w:t>
            </w:r>
            <w:r>
              <w:t>连续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三次</w:t>
            </w:r>
            <w:r>
              <w:t>以上，</w:t>
            </w:r>
            <w:r>
              <w:rPr>
                <w:rFonts w:hint="eastAsia"/>
              </w:rPr>
              <w:t>PATTERN_RCVD</w:t>
            </w:r>
            <w:r>
              <w:rPr>
                <w:rFonts w:hint="eastAsia"/>
              </w:rPr>
              <w:t>标志</w:t>
            </w:r>
            <w:r>
              <w:t>信号为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12" w:name="_Toc95900756"/>
      <w:bookmarkStart w:id="413" w:name="_Toc24191571"/>
      <w:r>
        <w:rPr>
          <w:rFonts w:hint="eastAsia"/>
        </w:rPr>
        <w:lastRenderedPageBreak/>
        <w:t>指定</w:t>
      </w:r>
      <w:r>
        <w:rPr>
          <w:rFonts w:hint="eastAsia"/>
        </w:rPr>
        <w:t>PATTERN1</w:t>
      </w:r>
      <w:r>
        <w:t>寄存器</w:t>
      </w:r>
      <w:bookmarkEnd w:id="412"/>
      <w:bookmarkEnd w:id="413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792CE6">
      <w:pPr>
        <w:pStyle w:val="affffc"/>
        <w:ind w:firstLine="467"/>
      </w:pPr>
    </w:p>
    <w:p w:rsidR="00792CE6" w:rsidRDefault="00A95579">
      <w:pPr>
        <w:pStyle w:val="a8"/>
      </w:pPr>
      <w:r>
        <w:rPr>
          <w:rFonts w:hint="eastAsia"/>
        </w:rPr>
        <w:t>指定</w:t>
      </w:r>
      <w:r>
        <w:rPr>
          <w:rFonts w:hint="eastAsia"/>
        </w:rPr>
        <w:t>PATTERN1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PATTERN0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上位</w:t>
            </w:r>
            <w:r>
              <w:t>机可以指定连续的</w:t>
            </w: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，</w:t>
            </w:r>
            <w:r>
              <w:t>作为</w:t>
            </w:r>
            <w:r>
              <w:rPr>
                <w:rFonts w:hint="eastAsia"/>
              </w:rPr>
              <w:t>LVDS</w:t>
            </w:r>
            <w:r>
              <w:rPr>
                <w:rFonts w:hint="eastAsia"/>
              </w:rPr>
              <w:t>接收比对</w:t>
            </w:r>
            <w:r>
              <w:t>的依据</w:t>
            </w:r>
            <w:r>
              <w:rPr>
                <w:rFonts w:hint="eastAsia"/>
              </w:rPr>
              <w:t>。</w:t>
            </w:r>
            <w:r>
              <w:t>当</w:t>
            </w:r>
            <w:r>
              <w:rPr>
                <w:rFonts w:hint="eastAsia"/>
              </w:rPr>
              <w:t>模块接三个</w:t>
            </w:r>
            <w:r>
              <w:t>连续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三次</w:t>
            </w:r>
            <w:r>
              <w:t>以上，</w:t>
            </w:r>
            <w:r>
              <w:rPr>
                <w:rFonts w:hint="eastAsia"/>
              </w:rPr>
              <w:t>PATTERN_RCVD</w:t>
            </w:r>
            <w:r>
              <w:rPr>
                <w:rFonts w:hint="eastAsia"/>
              </w:rPr>
              <w:t>标志</w:t>
            </w:r>
            <w:r>
              <w:t>信号为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14" w:name="_Toc24191572"/>
      <w:bookmarkStart w:id="415" w:name="_Toc95900757"/>
      <w:r>
        <w:rPr>
          <w:rFonts w:hint="eastAsia"/>
        </w:rPr>
        <w:t>指定</w:t>
      </w:r>
      <w:r>
        <w:rPr>
          <w:rFonts w:hint="eastAsia"/>
        </w:rPr>
        <w:t>PATTERN2</w:t>
      </w:r>
      <w:r>
        <w:t>寄存器</w:t>
      </w:r>
      <w:bookmarkEnd w:id="414"/>
      <w:bookmarkEnd w:id="41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指定</w:t>
      </w:r>
      <w:r>
        <w:rPr>
          <w:rFonts w:hint="eastAsia"/>
        </w:rPr>
        <w:t>PATTERN2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0x31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PATTERN0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上位</w:t>
            </w:r>
            <w:r>
              <w:t>机可以指定连续的</w:t>
            </w: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，</w:t>
            </w:r>
            <w:r>
              <w:t>作为</w:t>
            </w:r>
            <w:r>
              <w:rPr>
                <w:rFonts w:hint="eastAsia"/>
              </w:rPr>
              <w:t>LVDS</w:t>
            </w:r>
            <w:r>
              <w:rPr>
                <w:rFonts w:hint="eastAsia"/>
              </w:rPr>
              <w:t>接收比对</w:t>
            </w:r>
            <w:r>
              <w:t>的依据</w:t>
            </w:r>
            <w:r>
              <w:rPr>
                <w:rFonts w:hint="eastAsia"/>
              </w:rPr>
              <w:t>。</w:t>
            </w:r>
            <w:r>
              <w:t>当</w:t>
            </w:r>
            <w:r>
              <w:rPr>
                <w:rFonts w:hint="eastAsia"/>
              </w:rPr>
              <w:t>模块接三个</w:t>
            </w:r>
            <w:r>
              <w:t>连续</w:t>
            </w:r>
            <w:r>
              <w:rPr>
                <w:rFonts w:hint="eastAsia"/>
              </w:rPr>
              <w:t>PATTERN</w:t>
            </w:r>
            <w:r>
              <w:rPr>
                <w:rFonts w:hint="eastAsia"/>
              </w:rPr>
              <w:t>三次</w:t>
            </w:r>
            <w:r>
              <w:t>以上，</w:t>
            </w:r>
            <w:r>
              <w:rPr>
                <w:rFonts w:hint="eastAsia"/>
              </w:rPr>
              <w:t>PATTERN_RCVD</w:t>
            </w:r>
            <w:r>
              <w:rPr>
                <w:rFonts w:hint="eastAsia"/>
              </w:rPr>
              <w:t>标志</w:t>
            </w:r>
            <w:r>
              <w:t>信号为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16" w:name="_Toc95900758"/>
      <w:bookmarkStart w:id="417" w:name="_Toc24191573"/>
      <w:r>
        <w:rPr>
          <w:rFonts w:hint="eastAsia"/>
        </w:rPr>
        <w:t>IODELAY</w:t>
      </w:r>
      <w:r>
        <w:rPr>
          <w:rFonts w:hint="eastAsia"/>
        </w:rPr>
        <w:t>配置</w:t>
      </w:r>
      <w:r>
        <w:t>寄存器</w:t>
      </w:r>
      <w:bookmarkEnd w:id="416"/>
      <w:bookmarkEnd w:id="41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IODELAY</w:t>
      </w:r>
      <w:r>
        <w:rPr>
          <w:rFonts w:hint="eastAsia"/>
        </w:rPr>
        <w:t>配置寄存器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0x40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Io_cfg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产生一个上升沿，可以将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DELAY</w:t>
            </w:r>
            <w:r>
              <w:rPr>
                <w:rFonts w:hint="eastAsia"/>
              </w:rPr>
              <w:t>输入</w:t>
            </w:r>
            <w:r>
              <w:t>值寄存器里的值，写入</w:t>
            </w:r>
            <w:r>
              <w:rPr>
                <w:rFonts w:hint="eastAsia"/>
              </w:rPr>
              <w:t>相应</w:t>
            </w:r>
            <w:r>
              <w:t>的</w:t>
            </w:r>
            <w:r>
              <w:rPr>
                <w:rFonts w:hint="eastAsia"/>
              </w:rPr>
              <w:t>IODELAY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  <w:r>
              <w:t>1C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Chars="0" w:firstLine="0"/>
      </w:pPr>
    </w:p>
    <w:p w:rsidR="00792CE6" w:rsidRDefault="00A95579">
      <w:pPr>
        <w:pStyle w:val="20"/>
      </w:pPr>
      <w:bookmarkStart w:id="418" w:name="_Toc95900759"/>
      <w:bookmarkStart w:id="419" w:name="_Toc24191521"/>
      <w:bookmarkStart w:id="420" w:name="_Toc24029519"/>
      <w:r>
        <w:rPr>
          <w:rFonts w:hint="eastAsia"/>
        </w:rPr>
        <w:t>组帧</w:t>
      </w:r>
      <w:r>
        <w:t>模块</w:t>
      </w:r>
      <w:r>
        <w:rPr>
          <w:rFonts w:hint="eastAsia"/>
        </w:rPr>
        <w:t>寄存器</w:t>
      </w:r>
      <w:bookmarkEnd w:id="418"/>
      <w:bookmarkEnd w:id="419"/>
      <w:bookmarkEnd w:id="420"/>
    </w:p>
    <w:p w:rsidR="00792CE6" w:rsidRDefault="00A95579">
      <w:pPr>
        <w:pStyle w:val="affffc"/>
        <w:ind w:firstLine="467"/>
      </w:pPr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</w:t>
      </w:r>
      <w:r>
        <w:t>x200-0x2FF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各数据通道编号：</w:t>
      </w:r>
      <w:r>
        <w:rPr>
          <w:rFonts w:hint="eastAsia"/>
        </w:rPr>
        <w:t xml:space="preserve"> </w:t>
      </w:r>
      <w:r>
        <w:t xml:space="preserve"> 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1332"/>
        <w:gridCol w:w="1331"/>
        <w:gridCol w:w="1331"/>
        <w:gridCol w:w="1331"/>
        <w:gridCol w:w="1331"/>
        <w:gridCol w:w="1331"/>
        <w:gridCol w:w="1331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 xml:space="preserve">通道编号 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5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4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3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2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1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0</w:t>
            </w:r>
          </w:p>
        </w:tc>
      </w:tr>
      <w:tr w:rsidR="00792CE6" w:rsidTr="00792CE6"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对应数据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路D</w:t>
            </w:r>
            <w:r>
              <w:t>DC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路D</w:t>
            </w:r>
            <w:r>
              <w:t>DC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路D</w:t>
            </w:r>
            <w:r>
              <w:t>DC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第0路D</w:t>
            </w:r>
            <w:r>
              <w:t>DC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路原始</w:t>
            </w:r>
          </w:p>
        </w:tc>
        <w:tc>
          <w:tcPr>
            <w:tcW w:w="1334" w:type="dxa"/>
          </w:tcPr>
          <w:p w:rsidR="00792CE6" w:rsidRDefault="00A95579">
            <w:r>
              <w:rPr>
                <w:rFonts w:hint="eastAsia"/>
              </w:rPr>
              <w:t>第0路原始</w:t>
            </w:r>
          </w:p>
        </w:tc>
      </w:tr>
    </w:tbl>
    <w:p w:rsidR="00792CE6" w:rsidRDefault="00792CE6">
      <w:pPr>
        <w:ind w:firstLineChars="1100" w:firstLine="2571"/>
      </w:pPr>
    </w:p>
    <w:p w:rsidR="00792CE6" w:rsidRDefault="00A95579">
      <w:pPr>
        <w:pStyle w:val="30"/>
      </w:pPr>
      <w:bookmarkStart w:id="421" w:name="_Toc95900760"/>
      <w:bookmarkStart w:id="422" w:name="_Toc24029520"/>
      <w:bookmarkStart w:id="423" w:name="_Toc24191522"/>
      <w:r>
        <w:rPr>
          <w:rFonts w:hint="eastAsia"/>
        </w:rPr>
        <w:lastRenderedPageBreak/>
        <w:t>测试</w:t>
      </w:r>
      <w:r>
        <w:t>寄存器</w:t>
      </w:r>
      <w:bookmarkEnd w:id="421"/>
      <w:bookmarkEnd w:id="422"/>
      <w:bookmarkEnd w:id="423"/>
    </w:p>
    <w:p w:rsidR="00792CE6" w:rsidRDefault="00A95579">
      <w:pPr>
        <w:pStyle w:val="affffc"/>
        <w:ind w:firstLine="467"/>
      </w:pPr>
      <w:r>
        <w:rPr>
          <w:rFonts w:hint="eastAsia"/>
        </w:rPr>
        <w:t>测试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792CE6">
      <w:pPr>
        <w:pStyle w:val="a8"/>
        <w:numPr>
          <w:ilvl w:val="0"/>
          <w:numId w:val="0"/>
        </w:numPr>
        <w:jc w:val="both"/>
      </w:pPr>
    </w:p>
    <w:p w:rsidR="00792CE6" w:rsidRDefault="00A95579">
      <w:pPr>
        <w:pStyle w:val="a8"/>
      </w:pPr>
      <w:r>
        <w:rPr>
          <w:rFonts w:hint="eastAsia"/>
        </w:rPr>
        <w:t>测试寄存器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0x01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test_reg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</w:t>
            </w:r>
            <w:r>
              <w:t>寄存器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0xDEADBEEF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24" w:name="_Toc24029521"/>
      <w:bookmarkStart w:id="425" w:name="_Toc24191523"/>
      <w:bookmarkStart w:id="426" w:name="_Toc95900761"/>
      <w:proofErr w:type="gramStart"/>
      <w:r>
        <w:rPr>
          <w:rFonts w:hint="eastAsia"/>
        </w:rPr>
        <w:t>帧长</w:t>
      </w:r>
      <w:r>
        <w:t>寄存器</w:t>
      </w:r>
      <w:bookmarkEnd w:id="424"/>
      <w:bookmarkEnd w:id="425"/>
      <w:bookmarkEnd w:id="426"/>
      <w:proofErr w:type="gramEnd"/>
    </w:p>
    <w:p w:rsidR="00792CE6" w:rsidRDefault="00A95579">
      <w:pPr>
        <w:pStyle w:val="affffc"/>
        <w:ind w:firstLine="467"/>
      </w:pPr>
      <w:proofErr w:type="gramStart"/>
      <w:r>
        <w:rPr>
          <w:rFonts w:hint="eastAsia"/>
        </w:rPr>
        <w:t>帧长</w:t>
      </w:r>
      <w:r>
        <w:t>寄存</w:t>
      </w:r>
      <w:r>
        <w:rPr>
          <w:rFonts w:hint="eastAsia"/>
        </w:rPr>
        <w:t>器</w:t>
      </w:r>
      <w:proofErr w:type="gramEnd"/>
      <w:r>
        <w:rPr>
          <w:rFonts w:hint="eastAsia"/>
        </w:rPr>
        <w:t>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proofErr w:type="gramStart"/>
      <w:r>
        <w:rPr>
          <w:rFonts w:hint="eastAsia"/>
        </w:rPr>
        <w:t>帧长寄存器</w:t>
      </w:r>
      <w:proofErr w:type="gramEnd"/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58"/>
        <w:gridCol w:w="718"/>
        <w:gridCol w:w="1673"/>
        <w:gridCol w:w="2439"/>
        <w:gridCol w:w="1492"/>
        <w:gridCol w:w="1080"/>
        <w:gridCol w:w="95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5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68"/>
        </w:trPr>
        <w:tc>
          <w:tcPr>
            <w:tcW w:w="958" w:type="dxa"/>
          </w:tcPr>
          <w:p w:rsidR="00792CE6" w:rsidRDefault="00A95579">
            <w:pPr>
              <w:pStyle w:val="affff7"/>
            </w:pPr>
            <w:r>
              <w:t>0x02</w:t>
            </w:r>
          </w:p>
        </w:tc>
        <w:tc>
          <w:tcPr>
            <w:tcW w:w="718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73" w:type="dxa"/>
          </w:tcPr>
          <w:p w:rsidR="00792CE6" w:rsidRDefault="00A95579">
            <w:pPr>
              <w:pStyle w:val="affff7"/>
            </w:pPr>
            <w:r>
              <w:t>Frame_len</w:t>
            </w:r>
          </w:p>
        </w:tc>
        <w:tc>
          <w:tcPr>
            <w:tcW w:w="2439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帧长</w:t>
            </w:r>
            <w:r>
              <w:t>寄存器</w:t>
            </w:r>
            <w:proofErr w:type="gramEnd"/>
            <w:r>
              <w:rPr>
                <w:rFonts w:hint="eastAsia"/>
              </w:rPr>
              <w:t>，</w:t>
            </w:r>
            <w:r>
              <w:t>单位</w:t>
            </w:r>
            <w:r>
              <w:rPr>
                <w:rFonts w:hint="eastAsia"/>
              </w:rPr>
              <w:t>BYTE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t>0x800</w:t>
            </w:r>
          </w:p>
        </w:tc>
        <w:tc>
          <w:tcPr>
            <w:tcW w:w="108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58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27" w:name="_Toc24191524"/>
      <w:bookmarkStart w:id="428" w:name="_Toc95900762"/>
      <w:bookmarkStart w:id="429" w:name="_Toc24029522"/>
      <w:r>
        <w:rPr>
          <w:rFonts w:hint="eastAsia"/>
        </w:rPr>
        <w:t>DEBUG</w:t>
      </w:r>
      <w:r>
        <w:t>寄存器</w:t>
      </w:r>
      <w:bookmarkEnd w:id="427"/>
      <w:bookmarkEnd w:id="428"/>
      <w:bookmarkEnd w:id="429"/>
    </w:p>
    <w:p w:rsidR="00792CE6" w:rsidRDefault="00A95579">
      <w:pPr>
        <w:pStyle w:val="affffc"/>
        <w:ind w:firstLine="467"/>
      </w:pPr>
      <w:r>
        <w:rPr>
          <w:rFonts w:hint="eastAsia"/>
        </w:rPr>
        <w:t>DEBUG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DEBUG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0"/>
        <w:gridCol w:w="722"/>
        <w:gridCol w:w="1694"/>
        <w:gridCol w:w="2481"/>
        <w:gridCol w:w="1405"/>
        <w:gridCol w:w="1094"/>
        <w:gridCol w:w="962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68"/>
        </w:trPr>
        <w:tc>
          <w:tcPr>
            <w:tcW w:w="960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:3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438"/>
        </w:trPr>
        <w:tc>
          <w:tcPr>
            <w:tcW w:w="96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t>vld_indication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输入</w:t>
            </w:r>
            <w:r>
              <w:t>信号有效</w:t>
            </w:r>
            <w:r>
              <w:rPr>
                <w:rFonts w:hint="eastAsia"/>
              </w:rPr>
              <w:t>实时</w:t>
            </w:r>
            <w:r>
              <w:t>监测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”输入</w:t>
            </w:r>
            <w:r>
              <w:t>信号</w:t>
            </w:r>
            <w:r>
              <w:rPr>
                <w:rFonts w:hint="eastAsia"/>
              </w:rPr>
              <w:t>实时</w:t>
            </w:r>
            <w:r>
              <w:t>有效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”输入</w:t>
            </w:r>
            <w:r>
              <w:t>信号</w:t>
            </w:r>
            <w:r>
              <w:rPr>
                <w:rFonts w:hint="eastAsia"/>
              </w:rPr>
              <w:t>实时无</w:t>
            </w:r>
            <w:r>
              <w:t>效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t>0x0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382"/>
        </w:trPr>
        <w:tc>
          <w:tcPr>
            <w:tcW w:w="96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  <w:jc w:val="left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376"/>
        </w:trPr>
        <w:tc>
          <w:tcPr>
            <w:tcW w:w="96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t>his_fifo_overflow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组帧</w:t>
            </w:r>
            <w:r>
              <w:t>模块内部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出现</w:t>
            </w:r>
            <w:r>
              <w:t>上溢</w:t>
            </w:r>
            <w:r>
              <w:rPr>
                <w:rFonts w:hint="eastAsia"/>
              </w:rPr>
              <w:t>的</w:t>
            </w:r>
            <w:r>
              <w:t>历史告警</w:t>
            </w:r>
            <w:r>
              <w:rPr>
                <w:rFonts w:hint="eastAsia"/>
              </w:rPr>
              <w:t>，</w:t>
            </w:r>
            <w:r>
              <w:t>读清零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”出现</w:t>
            </w:r>
            <w:r>
              <w:t>过上溢</w:t>
            </w:r>
            <w:r>
              <w:rPr>
                <w:rFonts w:hint="eastAsia"/>
              </w:rPr>
              <w:t>告警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RW1C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30" w:name="_Toc95900763"/>
      <w:bookmarkStart w:id="431" w:name="_Toc24191525"/>
      <w:bookmarkStart w:id="432" w:name="_Toc24029523"/>
      <w:r>
        <w:rPr>
          <w:rFonts w:hint="eastAsia"/>
        </w:rPr>
        <w:t>组帧</w:t>
      </w:r>
      <w:r>
        <w:t>带宽监控寄存器</w:t>
      </w:r>
      <w:bookmarkEnd w:id="430"/>
      <w:bookmarkEnd w:id="431"/>
      <w:bookmarkEnd w:id="432"/>
    </w:p>
    <w:p w:rsidR="00792CE6" w:rsidRDefault="00A95579">
      <w:pPr>
        <w:pStyle w:val="affffc"/>
        <w:ind w:firstLine="467"/>
      </w:pPr>
      <w:r>
        <w:rPr>
          <w:rFonts w:hint="eastAsia"/>
        </w:rPr>
        <w:t>组帧</w:t>
      </w:r>
      <w:r>
        <w:t>带宽监控寄存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组帧</w:t>
      </w:r>
      <w:r>
        <w:t>带宽监控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60"/>
        <w:gridCol w:w="722"/>
        <w:gridCol w:w="1694"/>
        <w:gridCol w:w="2481"/>
        <w:gridCol w:w="1405"/>
        <w:gridCol w:w="1094"/>
        <w:gridCol w:w="962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0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60" w:type="dxa"/>
            <w:vMerge w:val="restart"/>
          </w:tcPr>
          <w:p w:rsidR="00792CE6" w:rsidRDefault="00A95579">
            <w:pPr>
              <w:pStyle w:val="affff7"/>
            </w:pPr>
            <w:r>
              <w:t>0x11</w:t>
            </w: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5"/>
        </w:trPr>
        <w:tc>
          <w:tcPr>
            <w:tcW w:w="960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22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694" w:type="dxa"/>
          </w:tcPr>
          <w:p w:rsidR="00792CE6" w:rsidRDefault="00A95579">
            <w:pPr>
              <w:pStyle w:val="affff7"/>
            </w:pPr>
            <w:r>
              <w:t>band</w:t>
            </w:r>
          </w:p>
        </w:tc>
        <w:tc>
          <w:tcPr>
            <w:tcW w:w="2481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组帧</w:t>
            </w:r>
            <w:r>
              <w:t>模块输出</w:t>
            </w:r>
            <w:r>
              <w:rPr>
                <w:rFonts w:hint="eastAsia"/>
              </w:rPr>
              <w:t>即时</w:t>
            </w:r>
            <w:r>
              <w:t>带宽</w:t>
            </w:r>
            <w:r>
              <w:rPr>
                <w:rFonts w:hint="eastAsia"/>
              </w:rPr>
              <w:t>统计</w:t>
            </w:r>
            <w:r>
              <w:t>，单位</w:t>
            </w:r>
            <w:r>
              <w:rPr>
                <w:rFonts w:hint="eastAsia"/>
              </w:rPr>
              <w:t>K</w:t>
            </w:r>
            <w:r>
              <w:t>byte/s</w:t>
            </w:r>
          </w:p>
        </w:tc>
        <w:tc>
          <w:tcPr>
            <w:tcW w:w="140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094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962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33" w:name="_Toc24191526"/>
      <w:bookmarkStart w:id="434" w:name="_Toc95900764"/>
      <w:bookmarkStart w:id="435" w:name="_Toc24029524"/>
      <w:r>
        <w:rPr>
          <w:rFonts w:hint="eastAsia"/>
        </w:rPr>
        <w:t>通道</w:t>
      </w:r>
      <w:r>
        <w:t>使能寄存器</w:t>
      </w:r>
      <w:bookmarkEnd w:id="433"/>
      <w:bookmarkEnd w:id="434"/>
      <w:bookmarkEnd w:id="435"/>
    </w:p>
    <w:p w:rsidR="00792CE6" w:rsidRDefault="00A95579">
      <w:pPr>
        <w:pStyle w:val="affffc"/>
        <w:ind w:firstLine="467"/>
      </w:pPr>
      <w:r>
        <w:rPr>
          <w:rFonts w:hint="eastAsia"/>
        </w:rPr>
        <w:t>通道</w:t>
      </w:r>
      <w:r>
        <w:t>使能寄存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通道</w:t>
      </w:r>
      <w:r>
        <w:t>使能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25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t>0x20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31:8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chnl1_ctrl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</w:t>
            </w:r>
            <w:r>
              <w:t>使能操作寄存器</w:t>
            </w:r>
            <w:r>
              <w:rPr>
                <w:rFonts w:hint="eastAsia"/>
              </w:rPr>
              <w:t>，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lastRenderedPageBreak/>
              <w:t>启</w:t>
            </w:r>
            <w:proofErr w:type="gramStart"/>
            <w:r>
              <w:rPr>
                <w:rFonts w:hint="eastAsia"/>
              </w:rPr>
              <w:t>停</w:t>
            </w:r>
            <w:r>
              <w:t>模式</w:t>
            </w:r>
            <w:proofErr w:type="gramEnd"/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依据</w:t>
            </w:r>
            <w:r>
              <w:t>此</w:t>
            </w:r>
            <w:r>
              <w:t>BIT</w:t>
            </w:r>
            <w:r>
              <w:rPr>
                <w:rFonts w:hint="eastAsia"/>
              </w:rPr>
              <w:t>上升</w:t>
            </w:r>
            <w:proofErr w:type="gramStart"/>
            <w:r>
              <w:t>沿</w:t>
            </w:r>
            <w:r>
              <w:rPr>
                <w:rFonts w:hint="eastAsia"/>
              </w:rPr>
              <w:t>开始</w:t>
            </w:r>
            <w:proofErr w:type="gramEnd"/>
            <w:r>
              <w:rPr>
                <w:rFonts w:hint="eastAsia"/>
              </w:rPr>
              <w:t>采集</w:t>
            </w:r>
            <w:r>
              <w:t>，</w:t>
            </w:r>
            <w:r>
              <w:rPr>
                <w:rFonts w:hint="eastAsia"/>
              </w:rPr>
              <w:t>下降</w:t>
            </w:r>
            <w:proofErr w:type="gramStart"/>
            <w:r>
              <w:t>沿停止</w:t>
            </w:r>
            <w:proofErr w:type="gramEnd"/>
            <w:r>
              <w:t>采集</w:t>
            </w:r>
            <w:r>
              <w:rPr>
                <w:rFonts w:hint="eastAsia"/>
              </w:rPr>
              <w:t>；</w:t>
            </w:r>
          </w:p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触发</w:t>
            </w:r>
            <w:r>
              <w:t>模式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依据</w:t>
            </w:r>
            <w:r>
              <w:t>此</w:t>
            </w:r>
            <w:r>
              <w:t>bit</w:t>
            </w:r>
            <w:r>
              <w:t>的上升</w:t>
            </w:r>
            <w:proofErr w:type="gramStart"/>
            <w:r>
              <w:t>沿开始</w:t>
            </w:r>
            <w:proofErr w:type="gramEnd"/>
            <w:r>
              <w:t>采集触发长度的数据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chnl0_ctrl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  <w:jc w:val="left"/>
            </w:pPr>
            <w:r>
              <w:rPr>
                <w:rFonts w:hint="eastAsia"/>
              </w:rPr>
              <w:t>启</w:t>
            </w:r>
            <w:proofErr w:type="gramStart"/>
            <w:r>
              <w:rPr>
                <w:rFonts w:hint="eastAsia"/>
              </w:rPr>
              <w:t>停</w:t>
            </w:r>
            <w:r>
              <w:t>模式</w:t>
            </w:r>
            <w:proofErr w:type="gramEnd"/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依据</w:t>
            </w:r>
            <w:r>
              <w:t>此</w:t>
            </w:r>
            <w:r>
              <w:t>BIT</w:t>
            </w:r>
            <w:r>
              <w:rPr>
                <w:rFonts w:hint="eastAsia"/>
              </w:rPr>
              <w:t>上升</w:t>
            </w:r>
            <w:proofErr w:type="gramStart"/>
            <w:r>
              <w:t>沿</w:t>
            </w:r>
            <w:r>
              <w:rPr>
                <w:rFonts w:hint="eastAsia"/>
              </w:rPr>
              <w:t>开始</w:t>
            </w:r>
            <w:proofErr w:type="gramEnd"/>
            <w:r>
              <w:rPr>
                <w:rFonts w:hint="eastAsia"/>
              </w:rPr>
              <w:t>采集</w:t>
            </w:r>
            <w:r>
              <w:t>，</w:t>
            </w:r>
            <w:r>
              <w:rPr>
                <w:rFonts w:hint="eastAsia"/>
              </w:rPr>
              <w:t>下降</w:t>
            </w:r>
            <w:proofErr w:type="gramStart"/>
            <w:r>
              <w:t>沿停止</w:t>
            </w:r>
            <w:proofErr w:type="gramEnd"/>
            <w:r>
              <w:t>采集</w:t>
            </w:r>
            <w:r>
              <w:rPr>
                <w:rFonts w:hint="eastAsia"/>
              </w:rPr>
              <w:t>；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触发</w:t>
            </w:r>
            <w:r>
              <w:t>模式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依据</w:t>
            </w:r>
            <w:r>
              <w:t>此</w:t>
            </w:r>
            <w:r>
              <w:t>bit</w:t>
            </w:r>
            <w:r>
              <w:t>的上升</w:t>
            </w:r>
            <w:proofErr w:type="gramStart"/>
            <w:r>
              <w:t>沿开始</w:t>
            </w:r>
            <w:proofErr w:type="gramEnd"/>
            <w:r>
              <w:t>采集触发长度的数据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>
      <w:pPr>
        <w:pStyle w:val="affffc"/>
        <w:ind w:firstLine="467"/>
        <w:rPr>
          <w:color w:val="3333FF"/>
        </w:rPr>
      </w:pPr>
    </w:p>
    <w:p w:rsidR="00792CE6" w:rsidRDefault="00A95579">
      <w:pPr>
        <w:pStyle w:val="30"/>
      </w:pPr>
      <w:bookmarkStart w:id="436" w:name="_Toc95900765"/>
      <w:bookmarkStart w:id="437" w:name="_Toc24029525"/>
      <w:bookmarkStart w:id="438" w:name="_Toc24191527"/>
      <w:r>
        <w:rPr>
          <w:rFonts w:hint="eastAsia"/>
        </w:rPr>
        <w:t>通道</w:t>
      </w:r>
      <w:r>
        <w:t>模式寄存器</w:t>
      </w:r>
      <w:bookmarkEnd w:id="436"/>
      <w:bookmarkEnd w:id="437"/>
      <w:bookmarkEnd w:id="438"/>
    </w:p>
    <w:p w:rsidR="00792CE6" w:rsidRDefault="00A95579">
      <w:pPr>
        <w:pStyle w:val="affffc"/>
        <w:ind w:firstLine="467"/>
      </w:pPr>
      <w:r>
        <w:rPr>
          <w:rFonts w:hint="eastAsia"/>
        </w:rPr>
        <w:t>通道</w:t>
      </w:r>
      <w:r>
        <w:t>模式寄存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通道</w:t>
      </w:r>
      <w:r>
        <w:t>模式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t>0x40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chnl_mode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proofErr w:type="gramStart"/>
            <w:r>
              <w:t>’</w:t>
            </w:r>
            <w:proofErr w:type="gramEnd"/>
            <w:r>
              <w:t>d0</w:t>
            </w:r>
            <w:r>
              <w:rPr>
                <w:rFonts w:hint="eastAsia"/>
              </w:rPr>
              <w:t>:</w:t>
            </w:r>
            <w:r>
              <w:t>启停</w:t>
            </w:r>
            <w:r>
              <w:rPr>
                <w:rFonts w:hint="eastAsia"/>
              </w:rPr>
              <w:t>模式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3</w:t>
            </w:r>
            <w:proofErr w:type="gramStart"/>
            <w:r>
              <w:t>’</w:t>
            </w:r>
            <w:proofErr w:type="gramEnd"/>
            <w:r>
              <w:t>d1:</w:t>
            </w:r>
            <w:r>
              <w:rPr>
                <w:rFonts w:hint="eastAsia"/>
              </w:rPr>
              <w:t>触发</w:t>
            </w:r>
            <w:r>
              <w:t>模式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39" w:name="_Toc24029526"/>
      <w:bookmarkStart w:id="440" w:name="_Toc24191528"/>
      <w:bookmarkStart w:id="441" w:name="_Toc95900766"/>
      <w:r>
        <w:rPr>
          <w:rFonts w:hint="eastAsia"/>
        </w:rPr>
        <w:t>触发</w:t>
      </w:r>
      <w:r>
        <w:t>长度寄存器</w:t>
      </w:r>
      <w:bookmarkEnd w:id="439"/>
      <w:bookmarkEnd w:id="440"/>
      <w:bookmarkEnd w:id="441"/>
    </w:p>
    <w:p w:rsidR="00792CE6" w:rsidRDefault="00A95579">
      <w:pPr>
        <w:pStyle w:val="affffc"/>
        <w:ind w:firstLine="467"/>
      </w:pPr>
      <w:r>
        <w:rPr>
          <w:rFonts w:hint="eastAsia"/>
        </w:rPr>
        <w:t>触发</w:t>
      </w:r>
      <w:r>
        <w:t>长度寄存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触发</w:t>
      </w:r>
      <w:r>
        <w:t>长度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76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t>0x80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t>Trig_len</w:t>
            </w:r>
          </w:p>
        </w:tc>
        <w:tc>
          <w:tcPr>
            <w:tcW w:w="26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设置</w:t>
            </w:r>
            <w:r>
              <w:t>触发长度，</w:t>
            </w:r>
            <w:proofErr w:type="gramStart"/>
            <w:r>
              <w:t>单位帧长</w:t>
            </w:r>
            <w:proofErr w:type="gramEnd"/>
          </w:p>
        </w:tc>
        <w:tc>
          <w:tcPr>
            <w:tcW w:w="149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42" w:name="_Toc24191529"/>
      <w:bookmarkStart w:id="443" w:name="_Toc95900767"/>
      <w:bookmarkStart w:id="444" w:name="_Toc24029527"/>
      <w:r>
        <w:rPr>
          <w:rFonts w:hint="eastAsia"/>
        </w:rPr>
        <w:t>超时</w:t>
      </w:r>
      <w:r>
        <w:t>门限寄存器</w:t>
      </w:r>
      <w:bookmarkEnd w:id="442"/>
      <w:bookmarkEnd w:id="443"/>
      <w:bookmarkEnd w:id="444"/>
    </w:p>
    <w:p w:rsidR="00792CE6" w:rsidRDefault="00A95579">
      <w:pPr>
        <w:pStyle w:val="affffc"/>
        <w:ind w:firstLine="467"/>
      </w:pPr>
      <w:r>
        <w:rPr>
          <w:rFonts w:hint="eastAsia"/>
        </w:rPr>
        <w:t>超时</w:t>
      </w:r>
      <w:r>
        <w:t>门限寄存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超时</w:t>
      </w:r>
      <w:r>
        <w:t>门限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0xC0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19:0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Tout_time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设置超时</w:t>
            </w:r>
            <w:r>
              <w:t>门限</w:t>
            </w:r>
            <w:r>
              <w:rPr>
                <w:rFonts w:hint="eastAsia"/>
              </w:rPr>
              <w:t>，默认值</w:t>
            </w:r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</w:t>
            </w:r>
            <w:r>
              <w:t>。</w:t>
            </w:r>
            <w:r>
              <w:rPr>
                <w:rFonts w:hint="eastAsia"/>
              </w:rPr>
              <w:t>超时</w:t>
            </w:r>
            <w:r>
              <w:t>开关为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，当</w:t>
            </w:r>
            <w:r>
              <w:t>开启通道使能，但是数据在</w:t>
            </w:r>
            <w:r>
              <w:rPr>
                <w:rFonts w:hint="eastAsia"/>
              </w:rPr>
              <w:t>超时</w:t>
            </w:r>
            <w:r>
              <w:t>门限时间</w:t>
            </w:r>
            <w:r>
              <w:rPr>
                <w:rFonts w:hint="eastAsia"/>
              </w:rPr>
              <w:t>一直无效</w:t>
            </w:r>
            <w:r>
              <w:t>，会产生超时</w:t>
            </w:r>
            <w:r>
              <w:rPr>
                <w:rFonts w:hint="eastAsia"/>
              </w:rPr>
              <w:t>。单位</w:t>
            </w:r>
            <w:r>
              <w:rPr>
                <w:rFonts w:hint="eastAsia"/>
              </w:rPr>
              <w:t>1</w:t>
            </w:r>
            <w:r>
              <w:t>us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xF4240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45" w:name="_Toc24029528"/>
      <w:bookmarkStart w:id="446" w:name="_Toc24191530"/>
      <w:bookmarkStart w:id="447" w:name="_Toc95900768"/>
      <w:r>
        <w:rPr>
          <w:rFonts w:hint="eastAsia"/>
        </w:rPr>
        <w:t>超时开关</w:t>
      </w:r>
      <w:r>
        <w:t>寄存器</w:t>
      </w:r>
      <w:bookmarkEnd w:id="445"/>
      <w:bookmarkEnd w:id="446"/>
      <w:bookmarkEnd w:id="447"/>
    </w:p>
    <w:p w:rsidR="00792CE6" w:rsidRDefault="00A95579">
      <w:pPr>
        <w:pStyle w:val="affffc"/>
        <w:ind w:firstLine="467"/>
      </w:pPr>
      <w:r>
        <w:rPr>
          <w:rFonts w:hint="eastAsia"/>
        </w:rPr>
        <w:t>超时开关</w:t>
      </w: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超时开关寄存器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0xC1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Tout_time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超时</w:t>
            </w:r>
            <w:r>
              <w:t>开关为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，当</w:t>
            </w:r>
            <w:r>
              <w:t>开启通道使能，但是数据在</w:t>
            </w:r>
            <w:r>
              <w:rPr>
                <w:rFonts w:hint="eastAsia"/>
              </w:rPr>
              <w:t>超时</w:t>
            </w:r>
            <w:r>
              <w:t>门限时间</w:t>
            </w:r>
            <w:r>
              <w:rPr>
                <w:rFonts w:hint="eastAsia"/>
              </w:rPr>
              <w:t>一直无效</w:t>
            </w:r>
            <w:r>
              <w:t>，会产生超时</w:t>
            </w:r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超时</w:t>
            </w:r>
            <w:r>
              <w:t>开关为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关闭超时功</w:t>
            </w:r>
            <w:r>
              <w:lastRenderedPageBreak/>
              <w:t>能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x1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48" w:name="_Toc95900769"/>
      <w:proofErr w:type="gramStart"/>
      <w:r>
        <w:rPr>
          <w:rFonts w:hint="eastAsia"/>
        </w:rPr>
        <w:lastRenderedPageBreak/>
        <w:t>帧头插入</w:t>
      </w:r>
      <w:proofErr w:type="gramEnd"/>
      <w:r>
        <w:rPr>
          <w:rFonts w:hint="eastAsia"/>
        </w:rPr>
        <w:t>使能</w:t>
      </w:r>
      <w:r>
        <w:t>寄存器</w:t>
      </w:r>
      <w:bookmarkEnd w:id="44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proofErr w:type="gramStart"/>
      <w:r>
        <w:rPr>
          <w:rFonts w:hint="eastAsia"/>
        </w:rPr>
        <w:t>帧头插入</w:t>
      </w:r>
      <w:proofErr w:type="gramEnd"/>
      <w:r>
        <w:rPr>
          <w:rFonts w:hint="eastAsia"/>
        </w:rPr>
        <w:t>使能寄存器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22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0xE0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  <w:r>
              <w:rPr>
                <w:color w:val="000000"/>
              </w:rPr>
              <w:t>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hin_len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帧头</w:t>
            </w:r>
            <w:r>
              <w:t>插入</w:t>
            </w:r>
            <w:proofErr w:type="gramEnd"/>
            <w:r>
              <w:t>间隔</w:t>
            </w:r>
            <w:r>
              <w:rPr>
                <w:rFonts w:hint="eastAsia"/>
              </w:rPr>
              <w:t>，</w:t>
            </w:r>
            <w:proofErr w:type="gramStart"/>
            <w:r>
              <w:t>多少个帧中间</w:t>
            </w:r>
            <w:proofErr w:type="gramEnd"/>
            <w:r>
              <w:t>插入一个</w:t>
            </w:r>
            <w:r>
              <w:rPr>
                <w:rFonts w:hint="eastAsia"/>
              </w:rPr>
              <w:t>2K</w:t>
            </w:r>
            <w:r>
              <w:t>B</w:t>
            </w:r>
            <w:proofErr w:type="gramStart"/>
            <w:r>
              <w:rPr>
                <w:rFonts w:hint="eastAsia"/>
              </w:rPr>
              <w:t>的</w:t>
            </w:r>
            <w:r>
              <w:t>帧头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x0400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3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hin_en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开关</w:t>
            </w:r>
            <w:r>
              <w:rPr>
                <w:rFonts w:hint="eastAsia"/>
              </w:rPr>
              <w:t>寄存器写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，执行</w:t>
            </w:r>
            <w:proofErr w:type="gramStart"/>
            <w:r>
              <w:t>插入帧头操作</w:t>
            </w:r>
            <w:proofErr w:type="gramEnd"/>
            <w:r>
              <w:rPr>
                <w:rFonts w:hint="eastAsia"/>
              </w:rPr>
              <w:t>。</w:t>
            </w:r>
          </w:p>
          <w:p w:rsidR="00792CE6" w:rsidRDefault="00A95579">
            <w:pPr>
              <w:pStyle w:val="affff7"/>
            </w:pPr>
            <w:r>
              <w:t>开关</w:t>
            </w:r>
            <w:r>
              <w:rPr>
                <w:rFonts w:hint="eastAsia"/>
              </w:rPr>
              <w:t>寄存器</w:t>
            </w:r>
            <w: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关闭</w:t>
            </w:r>
            <w:r>
              <w:rPr>
                <w:rFonts w:hint="eastAsia"/>
              </w:rPr>
              <w:t>插入</w:t>
            </w:r>
            <w:proofErr w:type="gramStart"/>
            <w:r>
              <w:t>帧头操作</w:t>
            </w:r>
            <w:proofErr w:type="gramEnd"/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Chars="0" w:firstLine="0"/>
      </w:pPr>
    </w:p>
    <w:p w:rsidR="00792CE6" w:rsidRDefault="00A95579">
      <w:pPr>
        <w:pStyle w:val="20"/>
      </w:pPr>
      <w:bookmarkStart w:id="449" w:name="_Toc95900770"/>
      <w:bookmarkStart w:id="450" w:name="_Toc24191531"/>
      <w:r>
        <w:rPr>
          <w:rFonts w:hint="eastAsia"/>
        </w:rPr>
        <w:t xml:space="preserve">DDR frame </w:t>
      </w:r>
      <w:r>
        <w:rPr>
          <w:rFonts w:hint="eastAsia"/>
        </w:rPr>
        <w:t>模块</w:t>
      </w:r>
      <w:r>
        <w:t>寄存器</w:t>
      </w:r>
      <w:bookmarkEnd w:id="449"/>
      <w:bookmarkEnd w:id="450"/>
    </w:p>
    <w:p w:rsidR="00792CE6" w:rsidRDefault="00A95579">
      <w:pPr>
        <w:pStyle w:val="30"/>
      </w:pPr>
      <w:bookmarkStart w:id="451" w:name="_Toc24191532"/>
      <w:bookmarkStart w:id="452" w:name="_Toc95900771"/>
      <w:r>
        <w:rPr>
          <w:rFonts w:hint="eastAsia"/>
        </w:rPr>
        <w:t>软</w:t>
      </w:r>
      <w:r>
        <w:t>复位寄存器</w:t>
      </w:r>
      <w:bookmarkEnd w:id="451"/>
      <w:bookmarkEnd w:id="45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软</w:t>
      </w:r>
      <w:r>
        <w:t>复位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26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软复位</w:t>
            </w:r>
            <w:r>
              <w:t>寄存器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t>复位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53" w:name="_Toc95900772"/>
      <w:bookmarkStart w:id="454" w:name="_Toc24191533"/>
      <w:r>
        <w:rPr>
          <w:rFonts w:hint="eastAsia"/>
        </w:rPr>
        <w:t>DDR</w:t>
      </w:r>
      <w:r>
        <w:rPr>
          <w:rFonts w:hint="eastAsia"/>
        </w:rPr>
        <w:t>状态告警</w:t>
      </w:r>
      <w:r>
        <w:rPr>
          <w:rFonts w:hint="eastAsia"/>
        </w:rPr>
        <w:t>0</w:t>
      </w:r>
      <w:r>
        <w:t>寄存器</w:t>
      </w:r>
      <w:bookmarkEnd w:id="453"/>
      <w:bookmarkEnd w:id="45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DDR</w:t>
      </w:r>
      <w:r>
        <w:rPr>
          <w:rFonts w:hint="eastAsia"/>
        </w:rPr>
        <w:t>状态告警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25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Bit31-28</w:t>
            </w:r>
          </w:p>
        </w:tc>
        <w:tc>
          <w:tcPr>
            <w:tcW w:w="30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DDR</w:t>
            </w:r>
            <w:r>
              <w:rPr>
                <w:rFonts w:hint="eastAsia"/>
              </w:rPr>
              <w:t>类型指示</w:t>
            </w:r>
          </w:p>
          <w:p w:rsidR="00792CE6" w:rsidRDefault="00A95579">
            <w:pPr>
              <w:pStyle w:val="affff7"/>
            </w:pPr>
            <w:r>
              <w:t>0x</w:t>
            </w:r>
            <w:proofErr w:type="gramStart"/>
            <w:r>
              <w:rPr>
                <w:rFonts w:hint="eastAsia"/>
              </w:rPr>
              <w:t>3</w:t>
            </w:r>
            <w:r>
              <w:t>:</w:t>
            </w:r>
            <w:r>
              <w:rPr>
                <w:rFonts w:hint="eastAsia"/>
              </w:rPr>
              <w:t>DDR</w:t>
            </w:r>
            <w:proofErr w:type="gramEnd"/>
            <w:r>
              <w:rPr>
                <w:rFonts w:hint="eastAsia"/>
              </w:rPr>
              <w:t>3</w:t>
            </w:r>
          </w:p>
          <w:p w:rsidR="00792CE6" w:rsidRDefault="00A95579">
            <w:pPr>
              <w:pStyle w:val="affff7"/>
            </w:pPr>
            <w:r>
              <w:t>0x4:DDR4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x4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3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27:26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25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Bit25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授权</w:t>
            </w:r>
            <w:r>
              <w:t>成功标志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Bit24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</w:t>
            </w:r>
            <w:r>
              <w:rPr>
                <w:rFonts w:hint="eastAsia"/>
              </w:rPr>
              <w:t>初始</w:t>
            </w:r>
            <w:r>
              <w:t>化状态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23:18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37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Bit17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Frame FIFO</w:t>
            </w:r>
            <w:r>
              <w:rPr>
                <w:rFonts w:hint="eastAsia"/>
              </w:rPr>
              <w:t>将满</w:t>
            </w:r>
            <w:r>
              <w:t>即时告警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91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Bit16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Frame FIFO</w:t>
            </w:r>
            <w:r>
              <w:rPr>
                <w:rFonts w:hint="eastAsia"/>
              </w:rPr>
              <w:t>将空</w:t>
            </w:r>
            <w:r>
              <w:t>即时告警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Bit13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包</w:t>
            </w:r>
            <w:r>
              <w:t>信息</w:t>
            </w:r>
            <w:proofErr w:type="gramEnd"/>
            <w:r>
              <w:t>缓存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满</w:t>
            </w:r>
            <w:r>
              <w:t>即时告警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Bit12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Rvld</w:t>
            </w:r>
            <w:r>
              <w:t>接收适配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满</w:t>
            </w:r>
            <w:r>
              <w:t>即时告警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7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11:10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Bit9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Frame FIFO</w:t>
            </w:r>
            <w:r>
              <w:rPr>
                <w:rFonts w:hint="eastAsia"/>
              </w:rPr>
              <w:t>满</w:t>
            </w:r>
            <w:r>
              <w:t>即时告警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Bit8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Frame FIFO</w:t>
            </w:r>
            <w:r>
              <w:rPr>
                <w:rFonts w:hint="eastAsia"/>
              </w:rPr>
              <w:t>空</w:t>
            </w:r>
            <w:r>
              <w:t>即时告警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6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5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Bit5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读侧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r>
              <w:rPr>
                <w:rFonts w:ascii="Times New Roman" w:hint="eastAsia"/>
                <w:color w:val="000000"/>
                <w:sz w:val="21"/>
              </w:rPr>
              <w:t>满即时</w:t>
            </w:r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Bit4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写侧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r>
              <w:rPr>
                <w:rFonts w:ascii="Times New Roman" w:hint="eastAsia"/>
                <w:color w:val="000000"/>
                <w:sz w:val="21"/>
              </w:rPr>
              <w:t>满即时</w:t>
            </w:r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88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38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Bit1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读侧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r>
              <w:rPr>
                <w:rFonts w:ascii="Times New Roman"/>
                <w:color w:val="000000"/>
                <w:sz w:val="21"/>
              </w:rPr>
              <w:t>空</w:t>
            </w:r>
            <w:r>
              <w:rPr>
                <w:rFonts w:ascii="Times New Roman" w:hint="eastAsia"/>
                <w:color w:val="000000"/>
                <w:sz w:val="21"/>
              </w:rPr>
              <w:t>即时</w:t>
            </w:r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bit0</w:t>
            </w:r>
          </w:p>
        </w:tc>
        <w:tc>
          <w:tcPr>
            <w:tcW w:w="3097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写侧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r>
              <w:rPr>
                <w:rFonts w:ascii="Times New Roman"/>
                <w:color w:val="000000"/>
                <w:sz w:val="21"/>
              </w:rPr>
              <w:t>空</w:t>
            </w:r>
            <w:r>
              <w:rPr>
                <w:rFonts w:ascii="Times New Roman" w:hint="eastAsia"/>
                <w:color w:val="000000"/>
                <w:sz w:val="21"/>
              </w:rPr>
              <w:t>即时</w:t>
            </w:r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0x1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 xml:space="preserve">   RO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792CE6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</w:p>
        </w:tc>
      </w:tr>
    </w:tbl>
    <w:p w:rsidR="00792CE6" w:rsidRDefault="00A95579">
      <w:pPr>
        <w:pStyle w:val="30"/>
      </w:pPr>
      <w:bookmarkStart w:id="455" w:name="_Toc24191534"/>
      <w:bookmarkStart w:id="456" w:name="_Toc95900773"/>
      <w:r>
        <w:rPr>
          <w:rFonts w:hint="eastAsia"/>
        </w:rPr>
        <w:t>DDR</w:t>
      </w:r>
      <w:r>
        <w:rPr>
          <w:rFonts w:hint="eastAsia"/>
        </w:rPr>
        <w:t>状态告警</w:t>
      </w:r>
      <w:r>
        <w:rPr>
          <w:rFonts w:hint="eastAsia"/>
        </w:rPr>
        <w:t>1</w:t>
      </w:r>
      <w:r>
        <w:t>寄存器</w:t>
      </w:r>
      <w:bookmarkEnd w:id="455"/>
      <w:bookmarkEnd w:id="45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DDR</w:t>
      </w:r>
      <w:r>
        <w:rPr>
          <w:rFonts w:hint="eastAsia"/>
        </w:rPr>
        <w:t>状态告警</w:t>
      </w:r>
      <w:r>
        <w:rPr>
          <w:rFonts w:hint="eastAsia"/>
        </w:rPr>
        <w:t>0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0x02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31:18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7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color w:val="000000"/>
              </w:rPr>
              <w:t>Bit17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Frame FIFO</w:t>
            </w:r>
            <w:r>
              <w:rPr>
                <w:rFonts w:hint="eastAsia"/>
              </w:rPr>
              <w:t>将</w:t>
            </w:r>
            <w:proofErr w:type="gramStart"/>
            <w:r>
              <w:rPr>
                <w:rFonts w:hint="eastAsia"/>
              </w:rPr>
              <w:t>满历史</w:t>
            </w:r>
            <w:proofErr w:type="gramEnd"/>
            <w: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91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color w:val="000000"/>
              </w:rPr>
              <w:t>Bit16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Frame FIFO</w:t>
            </w:r>
            <w:r>
              <w:rPr>
                <w:rFonts w:hint="eastAsia"/>
              </w:rPr>
              <w:t>将</w:t>
            </w:r>
            <w:proofErr w:type="gramStart"/>
            <w:r>
              <w:rPr>
                <w:rFonts w:hint="eastAsia"/>
              </w:rPr>
              <w:t>空历史</w:t>
            </w:r>
            <w:proofErr w:type="gramEnd"/>
            <w: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0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15:14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color w:val="000000"/>
              </w:rPr>
              <w:t>Bit13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包</w:t>
            </w:r>
            <w:r>
              <w:t>信息</w:t>
            </w:r>
            <w:proofErr w:type="gramEnd"/>
            <w:r>
              <w:t>缓存</w:t>
            </w:r>
            <w:r>
              <w:rPr>
                <w:rFonts w:hint="eastAsia"/>
              </w:rPr>
              <w:t>FIFO</w:t>
            </w:r>
            <w:proofErr w:type="gramStart"/>
            <w:r>
              <w:rPr>
                <w:rFonts w:hint="eastAsia"/>
              </w:rPr>
              <w:t>满历史</w:t>
            </w:r>
            <w:proofErr w:type="gramEnd"/>
            <w: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3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color w:val="000000"/>
              </w:rPr>
              <w:t>Bit12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Rvld</w:t>
            </w:r>
            <w:r>
              <w:t>接收适配</w:t>
            </w:r>
            <w:r>
              <w:rPr>
                <w:rFonts w:hint="eastAsia"/>
              </w:rPr>
              <w:t>FIFO</w:t>
            </w:r>
            <w:proofErr w:type="gramStart"/>
            <w:r>
              <w:rPr>
                <w:rFonts w:hint="eastAsia"/>
              </w:rPr>
              <w:t>满历史</w:t>
            </w:r>
            <w:proofErr w:type="gramEnd"/>
            <w: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75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11:10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13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color w:val="000000"/>
              </w:rPr>
              <w:t>Bit9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Frame FIFO</w:t>
            </w:r>
            <w:proofErr w:type="gramStart"/>
            <w:r>
              <w:rPr>
                <w:rFonts w:hint="eastAsia"/>
              </w:rPr>
              <w:t>满历史</w:t>
            </w:r>
            <w:proofErr w:type="gramEnd"/>
            <w: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25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color w:val="000000"/>
              </w:rPr>
              <w:t>Bit8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Frame FIFO</w:t>
            </w:r>
            <w:proofErr w:type="gramStart"/>
            <w:r>
              <w:rPr>
                <w:rFonts w:hint="eastAsia"/>
              </w:rPr>
              <w:t>空历史</w:t>
            </w:r>
            <w:proofErr w:type="gramEnd"/>
            <w: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63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7:6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50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275" w:type="dxa"/>
          </w:tcPr>
          <w:p w:rsidR="00792CE6" w:rsidRDefault="00A95579">
            <w:pPr>
              <w:pStyle w:val="affffa"/>
              <w:ind w:firstLineChars="0" w:firstLine="0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Bit5</w:t>
            </w:r>
          </w:p>
        </w:tc>
        <w:tc>
          <w:tcPr>
            <w:tcW w:w="3097" w:type="dxa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读侧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proofErr w:type="gramStart"/>
            <w:r>
              <w:rPr>
                <w:rFonts w:ascii="Times New Roman" w:hint="eastAsia"/>
                <w:color w:val="000000"/>
                <w:sz w:val="21"/>
              </w:rPr>
              <w:t>满历史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13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75" w:type="dxa"/>
          </w:tcPr>
          <w:p w:rsidR="00792CE6" w:rsidRDefault="00A95579">
            <w:pPr>
              <w:pStyle w:val="affffa"/>
              <w:ind w:firstLineChars="0" w:firstLine="0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Bit4</w:t>
            </w:r>
          </w:p>
        </w:tc>
        <w:tc>
          <w:tcPr>
            <w:tcW w:w="3097" w:type="dxa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写侧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proofErr w:type="gramStart"/>
            <w:r>
              <w:rPr>
                <w:rFonts w:ascii="Times New Roman" w:hint="eastAsia"/>
                <w:color w:val="000000"/>
                <w:sz w:val="21"/>
              </w:rPr>
              <w:t>满历史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88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3:2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38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5" w:type="dxa"/>
          </w:tcPr>
          <w:p w:rsidR="00792CE6" w:rsidRDefault="00A95579">
            <w:pPr>
              <w:pStyle w:val="affffa"/>
              <w:ind w:firstLineChars="0" w:firstLine="0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Bit1</w:t>
            </w:r>
          </w:p>
        </w:tc>
        <w:tc>
          <w:tcPr>
            <w:tcW w:w="3097" w:type="dxa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读侧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proofErr w:type="gramStart"/>
            <w:r>
              <w:rPr>
                <w:rFonts w:ascii="Times New Roman"/>
                <w:color w:val="000000"/>
                <w:sz w:val="21"/>
              </w:rPr>
              <w:t>空</w:t>
            </w:r>
            <w:r>
              <w:rPr>
                <w:rFonts w:ascii="Times New Roman" w:hint="eastAsia"/>
                <w:color w:val="000000"/>
                <w:sz w:val="21"/>
              </w:rPr>
              <w:t>历史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  <w:tr w:rsidR="00792CE6" w:rsidTr="00792CE6">
        <w:trPr>
          <w:trHeight w:val="109"/>
        </w:trPr>
        <w:tc>
          <w:tcPr>
            <w:tcW w:w="973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</w:tcPr>
          <w:p w:rsidR="00792CE6" w:rsidRDefault="00A95579">
            <w:pPr>
              <w:pStyle w:val="affffa"/>
              <w:ind w:firstLineChars="0" w:firstLine="0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bit0</w:t>
            </w:r>
          </w:p>
        </w:tc>
        <w:tc>
          <w:tcPr>
            <w:tcW w:w="3097" w:type="dxa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proofErr w:type="gramStart"/>
            <w:r>
              <w:rPr>
                <w:rFonts w:ascii="Times New Roman" w:hint="eastAsia"/>
                <w:color w:val="000000"/>
                <w:sz w:val="21"/>
              </w:rPr>
              <w:t>写侧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frag</w:t>
            </w:r>
            <w:r>
              <w:rPr>
                <w:rFonts w:ascii="Times New Roman"/>
                <w:color w:val="000000"/>
                <w:sz w:val="21"/>
              </w:rPr>
              <w:t>处理</w:t>
            </w:r>
            <w:r>
              <w:rPr>
                <w:rFonts w:ascii="Times New Roman"/>
                <w:color w:val="000000"/>
                <w:sz w:val="21"/>
              </w:rPr>
              <w:t>FIFO</w:t>
            </w:r>
            <w:proofErr w:type="gramStart"/>
            <w:r>
              <w:rPr>
                <w:rFonts w:ascii="Times New Roman"/>
                <w:color w:val="000000"/>
                <w:sz w:val="21"/>
              </w:rPr>
              <w:t>空</w:t>
            </w:r>
            <w:r>
              <w:rPr>
                <w:rFonts w:ascii="Times New Roman" w:hint="eastAsia"/>
                <w:color w:val="000000"/>
                <w:sz w:val="21"/>
              </w:rPr>
              <w:t>历史</w:t>
            </w:r>
            <w:proofErr w:type="gramEnd"/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</w:tcPr>
          <w:p w:rsidR="00792CE6" w:rsidRDefault="00A95579">
            <w:pPr>
              <w:pStyle w:val="affffa"/>
              <w:ind w:firstLineChars="0" w:firstLine="0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0x1</w:t>
            </w:r>
          </w:p>
        </w:tc>
        <w:tc>
          <w:tcPr>
            <w:tcW w:w="1153" w:type="dxa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 xml:space="preserve">   RO</w:t>
            </w:r>
          </w:p>
        </w:tc>
        <w:tc>
          <w:tcPr>
            <w:tcW w:w="1016" w:type="dxa"/>
          </w:tcPr>
          <w:p w:rsidR="00792CE6" w:rsidRDefault="00792CE6">
            <w:pPr>
              <w:pStyle w:val="affffa"/>
              <w:ind w:firstLineChars="0" w:firstLine="0"/>
              <w:rPr>
                <w:rFonts w:ascii="Times New Roman"/>
                <w:color w:val="000000"/>
                <w:sz w:val="21"/>
              </w:rPr>
            </w:pPr>
          </w:p>
        </w:tc>
      </w:tr>
    </w:tbl>
    <w:p w:rsidR="00792CE6" w:rsidRDefault="00A95579">
      <w:pPr>
        <w:pStyle w:val="30"/>
      </w:pPr>
      <w:bookmarkStart w:id="457" w:name="_Toc95900774"/>
      <w:bookmarkStart w:id="458" w:name="_Toc24191535"/>
      <w:r>
        <w:rPr>
          <w:rFonts w:hint="eastAsia"/>
        </w:rPr>
        <w:t>RDY-VLD</w:t>
      </w:r>
      <w:r>
        <w:t>寄存器</w:t>
      </w:r>
      <w:bookmarkEnd w:id="457"/>
      <w:bookmarkEnd w:id="45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RDY-VLD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37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Bit21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输出</w:t>
            </w:r>
            <w:r>
              <w:rPr>
                <w:rFonts w:ascii="Times New Roman"/>
                <w:color w:val="000000"/>
                <w:sz w:val="21"/>
              </w:rPr>
              <w:t>端口</w:t>
            </w:r>
            <w:r>
              <w:rPr>
                <w:rFonts w:ascii="Times New Roman" w:hint="eastAsia"/>
                <w:color w:val="000000"/>
                <w:sz w:val="21"/>
              </w:rPr>
              <w:t>RDY</w:t>
            </w:r>
            <w:r>
              <w:rPr>
                <w:rFonts w:ascii="Times New Roman" w:hint="eastAsia"/>
                <w:color w:val="000000"/>
                <w:sz w:val="21"/>
              </w:rPr>
              <w:t>值（历史）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5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color w:val="000000"/>
              </w:rPr>
              <w:t>Bit20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  <w:color w:val="000000"/>
              </w:rPr>
              <w:t>输出</w:t>
            </w:r>
            <w:r>
              <w:rPr>
                <w:color w:val="000000"/>
              </w:rPr>
              <w:t>端口</w:t>
            </w:r>
            <w:r>
              <w:rPr>
                <w:rFonts w:hint="eastAsia"/>
                <w:color w:val="000000"/>
              </w:rPr>
              <w:t>VLD</w:t>
            </w:r>
            <w:r>
              <w:rPr>
                <w:rFonts w:hint="eastAsia"/>
                <w:color w:val="000000"/>
              </w:rPr>
              <w:t>值（历史）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6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19:18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5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Bit17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输入</w:t>
            </w:r>
            <w:r>
              <w:rPr>
                <w:rFonts w:ascii="Times New Roman"/>
                <w:color w:val="000000"/>
                <w:sz w:val="21"/>
              </w:rPr>
              <w:t>端口</w:t>
            </w:r>
            <w:r>
              <w:rPr>
                <w:rFonts w:ascii="Times New Roman" w:hint="eastAsia"/>
                <w:color w:val="000000"/>
                <w:sz w:val="21"/>
              </w:rPr>
              <w:t>RDY</w:t>
            </w:r>
            <w:r>
              <w:rPr>
                <w:rFonts w:ascii="Times New Roman" w:hint="eastAsia"/>
                <w:color w:val="000000"/>
                <w:sz w:val="21"/>
              </w:rPr>
              <w:t>值（历史）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3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Bit16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输入</w:t>
            </w:r>
            <w:r>
              <w:rPr>
                <w:rFonts w:ascii="Times New Roman"/>
                <w:color w:val="000000"/>
                <w:sz w:val="21"/>
              </w:rPr>
              <w:t>端口</w:t>
            </w:r>
            <w:r>
              <w:rPr>
                <w:rFonts w:ascii="Times New Roman" w:hint="eastAsia"/>
                <w:color w:val="000000"/>
                <w:sz w:val="21"/>
              </w:rPr>
              <w:t>VLD</w:t>
            </w:r>
            <w:r>
              <w:rPr>
                <w:rFonts w:ascii="Times New Roman" w:hint="eastAsia"/>
                <w:color w:val="000000"/>
                <w:sz w:val="21"/>
              </w:rPr>
              <w:t>值（历史）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88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>
              <w:rPr>
                <w:rFonts w:hint="eastAsia"/>
                <w:color w:val="000000"/>
              </w:rPr>
              <w:t>:1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9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/>
                <w:color w:val="000000"/>
                <w:sz w:val="21"/>
              </w:rPr>
              <w:t>bit0</w:t>
            </w:r>
          </w:p>
        </w:tc>
        <w:tc>
          <w:tcPr>
            <w:tcW w:w="3097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输入</w:t>
            </w:r>
            <w:r>
              <w:rPr>
                <w:rFonts w:ascii="Times New Roman"/>
                <w:color w:val="000000"/>
                <w:sz w:val="21"/>
              </w:rPr>
              <w:t>端口</w:t>
            </w:r>
            <w:r>
              <w:rPr>
                <w:rFonts w:ascii="Times New Roman" w:hint="eastAsia"/>
                <w:color w:val="000000"/>
                <w:sz w:val="21"/>
              </w:rPr>
              <w:t>SOF</w:t>
            </w:r>
            <w:r>
              <w:rPr>
                <w:rFonts w:ascii="Times New Roman" w:hint="eastAsia"/>
                <w:color w:val="000000"/>
                <w:sz w:val="21"/>
              </w:rPr>
              <w:t>和</w:t>
            </w:r>
            <w:r>
              <w:rPr>
                <w:rFonts w:ascii="Times New Roman" w:hint="eastAsia"/>
                <w:color w:val="000000"/>
                <w:sz w:val="21"/>
              </w:rPr>
              <w:t>EOF</w:t>
            </w:r>
            <w:r>
              <w:rPr>
                <w:rFonts w:ascii="Times New Roman" w:hint="eastAsia"/>
                <w:color w:val="000000"/>
                <w:sz w:val="21"/>
              </w:rPr>
              <w:t>错误</w:t>
            </w:r>
            <w:r>
              <w:rPr>
                <w:rFonts w:ascii="Times New Roman"/>
                <w:color w:val="000000"/>
                <w:sz w:val="21"/>
              </w:rPr>
              <w:t>告警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>0x0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A95579">
            <w:pPr>
              <w:pStyle w:val="affffa"/>
              <w:ind w:firstLineChars="0" w:firstLine="0"/>
              <w:jc w:val="left"/>
              <w:rPr>
                <w:rFonts w:ascii="Times New Roman"/>
                <w:color w:val="000000"/>
                <w:sz w:val="21"/>
              </w:rPr>
            </w:pPr>
            <w:r>
              <w:rPr>
                <w:rFonts w:ascii="Times New Roman" w:hint="eastAsia"/>
                <w:color w:val="000000"/>
                <w:sz w:val="21"/>
              </w:rPr>
              <w:t xml:space="preserve">   RC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shd w:val="clear" w:color="auto" w:fill="auto"/>
          </w:tcPr>
          <w:p w:rsidR="00792CE6" w:rsidRDefault="00792CE6">
            <w:pPr>
              <w:pStyle w:val="affffa"/>
              <w:ind w:firstLineChars="0" w:firstLine="0"/>
              <w:jc w:val="center"/>
              <w:rPr>
                <w:rFonts w:ascii="Times New Roman"/>
                <w:color w:val="000000"/>
                <w:sz w:val="21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bookmarkStart w:id="459" w:name="_Toc95900775"/>
      <w:bookmarkStart w:id="460" w:name="_Toc24191536"/>
      <w:r>
        <w:rPr>
          <w:rFonts w:hint="eastAsia"/>
        </w:rPr>
        <w:t>输入</w:t>
      </w:r>
      <w:r>
        <w:t>slot</w:t>
      </w:r>
      <w:r>
        <w:t>统计寄存器</w:t>
      </w:r>
      <w:bookmarkEnd w:id="459"/>
      <w:bookmarkEnd w:id="46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输入</w:t>
      </w:r>
      <w:r>
        <w:rPr>
          <w:rFonts w:hint="eastAsia"/>
        </w:rPr>
        <w:t>slot</w:t>
      </w:r>
      <w:r>
        <w:rPr>
          <w:rFonts w:hint="eastAsia"/>
        </w:rPr>
        <w:t>统计寄存器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0x04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输入</w:t>
            </w:r>
            <w:r>
              <w:t>shot</w:t>
            </w:r>
            <w:r>
              <w:t>统计计数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61" w:name="_Toc24191537"/>
      <w:bookmarkStart w:id="462" w:name="_Toc95900776"/>
      <w:r>
        <w:rPr>
          <w:rFonts w:hint="eastAsia"/>
        </w:rPr>
        <w:t>输入</w:t>
      </w:r>
      <w:r>
        <w:t>frame</w:t>
      </w:r>
      <w:r>
        <w:t>统计寄存器</w:t>
      </w:r>
      <w:bookmarkEnd w:id="461"/>
      <w:bookmarkEnd w:id="46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输入</w:t>
      </w:r>
      <w:r>
        <w:rPr>
          <w:rFonts w:hint="eastAsia"/>
        </w:rPr>
        <w:t>frame</w:t>
      </w:r>
      <w:r>
        <w:rPr>
          <w:rFonts w:hint="eastAsia"/>
        </w:rPr>
        <w:t>统计寄存器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0x05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输入</w:t>
            </w:r>
            <w:r>
              <w:t>frame</w:t>
            </w:r>
            <w:r>
              <w:t>统计计数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63" w:name="_Toc24191538"/>
      <w:bookmarkStart w:id="464" w:name="_Toc95900777"/>
      <w:r>
        <w:rPr>
          <w:rFonts w:hint="eastAsia"/>
        </w:rPr>
        <w:t>输出</w:t>
      </w:r>
      <w:r>
        <w:t>slot</w:t>
      </w:r>
      <w:r>
        <w:t>统计寄存器</w:t>
      </w:r>
      <w:bookmarkEnd w:id="463"/>
      <w:bookmarkEnd w:id="46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输出</w:t>
      </w:r>
      <w:r>
        <w:rPr>
          <w:rFonts w:hint="eastAsia"/>
        </w:rPr>
        <w:t>slot</w:t>
      </w:r>
      <w:r>
        <w:rPr>
          <w:rFonts w:hint="eastAsia"/>
        </w:rPr>
        <w:t>统计寄存器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0x06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输出</w:t>
            </w:r>
            <w:r>
              <w:t>shot</w:t>
            </w:r>
            <w:r>
              <w:t>统计计数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65" w:name="_Toc24191539"/>
      <w:bookmarkStart w:id="466" w:name="_Toc95900778"/>
      <w:r>
        <w:rPr>
          <w:rFonts w:hint="eastAsia"/>
        </w:rPr>
        <w:t>输出</w:t>
      </w:r>
      <w:r>
        <w:t>frame</w:t>
      </w:r>
      <w:r>
        <w:t>统计寄存器</w:t>
      </w:r>
      <w:bookmarkEnd w:id="465"/>
      <w:bookmarkEnd w:id="46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792CE6">
      <w:pPr>
        <w:pStyle w:val="affffc"/>
        <w:ind w:firstLine="467"/>
      </w:pPr>
    </w:p>
    <w:p w:rsidR="00792CE6" w:rsidRDefault="00A95579">
      <w:pPr>
        <w:pStyle w:val="a8"/>
      </w:pPr>
      <w:r>
        <w:rPr>
          <w:rFonts w:hint="eastAsia"/>
        </w:rPr>
        <w:t>输出</w:t>
      </w:r>
      <w:r>
        <w:rPr>
          <w:rFonts w:hint="eastAsia"/>
        </w:rPr>
        <w:t>frame</w:t>
      </w:r>
      <w:r>
        <w:rPr>
          <w:rFonts w:hint="eastAsia"/>
        </w:rPr>
        <w:t>统计寄存器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0x07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输出</w:t>
            </w:r>
            <w:r>
              <w:t>frame</w:t>
            </w:r>
            <w:r>
              <w:t>统计计数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67" w:name="_Toc24191540"/>
      <w:bookmarkStart w:id="468" w:name="_Toc95900779"/>
      <w:r>
        <w:t>Framefifo</w:t>
      </w:r>
      <w:r>
        <w:rPr>
          <w:rFonts w:hint="eastAsia"/>
        </w:rPr>
        <w:t>实时</w:t>
      </w:r>
      <w:r>
        <w:t>水线寄存器</w:t>
      </w:r>
      <w:bookmarkEnd w:id="467"/>
      <w:bookmarkEnd w:id="46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Frame</w:t>
      </w:r>
      <w:r>
        <w:t xml:space="preserve"> FIFO</w:t>
      </w:r>
      <w:r>
        <w:rPr>
          <w:rFonts w:hint="eastAsia"/>
        </w:rPr>
        <w:t>实时</w:t>
      </w:r>
      <w:r>
        <w:t>水线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0x08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</w:t>
            </w:r>
            <w:r>
              <w:rPr>
                <w:rFonts w:hint="eastAsia"/>
              </w:rPr>
              <w:t xml:space="preserve">rame </w:t>
            </w:r>
            <w:r>
              <w:t>fifo</w:t>
            </w:r>
            <w:r>
              <w:t>实时水线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69" w:name="_Toc95900780"/>
      <w:bookmarkStart w:id="470" w:name="_Toc24191541"/>
      <w:r>
        <w:t>Framefifo</w:t>
      </w:r>
      <w:r>
        <w:rPr>
          <w:rFonts w:hint="eastAsia"/>
        </w:rPr>
        <w:t>下</w:t>
      </w:r>
      <w:r>
        <w:t>水线配置寄存器</w:t>
      </w:r>
      <w:bookmarkEnd w:id="469"/>
      <w:bookmarkEnd w:id="47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Frame</w:t>
      </w:r>
      <w:r>
        <w:t xml:space="preserve"> FIFO</w:t>
      </w:r>
      <w:r>
        <w:rPr>
          <w:rFonts w:hint="eastAsia"/>
        </w:rPr>
        <w:t>下</w:t>
      </w:r>
      <w:r>
        <w:t>水线配置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0x09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</w:t>
            </w:r>
            <w:r>
              <w:rPr>
                <w:rFonts w:hint="eastAsia"/>
              </w:rPr>
              <w:t xml:space="preserve">rame </w:t>
            </w:r>
            <w:r>
              <w:t>fifo</w:t>
            </w:r>
            <w:r>
              <w:rPr>
                <w:rFonts w:hint="eastAsia"/>
              </w:rPr>
              <w:t>下</w:t>
            </w:r>
            <w:r>
              <w:t>水线</w:t>
            </w:r>
            <w:r>
              <w:rPr>
                <w:rFonts w:hint="eastAsia"/>
              </w:rPr>
              <w:t>配置</w:t>
            </w:r>
            <w:r>
              <w:t>（</w:t>
            </w:r>
            <w:r>
              <w:rPr>
                <w:rFonts w:hint="eastAsia"/>
              </w:rPr>
              <w:t>a</w:t>
            </w:r>
            <w:r>
              <w:t>empty</w:t>
            </w:r>
            <w:r>
              <w:t>）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A95579">
      <w:pPr>
        <w:pStyle w:val="30"/>
      </w:pPr>
      <w:bookmarkStart w:id="471" w:name="_Toc24191542"/>
      <w:bookmarkStart w:id="472" w:name="_Toc95900781"/>
      <w:r>
        <w:t>Framefifo</w:t>
      </w:r>
      <w:r>
        <w:rPr>
          <w:rFonts w:hint="eastAsia"/>
        </w:rPr>
        <w:t>上</w:t>
      </w:r>
      <w:r>
        <w:t>水线配置寄存器</w:t>
      </w:r>
      <w:bookmarkEnd w:id="471"/>
      <w:bookmarkEnd w:id="47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Frame</w:t>
      </w:r>
      <w:r>
        <w:t xml:space="preserve"> FIFO</w:t>
      </w:r>
      <w:r>
        <w:rPr>
          <w:rFonts w:hint="eastAsia"/>
        </w:rPr>
        <w:t>上</w:t>
      </w:r>
      <w:r>
        <w:t>水线配置</w:t>
      </w:r>
      <w:r>
        <w:rPr>
          <w:rFonts w:hint="eastAsia"/>
        </w:rPr>
        <w:t>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3097"/>
        <w:gridCol w:w="1068"/>
        <w:gridCol w:w="1153"/>
        <w:gridCol w:w="1016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名称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简述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备注</w:t>
            </w:r>
          </w:p>
        </w:tc>
      </w:tr>
      <w:tr w:rsidR="00792CE6" w:rsidTr="00792CE6">
        <w:trPr>
          <w:trHeight w:val="137"/>
        </w:trPr>
        <w:tc>
          <w:tcPr>
            <w:tcW w:w="97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736" w:type="dxa"/>
          </w:tcPr>
          <w:p w:rsidR="00792CE6" w:rsidRDefault="00A95579">
            <w:pPr>
              <w:pStyle w:val="affff7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275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Reserved</w:t>
            </w:r>
          </w:p>
        </w:tc>
        <w:tc>
          <w:tcPr>
            <w:tcW w:w="3097" w:type="dxa"/>
          </w:tcPr>
          <w:p w:rsidR="00792CE6" w:rsidRDefault="00A95579">
            <w:pPr>
              <w:pStyle w:val="affff7"/>
            </w:pPr>
            <w:r>
              <w:t>F</w:t>
            </w:r>
            <w:r>
              <w:rPr>
                <w:rFonts w:hint="eastAsia"/>
              </w:rPr>
              <w:t xml:space="preserve">rame </w:t>
            </w:r>
            <w:r>
              <w:t>fifo</w:t>
            </w:r>
            <w:r>
              <w:rPr>
                <w:rFonts w:hint="eastAsia"/>
              </w:rPr>
              <w:t>上</w:t>
            </w:r>
            <w:r>
              <w:t>水线</w:t>
            </w:r>
            <w:r>
              <w:rPr>
                <w:rFonts w:hint="eastAsia"/>
              </w:rPr>
              <w:t>配置</w:t>
            </w:r>
            <w:r>
              <w:t>（</w:t>
            </w:r>
            <w:r>
              <w:rPr>
                <w:rFonts w:hint="eastAsia"/>
              </w:rPr>
              <w:t>a</w:t>
            </w:r>
            <w:r>
              <w:t>full</w:t>
            </w:r>
            <w:r>
              <w:t>）</w:t>
            </w:r>
          </w:p>
        </w:tc>
        <w:tc>
          <w:tcPr>
            <w:tcW w:w="106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ffff</w:t>
            </w:r>
            <w:r>
              <w:t>_ffff</w:t>
            </w:r>
          </w:p>
        </w:tc>
        <w:tc>
          <w:tcPr>
            <w:tcW w:w="1153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016" w:type="dxa"/>
          </w:tcPr>
          <w:p w:rsidR="00792CE6" w:rsidRDefault="00792CE6">
            <w:pPr>
              <w:pStyle w:val="affff7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Chars="0" w:firstLine="0"/>
      </w:pPr>
    </w:p>
    <w:p w:rsidR="00792CE6" w:rsidRDefault="00A95579">
      <w:pPr>
        <w:pStyle w:val="20"/>
      </w:pPr>
      <w:bookmarkStart w:id="473" w:name="_Toc23497172"/>
      <w:bookmarkStart w:id="474" w:name="_Toc95900782"/>
      <w:r>
        <w:rPr>
          <w:rFonts w:hint="eastAsia"/>
        </w:rPr>
        <w:t>I2C</w:t>
      </w:r>
      <w:r>
        <w:rPr>
          <w:rFonts w:hint="eastAsia"/>
        </w:rPr>
        <w:t>模块寄存器</w:t>
      </w:r>
      <w:bookmarkEnd w:id="473"/>
      <w:bookmarkEnd w:id="474"/>
    </w:p>
    <w:p w:rsidR="00792CE6" w:rsidRDefault="00792CE6">
      <w:pPr>
        <w:pStyle w:val="affffa"/>
        <w:numPr>
          <w:ilvl w:val="0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0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0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0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1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1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1"/>
          <w:numId w:val="15"/>
        </w:numPr>
        <w:ind w:firstLineChars="0"/>
        <w:rPr>
          <w:vanish/>
        </w:rPr>
      </w:pPr>
    </w:p>
    <w:p w:rsidR="00792CE6" w:rsidRDefault="00792CE6">
      <w:pPr>
        <w:pStyle w:val="affffa"/>
        <w:numPr>
          <w:ilvl w:val="1"/>
          <w:numId w:val="15"/>
        </w:numPr>
        <w:ind w:firstLineChars="0"/>
        <w:rPr>
          <w:vanish/>
        </w:rPr>
      </w:pPr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I2C</w:t>
      </w:r>
      <w:r>
        <w:rPr>
          <w:rFonts w:hint="eastAsia"/>
        </w:rPr>
        <w:t>模块寄存器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3402"/>
        <w:gridCol w:w="799"/>
        <w:gridCol w:w="1548"/>
      </w:tblGrid>
      <w:tr w:rsidR="00792CE6" w:rsidTr="0079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偏移</w:t>
            </w:r>
            <w:r>
              <w:t>地址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位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含义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属性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版本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Year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month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day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</w:t>
            </w:r>
            <w:r>
              <w:t>寄存器</w:t>
            </w:r>
            <w:r>
              <w:rPr>
                <w:rFonts w:hint="eastAsia"/>
              </w:rPr>
              <w:t>。</w:t>
            </w:r>
            <w:r>
              <w:t>取反测试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0000_0000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0x4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I</w:t>
            </w:r>
            <w:r>
              <w:rPr>
                <w:rFonts w:hint="eastAsia"/>
              </w:rPr>
              <w:t>2</w:t>
            </w:r>
            <w:r>
              <w:t>C</w:t>
            </w:r>
            <w:r>
              <w:rPr>
                <w:rFonts w:hint="eastAsia"/>
              </w:rPr>
              <w:t>启动位。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启动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</w:t>
            </w:r>
            <w:r>
              <w:t>x5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23-bit0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SCL</w:t>
            </w:r>
            <w:r>
              <w:t>周期配置。</w:t>
            </w:r>
            <w:r>
              <w:rPr>
                <w:rFonts w:hint="eastAsia"/>
              </w:rPr>
              <w:t>表示</w:t>
            </w:r>
            <w:r>
              <w:t>SCL</w:t>
            </w:r>
            <w:r>
              <w:t>一个周期</w:t>
            </w:r>
            <w:r>
              <w:rPr>
                <w:rFonts w:hint="eastAsia"/>
              </w:rPr>
              <w:t>在</w:t>
            </w:r>
            <w:r>
              <w:t>FPGA</w:t>
            </w:r>
            <w:r>
              <w:t>内部是多少个时钟周期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0x3e8</w:t>
            </w:r>
          </w:p>
        </w:tc>
      </w:tr>
      <w:tr w:rsidR="00792CE6" w:rsidTr="00792CE6">
        <w:tc>
          <w:tcPr>
            <w:tcW w:w="1129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x6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最后</w:t>
            </w:r>
            <w:r>
              <w:t>一个读</w:t>
            </w:r>
            <w:r>
              <w:rPr>
                <w:rFonts w:hint="eastAsia"/>
              </w:rPr>
              <w:t>数据</w:t>
            </w:r>
            <w:r>
              <w:t>，本模块是否</w:t>
            </w:r>
            <w:r>
              <w:t>ack</w:t>
            </w:r>
            <w:r>
              <w:t>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no ack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9-bit4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需要</w:t>
            </w:r>
            <w:r>
              <w:t>操作</w:t>
            </w:r>
            <w:r>
              <w:rPr>
                <w:rFonts w:hint="eastAsia"/>
              </w:rPr>
              <w:t>的</w:t>
            </w:r>
            <w:r>
              <w:t>数据的个数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t>0x</w:t>
            </w:r>
            <w:r>
              <w:rPr>
                <w:rFonts w:hint="eastAsia"/>
              </w:rPr>
              <w:t>2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2-bit0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需要</w:t>
            </w:r>
            <w:r>
              <w:t>操作的</w:t>
            </w:r>
            <w:r>
              <w:rPr>
                <w:rFonts w:hint="eastAsia"/>
              </w:rPr>
              <w:t>header</w:t>
            </w:r>
            <w:r>
              <w:t>的个数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x2</w:t>
            </w:r>
          </w:p>
        </w:tc>
      </w:tr>
      <w:tr w:rsidR="00792CE6" w:rsidTr="00792CE6">
        <w:tc>
          <w:tcPr>
            <w:tcW w:w="1129" w:type="dxa"/>
            <w:vMerge w:val="restart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0x7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STOP</w:t>
            </w:r>
            <w:r>
              <w:rPr>
                <w:rFonts w:hint="eastAsia"/>
              </w:rPr>
              <w:t>时序</w:t>
            </w:r>
            <w:r>
              <w:t>，表示</w:t>
            </w:r>
            <w:r>
              <w:t>SDA</w:t>
            </w:r>
            <w:r>
              <w:t>在</w:t>
            </w:r>
            <w:r>
              <w:t>SCL</w:t>
            </w:r>
            <w:r>
              <w:t>拉高后</w:t>
            </w:r>
            <w:r>
              <w:rPr>
                <w:rFonts w:hint="eastAsia"/>
              </w:rPr>
              <w:t>多少</w:t>
            </w:r>
            <w:r>
              <w:t>个时钟周期拉高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0xff</w:t>
            </w:r>
          </w:p>
        </w:tc>
      </w:tr>
      <w:tr w:rsidR="00792CE6" w:rsidTr="00792CE6"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START</w:t>
            </w:r>
            <w:r>
              <w:rPr>
                <w:rFonts w:hint="eastAsia"/>
              </w:rPr>
              <w:t>时序</w:t>
            </w:r>
            <w:r>
              <w:t>，表示</w:t>
            </w:r>
            <w:r>
              <w:t>SDA</w:t>
            </w:r>
            <w:r>
              <w:t>在</w:t>
            </w:r>
            <w:r>
              <w:t>SCL</w:t>
            </w:r>
            <w:r>
              <w:t>拉</w:t>
            </w:r>
            <w:proofErr w:type="gramStart"/>
            <w:r>
              <w:t>低前多少</w:t>
            </w:r>
            <w:proofErr w:type="gramEnd"/>
            <w:r>
              <w:t>个时钟周期拉低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0xff</w:t>
            </w:r>
          </w:p>
        </w:tc>
      </w:tr>
      <w:tr w:rsidR="00792CE6" w:rsidTr="00792CE6"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x8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S</w:t>
            </w:r>
            <w:r>
              <w:rPr>
                <w:rFonts w:hint="eastAsia"/>
              </w:rPr>
              <w:t>lave</w:t>
            </w:r>
            <w:r>
              <w:rPr>
                <w:rFonts w:hint="eastAsia"/>
              </w:rPr>
              <w:t>不</w:t>
            </w:r>
            <w:r>
              <w:t>响应</w:t>
            </w:r>
            <w:r>
              <w:rPr>
                <w:rFonts w:hint="eastAsia"/>
              </w:rPr>
              <w:t>历史</w:t>
            </w:r>
            <w:r>
              <w:t>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 w:rsidTr="00792CE6">
        <w:trPr>
          <w:trHeight w:val="464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0x9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I</w:t>
            </w:r>
            <w:r>
              <w:rPr>
                <w:rFonts w:hint="eastAsia"/>
              </w:rPr>
              <w:t>2</w:t>
            </w:r>
            <w:r>
              <w:t>C</w:t>
            </w:r>
            <w:r>
              <w:rPr>
                <w:rFonts w:hint="eastAsia"/>
              </w:rPr>
              <w:t>模块</w:t>
            </w:r>
            <w:r>
              <w:t>空闲，可以进行下次操作。</w:t>
            </w:r>
            <w:r>
              <w:rPr>
                <w:rFonts w:hint="eastAsia"/>
              </w:rPr>
              <w:t>1</w:t>
            </w:r>
            <w:r>
              <w:t>:</w:t>
            </w:r>
            <w:r>
              <w:rPr>
                <w:rFonts w:hint="eastAsia"/>
              </w:rPr>
              <w:t>空闲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1</w:t>
            </w:r>
          </w:p>
        </w:tc>
      </w:tr>
      <w:tr w:rsidR="00792CE6" w:rsidTr="00792CE6">
        <w:trPr>
          <w:trHeight w:val="563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说明</w:t>
            </w:r>
          </w:p>
        </w:tc>
        <w:tc>
          <w:tcPr>
            <w:tcW w:w="7167" w:type="dxa"/>
            <w:gridSpan w:val="4"/>
          </w:tcPr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表项</w:t>
            </w:r>
            <w:r>
              <w:rPr>
                <w:rFonts w:ascii="Times New Roman"/>
                <w:sz w:val="21"/>
              </w:rPr>
              <w:t>：发送数据在</w:t>
            </w:r>
            <w:r>
              <w:rPr>
                <w:rFonts w:ascii="Times New Roman" w:hint="eastAsia"/>
                <w:sz w:val="21"/>
              </w:rPr>
              <w:t>0x</w:t>
            </w:r>
            <w:r>
              <w:rPr>
                <w:rFonts w:ascii="Times New Roman"/>
                <w:sz w:val="21"/>
              </w:rPr>
              <w:t>80</w:t>
            </w:r>
            <w:r>
              <w:rPr>
                <w:rFonts w:ascii="Times New Roman" w:hint="eastAsia"/>
                <w:sz w:val="21"/>
              </w:rPr>
              <w:t>开始</w:t>
            </w:r>
            <w:r>
              <w:rPr>
                <w:rFonts w:ascii="Times New Roman"/>
                <w:sz w:val="21"/>
              </w:rPr>
              <w:t>；接收数据在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xc0</w:t>
            </w:r>
            <w:r>
              <w:rPr>
                <w:rFonts w:ascii="Times New Roman" w:hint="eastAsia"/>
                <w:sz w:val="21"/>
              </w:rPr>
              <w:t>开始</w:t>
            </w:r>
            <w:r>
              <w:rPr>
                <w:rFonts w:ascii="Times New Roman"/>
                <w:sz w:val="21"/>
              </w:rPr>
              <w:t>。建议</w:t>
            </w:r>
            <w:r>
              <w:rPr>
                <w:rFonts w:ascii="Times New Roman" w:hint="eastAsia"/>
                <w:sz w:val="21"/>
              </w:rPr>
              <w:t>最长</w:t>
            </w:r>
            <w:r>
              <w:rPr>
                <w:rFonts w:ascii="Times New Roman"/>
                <w:sz w:val="21"/>
              </w:rPr>
              <w:t>操作数据不超过</w:t>
            </w:r>
            <w:r>
              <w:rPr>
                <w:rFonts w:ascii="Times New Roman" w:hint="eastAsia"/>
                <w:sz w:val="21"/>
              </w:rPr>
              <w:t>63</w:t>
            </w:r>
            <w:r>
              <w:rPr>
                <w:rFonts w:ascii="Times New Roman" w:hint="eastAsia"/>
                <w:sz w:val="21"/>
              </w:rPr>
              <w:t>个</w:t>
            </w:r>
          </w:p>
          <w:p w:rsidR="00792CE6" w:rsidRDefault="00A95579">
            <w:pPr>
              <w:pStyle w:val="affffa"/>
              <w:numPr>
                <w:ilvl w:val="0"/>
                <w:numId w:val="16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操作</w:t>
            </w:r>
            <w:r>
              <w:rPr>
                <w:rFonts w:ascii="Times New Roman"/>
                <w:sz w:val="21"/>
              </w:rPr>
              <w:t>指导：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</w:t>
            </w:r>
            <w:r>
              <w:rPr>
                <w:rFonts w:ascii="Times New Roman" w:hint="eastAsia"/>
                <w:sz w:val="21"/>
              </w:rPr>
              <w:t>tep</w:t>
            </w:r>
            <w:r>
              <w:rPr>
                <w:rFonts w:ascii="Times New Roman"/>
                <w:sz w:val="21"/>
              </w:rPr>
              <w:t>1</w:t>
            </w:r>
            <w:r>
              <w:rPr>
                <w:rFonts w:ascii="Times New Roman" w:hint="eastAsia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配置</w:t>
            </w:r>
            <w:r>
              <w:rPr>
                <w:rFonts w:ascii="Times New Roman"/>
                <w:sz w:val="21"/>
              </w:rPr>
              <w:t>I2C</w:t>
            </w:r>
            <w:r>
              <w:rPr>
                <w:rFonts w:ascii="Times New Roman"/>
                <w:sz w:val="21"/>
              </w:rPr>
              <w:t>时序要求：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x5</w:t>
            </w:r>
            <w:r>
              <w:rPr>
                <w:rFonts w:ascii="Times New Roman" w:hint="eastAsia"/>
                <w:sz w:val="21"/>
              </w:rPr>
              <w:t>,0</w:t>
            </w:r>
            <w:r>
              <w:rPr>
                <w:rFonts w:ascii="Times New Roman"/>
                <w:sz w:val="21"/>
              </w:rPr>
              <w:t>x</w:t>
            </w:r>
            <w:r>
              <w:rPr>
                <w:rFonts w:ascii="Times New Roman" w:hint="eastAsia"/>
                <w:sz w:val="21"/>
              </w:rPr>
              <w:t>7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Step2</w:t>
            </w:r>
            <w:r>
              <w:rPr>
                <w:rFonts w:ascii="Times New Roman" w:hint="eastAsia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查询</w:t>
            </w:r>
            <w:r>
              <w:rPr>
                <w:rFonts w:ascii="Times New Roman" w:hint="eastAsia"/>
                <w:sz w:val="21"/>
              </w:rPr>
              <w:t>0x9</w:t>
            </w:r>
            <w:r>
              <w:rPr>
                <w:rFonts w:ascii="Times New Roman" w:hint="eastAsia"/>
                <w:sz w:val="21"/>
              </w:rPr>
              <w:t>，</w:t>
            </w:r>
            <w:r>
              <w:rPr>
                <w:rFonts w:ascii="Times New Roman"/>
                <w:sz w:val="21"/>
              </w:rPr>
              <w:t>I2C</w:t>
            </w:r>
            <w:r>
              <w:rPr>
                <w:rFonts w:ascii="Times New Roman"/>
                <w:sz w:val="21"/>
              </w:rPr>
              <w:t>模块是否空闲，为</w:t>
            </w:r>
            <w:r>
              <w:rPr>
                <w:rFonts w:ascii="Times New Roman" w:hint="eastAsia"/>
                <w:sz w:val="21"/>
              </w:rPr>
              <w:t>1</w:t>
            </w:r>
            <w:r>
              <w:rPr>
                <w:rFonts w:ascii="Times New Roman" w:hint="eastAsia"/>
                <w:sz w:val="21"/>
              </w:rPr>
              <w:t>继续</w:t>
            </w:r>
            <w:r>
              <w:rPr>
                <w:rFonts w:ascii="Times New Roman"/>
                <w:sz w:val="21"/>
              </w:rPr>
              <w:t>操作下一步，否则等待。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Step3</w:t>
            </w:r>
            <w:r>
              <w:rPr>
                <w:rFonts w:ascii="Times New Roman" w:hint="eastAsia"/>
                <w:sz w:val="21"/>
              </w:rPr>
              <w:t>：配置</w:t>
            </w:r>
            <w:r>
              <w:rPr>
                <w:rFonts w:ascii="Times New Roman"/>
                <w:sz w:val="21"/>
              </w:rPr>
              <w:t>I2C</w:t>
            </w:r>
            <w:r>
              <w:rPr>
                <w:rFonts w:ascii="Times New Roman"/>
                <w:sz w:val="21"/>
              </w:rPr>
              <w:t>需要操作的</w:t>
            </w:r>
            <w:r>
              <w:rPr>
                <w:rFonts w:ascii="Times New Roman"/>
                <w:sz w:val="21"/>
              </w:rPr>
              <w:t>header</w:t>
            </w:r>
            <w:r>
              <w:rPr>
                <w:rFonts w:ascii="Times New Roman"/>
                <w:sz w:val="21"/>
              </w:rPr>
              <w:t>和数据的长度</w:t>
            </w:r>
            <w:r>
              <w:rPr>
                <w:rFonts w:ascii="Times New Roman" w:hint="eastAsia"/>
                <w:sz w:val="21"/>
              </w:rPr>
              <w:t>。</w:t>
            </w:r>
            <w:r>
              <w:rPr>
                <w:rFonts w:ascii="Times New Roman" w:hint="eastAsia"/>
                <w:sz w:val="21"/>
              </w:rPr>
              <w:t>0x6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</w:t>
            </w:r>
            <w:r>
              <w:rPr>
                <w:rFonts w:ascii="Times New Roman" w:hint="eastAsia"/>
                <w:sz w:val="21"/>
              </w:rPr>
              <w:t>tep4</w:t>
            </w:r>
            <w:r>
              <w:rPr>
                <w:rFonts w:ascii="Times New Roman" w:hint="eastAsia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配置</w:t>
            </w:r>
            <w:r>
              <w:rPr>
                <w:rFonts w:ascii="Times New Roman"/>
                <w:sz w:val="21"/>
              </w:rPr>
              <w:t>header</w:t>
            </w:r>
            <w:r>
              <w:rPr>
                <w:rFonts w:ascii="Times New Roman"/>
                <w:sz w:val="21"/>
              </w:rPr>
              <w:t>和写数据（</w:t>
            </w:r>
            <w:r>
              <w:rPr>
                <w:rFonts w:ascii="Times New Roman" w:hint="eastAsia"/>
                <w:sz w:val="21"/>
              </w:rPr>
              <w:t>一般</w:t>
            </w:r>
            <w:r>
              <w:rPr>
                <w:rFonts w:ascii="Times New Roman"/>
                <w:sz w:val="21"/>
              </w:rPr>
              <w:t>来说，第一个</w:t>
            </w:r>
            <w:r>
              <w:rPr>
                <w:rFonts w:ascii="Times New Roman"/>
                <w:sz w:val="21"/>
              </w:rPr>
              <w:t>header</w:t>
            </w:r>
            <w:r>
              <w:rPr>
                <w:rFonts w:ascii="Times New Roman"/>
                <w:sz w:val="21"/>
              </w:rPr>
              <w:t>的最后</w:t>
            </w:r>
            <w:r>
              <w:rPr>
                <w:rFonts w:ascii="Times New Roman" w:hint="eastAsia"/>
                <w:sz w:val="21"/>
              </w:rPr>
              <w:t>1</w:t>
            </w:r>
            <w:r>
              <w:rPr>
                <w:rFonts w:ascii="Times New Roman"/>
                <w:sz w:val="21"/>
              </w:rPr>
              <w:t>bit</w:t>
            </w:r>
            <w:r>
              <w:rPr>
                <w:rFonts w:ascii="Times New Roman" w:hint="eastAsia"/>
                <w:sz w:val="21"/>
              </w:rPr>
              <w:t>为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 w:hint="eastAsia"/>
                <w:sz w:val="21"/>
              </w:rPr>
              <w:t>表示</w:t>
            </w:r>
            <w:r>
              <w:rPr>
                <w:rFonts w:ascii="Times New Roman"/>
                <w:sz w:val="21"/>
              </w:rPr>
              <w:t>写操作，为</w:t>
            </w:r>
            <w:r>
              <w:rPr>
                <w:rFonts w:ascii="Times New Roman" w:hint="eastAsia"/>
                <w:sz w:val="21"/>
              </w:rPr>
              <w:t>1</w:t>
            </w:r>
            <w:r>
              <w:rPr>
                <w:rFonts w:ascii="Times New Roman" w:hint="eastAsia"/>
                <w:sz w:val="21"/>
              </w:rPr>
              <w:t>表示</w:t>
            </w:r>
            <w:r>
              <w:rPr>
                <w:rFonts w:ascii="Times New Roman"/>
                <w:sz w:val="21"/>
              </w:rPr>
              <w:t>读操作）</w:t>
            </w:r>
            <w:r>
              <w:rPr>
                <w:rFonts w:ascii="Times New Roman" w:hint="eastAsia"/>
                <w:sz w:val="21"/>
              </w:rPr>
              <w:t>。</w:t>
            </w:r>
            <w:r>
              <w:rPr>
                <w:rFonts w:ascii="Times New Roman"/>
                <w:sz w:val="21"/>
              </w:rPr>
              <w:t>如果</w:t>
            </w:r>
            <w:r>
              <w:rPr>
                <w:rFonts w:ascii="Times New Roman" w:hint="eastAsia"/>
                <w:sz w:val="21"/>
              </w:rPr>
              <w:t>是</w:t>
            </w:r>
            <w:r>
              <w:rPr>
                <w:rFonts w:ascii="Times New Roman"/>
                <w:sz w:val="21"/>
              </w:rPr>
              <w:t>读操作，则无需配置写数据</w:t>
            </w:r>
            <w:r>
              <w:rPr>
                <w:rFonts w:ascii="Times New Roman" w:hint="eastAsia"/>
                <w:sz w:val="21"/>
              </w:rPr>
              <w:t>。</w:t>
            </w:r>
            <w:r>
              <w:rPr>
                <w:rFonts w:ascii="Times New Roman" w:hint="eastAsia"/>
                <w:sz w:val="21"/>
              </w:rPr>
              <w:t>0x80</w:t>
            </w:r>
            <w:r>
              <w:rPr>
                <w:rFonts w:ascii="Times New Roman" w:hint="eastAsia"/>
                <w:sz w:val="21"/>
              </w:rPr>
              <w:t>开始。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Step5</w:t>
            </w:r>
            <w:r>
              <w:rPr>
                <w:rFonts w:ascii="Times New Roman" w:hint="eastAsia"/>
                <w:sz w:val="21"/>
              </w:rPr>
              <w:t>：配置</w:t>
            </w:r>
            <w:r>
              <w:rPr>
                <w:rFonts w:ascii="Times New Roman"/>
                <w:sz w:val="21"/>
              </w:rPr>
              <w:t>I2C</w:t>
            </w:r>
            <w:r>
              <w:rPr>
                <w:rFonts w:ascii="Times New Roman"/>
                <w:sz w:val="21"/>
              </w:rPr>
              <w:t>启动。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x4</w:t>
            </w: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 w:hint="eastAsia"/>
                <w:sz w:val="21"/>
              </w:rPr>
              <w:t>，</w:t>
            </w:r>
            <w:r>
              <w:rPr>
                <w:rFonts w:ascii="Times New Roman"/>
                <w:sz w:val="21"/>
              </w:rPr>
              <w:t>再写</w:t>
            </w:r>
            <w:r>
              <w:rPr>
                <w:rFonts w:ascii="Times New Roman" w:hint="eastAsia"/>
                <w:sz w:val="21"/>
              </w:rPr>
              <w:t>1</w:t>
            </w:r>
            <w:r>
              <w:rPr>
                <w:rFonts w:ascii="Times New Roman" w:hint="eastAsia"/>
                <w:sz w:val="21"/>
              </w:rPr>
              <w:t>。跳转</w:t>
            </w:r>
            <w:r>
              <w:rPr>
                <w:rFonts w:ascii="Times New Roman" w:hint="eastAsia"/>
                <w:sz w:val="21"/>
              </w:rPr>
              <w:t>step</w:t>
            </w:r>
            <w:r>
              <w:rPr>
                <w:rFonts w:ascii="Times New Roman"/>
                <w:sz w:val="21"/>
              </w:rPr>
              <w:t>2</w:t>
            </w:r>
            <w:r>
              <w:rPr>
                <w:rFonts w:ascii="Times New Roman" w:hint="eastAsia"/>
                <w:sz w:val="21"/>
              </w:rPr>
              <w:t>继续执行</w:t>
            </w:r>
            <w:r>
              <w:rPr>
                <w:rFonts w:ascii="Times New Roman"/>
                <w:sz w:val="21"/>
              </w:rPr>
              <w:t>。</w:t>
            </w:r>
          </w:p>
          <w:p w:rsidR="00792CE6" w:rsidRDefault="00A95579">
            <w:pPr>
              <w:pStyle w:val="affffa"/>
              <w:numPr>
                <w:ilvl w:val="0"/>
                <w:numId w:val="16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应用</w:t>
            </w:r>
            <w:r>
              <w:rPr>
                <w:rFonts w:ascii="Times New Roman"/>
                <w:sz w:val="21"/>
              </w:rPr>
              <w:t>举例：</w:t>
            </w:r>
            <w:r>
              <w:rPr>
                <w:rFonts w:ascii="Times New Roman"/>
                <w:sz w:val="21"/>
              </w:rPr>
              <w:t>AA02</w:t>
            </w:r>
            <w:r>
              <w:rPr>
                <w:rFonts w:ascii="Times New Roman"/>
                <w:sz w:val="21"/>
              </w:rPr>
              <w:t>项目为例，</w:t>
            </w:r>
            <w:r>
              <w:rPr>
                <w:rFonts w:ascii="Times New Roman" w:hint="eastAsia"/>
                <w:sz w:val="21"/>
              </w:rPr>
              <w:t>I2C</w:t>
            </w:r>
            <w:r>
              <w:rPr>
                <w:rFonts w:ascii="Times New Roman" w:hint="eastAsia"/>
                <w:sz w:val="21"/>
              </w:rPr>
              <w:t>配置</w:t>
            </w:r>
            <w:r>
              <w:rPr>
                <w:rFonts w:ascii="Times New Roman"/>
                <w:sz w:val="21"/>
              </w:rPr>
              <w:t xml:space="preserve">E2PROM </w:t>
            </w:r>
            <w:r>
              <w:rPr>
                <w:rFonts w:ascii="Times New Roman" w:hint="eastAsia"/>
                <w:sz w:val="21"/>
              </w:rPr>
              <w:t>AT24C01(</w:t>
            </w:r>
            <w:r>
              <w:rPr>
                <w:rFonts w:ascii="Times New Roman"/>
                <w:sz w:val="21"/>
              </w:rPr>
              <w:t>1K</w:t>
            </w:r>
            <w:r>
              <w:rPr>
                <w:rFonts w:ascii="Times New Roman" w:hint="eastAsia"/>
                <w:sz w:val="21"/>
              </w:rPr>
              <w:t>).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I2C</w:t>
            </w:r>
            <w:r>
              <w:rPr>
                <w:rFonts w:ascii="Times New Roman" w:hint="eastAsia"/>
                <w:sz w:val="21"/>
              </w:rPr>
              <w:t>的</w:t>
            </w:r>
            <w:r>
              <w:rPr>
                <w:rFonts w:ascii="Times New Roman"/>
                <w:sz w:val="21"/>
              </w:rPr>
              <w:t>基地址</w:t>
            </w:r>
            <w:r>
              <w:rPr>
                <w:rFonts w:ascii="Times New Roman" w:hint="eastAsia"/>
                <w:sz w:val="21"/>
              </w:rPr>
              <w:t>0x</w:t>
            </w:r>
            <w:r>
              <w:rPr>
                <w:rFonts w:ascii="Times New Roman"/>
                <w:sz w:val="21"/>
              </w:rPr>
              <w:t>500</w:t>
            </w:r>
          </w:p>
          <w:p w:rsidR="00792CE6" w:rsidRDefault="00A95579">
            <w:pPr>
              <w:pStyle w:val="affffa"/>
              <w:ind w:left="36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假设</w:t>
            </w:r>
            <w:r>
              <w:rPr>
                <w:rFonts w:ascii="Times New Roman"/>
                <w:sz w:val="21"/>
              </w:rPr>
              <w:t>需要在</w:t>
            </w:r>
            <w:r>
              <w:rPr>
                <w:rFonts w:ascii="Times New Roman"/>
                <w:sz w:val="21"/>
              </w:rPr>
              <w:t>E2PROM</w:t>
            </w:r>
            <w:r>
              <w:rPr>
                <w:rFonts w:ascii="Times New Roman" w:hint="eastAsia"/>
                <w:sz w:val="21"/>
              </w:rPr>
              <w:t>的</w:t>
            </w:r>
            <w:r>
              <w:rPr>
                <w:rFonts w:ascii="Times New Roman" w:hint="eastAsia"/>
                <w:sz w:val="21"/>
              </w:rPr>
              <w:t>byte</w:t>
            </w:r>
            <w:r>
              <w:rPr>
                <w:rFonts w:ascii="Times New Roman"/>
                <w:sz w:val="21"/>
              </w:rPr>
              <w:t>地址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~4</w:t>
            </w:r>
            <w:r>
              <w:rPr>
                <w:rFonts w:ascii="Times New Roman" w:hint="eastAsia"/>
                <w:sz w:val="21"/>
              </w:rPr>
              <w:t>写入</w:t>
            </w:r>
            <w:r>
              <w:rPr>
                <w:rFonts w:ascii="Times New Roman" w:hint="eastAsia"/>
                <w:sz w:val="21"/>
              </w:rPr>
              <w:t>5</w:t>
            </w:r>
            <w:r>
              <w:rPr>
                <w:rFonts w:ascii="Times New Roman" w:hint="eastAsia"/>
                <w:sz w:val="21"/>
              </w:rPr>
              <w:t>个</w:t>
            </w:r>
            <w:r>
              <w:rPr>
                <w:rFonts w:ascii="Times New Roman"/>
                <w:sz w:val="21"/>
              </w:rPr>
              <w:t>数据</w:t>
            </w:r>
            <w:r>
              <w:rPr>
                <w:rFonts w:ascii="Times New Roman" w:hint="eastAsia"/>
                <w:sz w:val="21"/>
              </w:rPr>
              <w:t>0x5a,0xa5,0xf0,0x0f,0x36</w:t>
            </w:r>
          </w:p>
          <w:p w:rsidR="00792CE6" w:rsidRDefault="00A95579">
            <w:pPr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/>
                <w:sz w:val="21"/>
              </w:rPr>
              <w:t>操作</w:t>
            </w:r>
            <w:r>
              <w:rPr>
                <w:rFonts w:ascii="Times New Roman" w:hint="eastAsia"/>
                <w:sz w:val="21"/>
              </w:rPr>
              <w:t>（</w:t>
            </w:r>
            <w:r>
              <w:rPr>
                <w:rFonts w:ascii="Times New Roman" w:hint="eastAsia"/>
                <w:sz w:val="21"/>
              </w:rPr>
              <w:t>page</w:t>
            </w:r>
            <w:r>
              <w:rPr>
                <w:rFonts w:ascii="Times New Roman"/>
                <w:sz w:val="21"/>
              </w:rPr>
              <w:t>方式</w:t>
            </w:r>
            <w:r>
              <w:rPr>
                <w:rFonts w:ascii="Times New Roman" w:hint="eastAsia"/>
                <w:sz w:val="21"/>
              </w:rPr>
              <w:t>）</w:t>
            </w:r>
          </w:p>
          <w:p w:rsidR="00792CE6" w:rsidRDefault="00A95579">
            <w:pPr>
              <w:pStyle w:val="affffa"/>
              <w:numPr>
                <w:ilvl w:val="0"/>
                <w:numId w:val="17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I2C</w:t>
            </w:r>
            <w:r>
              <w:rPr>
                <w:rFonts w:ascii="Times New Roman" w:hint="eastAsia"/>
                <w:sz w:val="21"/>
              </w:rPr>
              <w:t>速率</w:t>
            </w:r>
            <w:r>
              <w:rPr>
                <w:rFonts w:ascii="Times New Roman" w:hint="eastAsia"/>
                <w:sz w:val="21"/>
              </w:rPr>
              <w:t>80</w:t>
            </w:r>
            <w:r>
              <w:rPr>
                <w:rFonts w:ascii="Times New Roman"/>
                <w:sz w:val="21"/>
              </w:rPr>
              <w:t>Kbps</w:t>
            </w:r>
          </w:p>
          <w:p w:rsidR="00792CE6" w:rsidRDefault="00A95579">
            <w:pPr>
              <w:ind w:left="360" w:firstLineChars="400" w:firstLine="815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0x1414(0x505*4)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x0000_04e2</w:t>
            </w:r>
          </w:p>
          <w:p w:rsidR="00792CE6" w:rsidRDefault="00A95579">
            <w:pPr>
              <w:ind w:firstLineChars="600" w:firstLine="1222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0x141c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x01f4_01f4</w:t>
            </w:r>
          </w:p>
          <w:p w:rsidR="00792CE6" w:rsidRDefault="00A95579">
            <w:pPr>
              <w:pStyle w:val="affffa"/>
              <w:numPr>
                <w:ilvl w:val="0"/>
                <w:numId w:val="17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查询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</w:t>
            </w:r>
            <w:r>
              <w:rPr>
                <w:rFonts w:ascii="Times New Roman" w:hint="eastAsia"/>
                <w:sz w:val="21"/>
              </w:rPr>
              <w:t>1424</w:t>
            </w:r>
            <w:r>
              <w:rPr>
                <w:rFonts w:ascii="Times New Roman" w:hint="eastAsia"/>
                <w:sz w:val="21"/>
              </w:rPr>
              <w:t>（是否</w:t>
            </w:r>
            <w:r>
              <w:rPr>
                <w:rFonts w:ascii="Times New Roman"/>
                <w:sz w:val="21"/>
              </w:rPr>
              <w:t>空闲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 w:hint="eastAsia"/>
                <w:sz w:val="21"/>
              </w:rPr>
              <w:t>）</w:t>
            </w:r>
          </w:p>
          <w:p w:rsidR="00792CE6" w:rsidRDefault="00A95579">
            <w:pPr>
              <w:pStyle w:val="affffa"/>
              <w:numPr>
                <w:ilvl w:val="0"/>
                <w:numId w:val="17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/>
                <w:sz w:val="21"/>
              </w:rPr>
              <w:t>长度</w:t>
            </w:r>
          </w:p>
          <w:p w:rsidR="00792CE6" w:rsidRDefault="00A95579">
            <w:pPr>
              <w:ind w:left="360" w:firstLineChars="400" w:firstLine="815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0x1418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x0000_0052</w:t>
            </w:r>
          </w:p>
          <w:p w:rsidR="00792CE6" w:rsidRDefault="00A95579">
            <w:pPr>
              <w:pStyle w:val="affffa"/>
              <w:numPr>
                <w:ilvl w:val="0"/>
                <w:numId w:val="17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写数据</w:t>
            </w:r>
          </w:p>
          <w:p w:rsidR="00792CE6" w:rsidRDefault="00A95579">
            <w:pPr>
              <w:ind w:firstLineChars="500" w:firstLine="1018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 xml:space="preserve">x0000_00a0 </w:t>
            </w:r>
          </w:p>
          <w:p w:rsidR="00792CE6" w:rsidRDefault="00A95579">
            <w:pPr>
              <w:ind w:firstLineChars="500" w:firstLine="1018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(header byte</w:t>
            </w:r>
            <w:proofErr w:type="gramStart"/>
            <w:r>
              <w:rPr>
                <w:rFonts w:ascii="Times New Roman"/>
                <w:sz w:val="21"/>
              </w:rPr>
              <w:t>0,dev</w:t>
            </w:r>
            <w:proofErr w:type="gramEnd"/>
            <w:r>
              <w:rPr>
                <w:rFonts w:ascii="Times New Roman"/>
                <w:sz w:val="21"/>
              </w:rPr>
              <w:t xml:space="preserve"> addr)</w:t>
            </w:r>
          </w:p>
          <w:p w:rsidR="00792CE6" w:rsidRDefault="00A95579">
            <w:pPr>
              <w:ind w:firstLineChars="500" w:firstLine="1018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0x1604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 xml:space="preserve">x0000_0000 </w:t>
            </w:r>
          </w:p>
          <w:p w:rsidR="00792CE6" w:rsidRDefault="00A95579">
            <w:pPr>
              <w:ind w:firstLineChars="500" w:firstLine="1018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(header byte</w:t>
            </w:r>
            <w:proofErr w:type="gramStart"/>
            <w:r>
              <w:rPr>
                <w:rFonts w:ascii="Times New Roman"/>
                <w:sz w:val="21"/>
              </w:rPr>
              <w:t>1,word</w:t>
            </w:r>
            <w:proofErr w:type="gramEnd"/>
            <w:r>
              <w:rPr>
                <w:rFonts w:ascii="Times New Roman"/>
                <w:sz w:val="21"/>
              </w:rPr>
              <w:t xml:space="preserve"> addr)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0x1608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x0000_005a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0x160c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x0000_00a5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x0000_00f0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0x1614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x0000_000f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0x1618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x0000_0036</w:t>
            </w:r>
          </w:p>
          <w:p w:rsidR="00792CE6" w:rsidRDefault="00A95579">
            <w:pPr>
              <w:pStyle w:val="affffa"/>
              <w:numPr>
                <w:ilvl w:val="0"/>
                <w:numId w:val="17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启动</w:t>
            </w:r>
            <w:r>
              <w:rPr>
                <w:rFonts w:ascii="Times New Roman"/>
                <w:sz w:val="21"/>
              </w:rPr>
              <w:t>I2C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x0000_0000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x0000_0001</w:t>
            </w:r>
          </w:p>
          <w:p w:rsidR="00792CE6" w:rsidRDefault="00A95579">
            <w:pPr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读操作（随机</w:t>
            </w:r>
            <w:r>
              <w:rPr>
                <w:rFonts w:ascii="Times New Roman"/>
                <w:sz w:val="21"/>
              </w:rPr>
              <w:t>地址方式</w:t>
            </w:r>
            <w:r>
              <w:rPr>
                <w:rFonts w:ascii="Times New Roman" w:hint="eastAsia"/>
                <w:sz w:val="21"/>
              </w:rPr>
              <w:t>）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lastRenderedPageBreak/>
              <w:t>查询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</w:t>
            </w:r>
            <w:r>
              <w:rPr>
                <w:rFonts w:ascii="Times New Roman" w:hint="eastAsia"/>
                <w:sz w:val="21"/>
              </w:rPr>
              <w:t>1424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/>
                <w:sz w:val="21"/>
              </w:rPr>
              <w:t>长度</w:t>
            </w:r>
            <w:r>
              <w:rPr>
                <w:rFonts w:ascii="Times New Roman" w:hint="eastAsia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需要将当前地址</w:t>
            </w:r>
            <w:r>
              <w:rPr>
                <w:rFonts w:ascii="Times New Roman" w:hint="eastAsia"/>
                <w:sz w:val="21"/>
              </w:rPr>
              <w:t>移动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 w:hint="eastAsia"/>
                <w:sz w:val="21"/>
              </w:rPr>
              <w:t>地址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0x1418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x0000_0002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/>
                <w:sz w:val="21"/>
              </w:rPr>
              <w:t>数据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x0000_00a0 (header byte</w:t>
            </w:r>
            <w:proofErr w:type="gramStart"/>
            <w:r>
              <w:rPr>
                <w:rFonts w:ascii="Times New Roman"/>
                <w:sz w:val="21"/>
              </w:rPr>
              <w:t>0,dev</w:t>
            </w:r>
            <w:proofErr w:type="gramEnd"/>
            <w:r>
              <w:rPr>
                <w:rFonts w:ascii="Times New Roman"/>
                <w:sz w:val="21"/>
              </w:rPr>
              <w:t xml:space="preserve"> addr)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0x1604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x0000_0000 (header byte</w:t>
            </w:r>
            <w:proofErr w:type="gramStart"/>
            <w:r>
              <w:rPr>
                <w:rFonts w:ascii="Times New Roman"/>
                <w:sz w:val="21"/>
              </w:rPr>
              <w:t>1,word</w:t>
            </w:r>
            <w:proofErr w:type="gramEnd"/>
            <w:r>
              <w:rPr>
                <w:rFonts w:ascii="Times New Roman"/>
                <w:sz w:val="21"/>
              </w:rPr>
              <w:t xml:space="preserve"> addr)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启动</w:t>
            </w:r>
            <w:r>
              <w:rPr>
                <w:rFonts w:ascii="Times New Roman"/>
                <w:sz w:val="21"/>
              </w:rPr>
              <w:t>I2C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x0000_0000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x0000_0001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查询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</w:t>
            </w:r>
            <w:r>
              <w:rPr>
                <w:rFonts w:ascii="Times New Roman" w:hint="eastAsia"/>
                <w:sz w:val="21"/>
              </w:rPr>
              <w:t>1424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/>
                <w:sz w:val="21"/>
              </w:rPr>
              <w:t>长度</w:t>
            </w:r>
            <w:r>
              <w:rPr>
                <w:rFonts w:ascii="Times New Roman" w:hint="eastAsia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读数据（</w:t>
            </w:r>
            <w:r>
              <w:rPr>
                <w:rFonts w:ascii="Times New Roman" w:hint="eastAsia"/>
                <w:sz w:val="21"/>
              </w:rPr>
              <w:t>1</w:t>
            </w:r>
            <w:r>
              <w:rPr>
                <w:rFonts w:ascii="Times New Roman" w:hint="eastAsia"/>
                <w:sz w:val="21"/>
              </w:rPr>
              <w:t>个</w:t>
            </w:r>
            <w:r>
              <w:rPr>
                <w:rFonts w:ascii="Times New Roman"/>
                <w:sz w:val="21"/>
              </w:rPr>
              <w:t>dev header</w:t>
            </w:r>
            <w:r>
              <w:rPr>
                <w:rFonts w:ascii="Times New Roman" w:hint="eastAsia"/>
                <w:sz w:val="21"/>
              </w:rPr>
              <w:t>，</w:t>
            </w:r>
            <w:r>
              <w:rPr>
                <w:rFonts w:ascii="Times New Roman" w:hint="eastAsia"/>
                <w:sz w:val="21"/>
              </w:rPr>
              <w:t>5</w:t>
            </w:r>
            <w:r>
              <w:rPr>
                <w:rFonts w:ascii="Times New Roman" w:hint="eastAsia"/>
                <w:sz w:val="21"/>
              </w:rPr>
              <w:t>个</w:t>
            </w:r>
            <w:r>
              <w:rPr>
                <w:rFonts w:ascii="Times New Roman"/>
                <w:sz w:val="21"/>
              </w:rPr>
              <w:t>数据）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0x1418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x0001_0051</w:t>
            </w:r>
            <w:r>
              <w:rPr>
                <w:rFonts w:ascii="Times New Roman" w:hint="eastAsia"/>
                <w:sz w:val="21"/>
              </w:rPr>
              <w:t>（</w:t>
            </w:r>
            <w:r>
              <w:rPr>
                <w:rFonts w:ascii="Times New Roman" w:hint="eastAsia"/>
                <w:sz w:val="21"/>
              </w:rPr>
              <w:t xml:space="preserve">1 </w:t>
            </w:r>
            <w:r>
              <w:rPr>
                <w:rFonts w:ascii="Times New Roman"/>
                <w:sz w:val="21"/>
              </w:rPr>
              <w:t>header</w:t>
            </w:r>
            <w:r>
              <w:rPr>
                <w:rFonts w:ascii="Times New Roman"/>
                <w:sz w:val="21"/>
              </w:rPr>
              <w:t>，</w:t>
            </w:r>
            <w:r>
              <w:rPr>
                <w:rFonts w:ascii="Times New Roman" w:hint="eastAsia"/>
                <w:sz w:val="21"/>
              </w:rPr>
              <w:t>5</w:t>
            </w:r>
            <w:r>
              <w:rPr>
                <w:rFonts w:ascii="Times New Roman"/>
                <w:sz w:val="21"/>
              </w:rPr>
              <w:t>读数据</w:t>
            </w:r>
            <w:r>
              <w:rPr>
                <w:rFonts w:ascii="Times New Roman" w:hint="eastAsia"/>
                <w:sz w:val="21"/>
              </w:rPr>
              <w:t>）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写</w:t>
            </w:r>
            <w:r>
              <w:rPr>
                <w:rFonts w:ascii="Times New Roman"/>
                <w:sz w:val="21"/>
              </w:rPr>
              <w:t>header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0x1600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x0000_00a1 (header byte</w:t>
            </w:r>
            <w:proofErr w:type="gramStart"/>
            <w:r>
              <w:rPr>
                <w:rFonts w:ascii="Times New Roman"/>
                <w:sz w:val="21"/>
              </w:rPr>
              <w:t>0,dev</w:t>
            </w:r>
            <w:proofErr w:type="gramEnd"/>
            <w:r>
              <w:rPr>
                <w:rFonts w:ascii="Times New Roman"/>
                <w:sz w:val="21"/>
              </w:rPr>
              <w:t xml:space="preserve"> addr)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启动</w:t>
            </w:r>
            <w:r>
              <w:rPr>
                <w:rFonts w:ascii="Times New Roman"/>
                <w:sz w:val="21"/>
              </w:rPr>
              <w:t>I2C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x0000_0000</w:t>
            </w:r>
          </w:p>
          <w:p w:rsidR="00792CE6" w:rsidRDefault="00A95579">
            <w:pPr>
              <w:pStyle w:val="affffa"/>
              <w:ind w:left="1080" w:firstLineChars="0" w:firstLine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ADDR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/>
                <w:sz w:val="21"/>
              </w:rPr>
              <w:t>0x1410</w:t>
            </w:r>
            <w:r>
              <w:rPr>
                <w:rFonts w:ascii="Times New Roman" w:hint="eastAsia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            Value</w:t>
            </w:r>
            <w:r>
              <w:rPr>
                <w:rFonts w:ascii="Times New Roman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x0000_0001</w:t>
            </w:r>
          </w:p>
          <w:p w:rsidR="00792CE6" w:rsidRDefault="00A95579">
            <w:pPr>
              <w:pStyle w:val="affffa"/>
              <w:numPr>
                <w:ilvl w:val="0"/>
                <w:numId w:val="18"/>
              </w:numPr>
              <w:adjustRightInd/>
              <w:snapToGrid/>
              <w:ind w:firstLineChars="0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 w:hint="eastAsia"/>
                <w:sz w:val="21"/>
              </w:rPr>
              <w:t>读</w:t>
            </w:r>
            <w:r>
              <w:rPr>
                <w:rFonts w:ascii="Times New Roman"/>
                <w:sz w:val="21"/>
              </w:rPr>
              <w:t>数据</w:t>
            </w:r>
            <w:r>
              <w:rPr>
                <w:rFonts w:ascii="Times New Roman" w:hint="eastAsia"/>
                <w:sz w:val="21"/>
              </w:rPr>
              <w:t>：</w:t>
            </w:r>
            <w:r>
              <w:rPr>
                <w:rFonts w:ascii="Times New Roman" w:hint="eastAsia"/>
                <w:sz w:val="21"/>
              </w:rPr>
              <w:t>0</w:t>
            </w:r>
            <w:r>
              <w:rPr>
                <w:rFonts w:ascii="Times New Roman"/>
                <w:sz w:val="21"/>
              </w:rPr>
              <w:t>x1700</w:t>
            </w:r>
            <w:r>
              <w:rPr>
                <w:rFonts w:ascii="Times New Roman" w:hint="eastAsia"/>
                <w:sz w:val="21"/>
              </w:rPr>
              <w:t>,0x1704</w:t>
            </w:r>
            <w:r>
              <w:rPr>
                <w:rFonts w:ascii="Times New Roman"/>
                <w:sz w:val="21"/>
              </w:rPr>
              <w:t>….</w:t>
            </w:r>
          </w:p>
          <w:p w:rsidR="00792CE6" w:rsidRDefault="00792CE6">
            <w:pPr>
              <w:pStyle w:val="affff7"/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20"/>
      </w:pPr>
      <w:bookmarkStart w:id="475" w:name="_Toc66713642"/>
      <w:bookmarkStart w:id="476" w:name="_Toc95900783"/>
      <w:r>
        <w:rPr>
          <w:rFonts w:hint="eastAsia"/>
        </w:rPr>
        <w:t>IRIGB</w:t>
      </w:r>
      <w:r>
        <w:rPr>
          <w:rFonts w:hint="eastAsia"/>
        </w:rPr>
        <w:t>模块寄存器</w:t>
      </w:r>
      <w:bookmarkEnd w:id="475"/>
      <w:bookmarkEnd w:id="476"/>
    </w:p>
    <w:p w:rsidR="00792CE6" w:rsidRDefault="00A95579">
      <w:pPr>
        <w:pStyle w:val="affffc"/>
        <w:ind w:firstLine="467"/>
      </w:pPr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</w:t>
      </w:r>
      <w:r>
        <w:t>x1C00-0x1CFF</w:t>
      </w:r>
      <w:r>
        <w:rPr>
          <w:rFonts w:hint="eastAsia"/>
        </w:rPr>
        <w:t>。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3402"/>
        <w:gridCol w:w="799"/>
        <w:gridCol w:w="1548"/>
      </w:tblGrid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偏移</w:t>
            </w:r>
            <w:r>
              <w:t>地址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位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含义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属性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默认值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版本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Year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month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day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测试</w:t>
            </w:r>
            <w:r>
              <w:t>寄存器</w:t>
            </w:r>
            <w:r>
              <w:rPr>
                <w:rFonts w:hint="eastAsia"/>
              </w:rPr>
              <w:t>。</w:t>
            </w:r>
            <w:r>
              <w:t>取反测试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0000_0000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B</w:t>
            </w:r>
            <w:r>
              <w:t>it12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模式选择。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：普通模式；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proofErr w:type="gramStart"/>
            <w:r>
              <w:rPr>
                <w:rFonts w:hint="eastAsia"/>
              </w:rPr>
              <w:t>秒帧头</w:t>
            </w:r>
            <w:proofErr w:type="gramEnd"/>
            <w:r>
              <w:rPr>
                <w:rFonts w:hint="eastAsia"/>
              </w:rPr>
              <w:t>计时模式（</w:t>
            </w: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只能到秒级）</w:t>
            </w:r>
          </w:p>
        </w:tc>
        <w:tc>
          <w:tcPr>
            <w:tcW w:w="799" w:type="dxa"/>
          </w:tcPr>
          <w:p w:rsidR="00792CE6" w:rsidRDefault="00792CE6">
            <w:pPr>
              <w:pStyle w:val="affff7"/>
            </w:pPr>
          </w:p>
        </w:tc>
        <w:tc>
          <w:tcPr>
            <w:tcW w:w="1548" w:type="dxa"/>
          </w:tcPr>
          <w:p w:rsidR="00792CE6" w:rsidRDefault="00792CE6">
            <w:pPr>
              <w:pStyle w:val="affff7"/>
            </w:pP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Bit4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</w:t>
            </w:r>
            <w:proofErr w:type="gramStart"/>
            <w:r>
              <w:rPr>
                <w:rFonts w:hint="eastAsia"/>
              </w:rPr>
              <w:t>秒帧头</w:t>
            </w:r>
            <w:proofErr w:type="gramEnd"/>
            <w:r>
              <w:rPr>
                <w:rFonts w:hint="eastAsia"/>
              </w:rPr>
              <w:t>信号使能，</w:t>
            </w:r>
            <w:r>
              <w:rPr>
                <w:rFonts w:hint="eastAsia"/>
              </w:rPr>
              <w:t>1</w:t>
            </w:r>
            <w:r>
              <w:t>：使能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TX</w:t>
            </w:r>
            <w:r>
              <w:rPr>
                <w:rFonts w:hint="eastAsia"/>
              </w:rPr>
              <w:t>方向发送使能，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t>RX</w:t>
            </w:r>
            <w:r>
              <w:rPr>
                <w:rFonts w:hint="eastAsia"/>
              </w:rPr>
              <w:t>方向接收使能</w:t>
            </w:r>
            <w:r>
              <w:t>，</w:t>
            </w:r>
            <w:r>
              <w:rPr>
                <w:rFonts w:hint="eastAsia"/>
              </w:rPr>
              <w:t>1</w:t>
            </w:r>
            <w:r>
              <w:t>：使能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B</w:t>
            </w:r>
            <w:r>
              <w:t>it2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码异常告警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rPr>
                <w:rFonts w:hint="eastAsia"/>
              </w:rPr>
              <w:t>方向时钟</w:t>
            </w:r>
            <w:r>
              <w:rPr>
                <w:rFonts w:hint="eastAsia"/>
              </w:rPr>
              <w:t>vld</w:t>
            </w:r>
            <w:r>
              <w:rPr>
                <w:rFonts w:hint="eastAsia"/>
              </w:rPr>
              <w:t>信号丢失超时告警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方向信号丢失告警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0x06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方向符号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脉冲宽度最小计数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C</w:t>
            </w:r>
            <w:r>
              <w:t>34</w:t>
            </w:r>
            <w:r>
              <w:rPr>
                <w:rFonts w:hint="eastAsia"/>
              </w:rPr>
              <w:t>F0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方向符号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脉冲宽度最大计数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0xC</w:t>
            </w:r>
            <w:r>
              <w:t>3510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bookmarkStart w:id="477" w:name="_Hlk19520492"/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方向符号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脉冲宽度最小计数</w:t>
            </w:r>
            <w:r>
              <w:t xml:space="preserve"> 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x30</w:t>
            </w:r>
            <w:r>
              <w:rPr>
                <w:rFonts w:hint="eastAsia"/>
              </w:rPr>
              <w:t>d</w:t>
            </w:r>
            <w:r>
              <w:t>30</w:t>
            </w:r>
          </w:p>
        </w:tc>
      </w:tr>
      <w:bookmarkEnd w:id="477"/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方向符号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脉冲宽度最大计数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30d50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0x0a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方向符号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脉冲宽度最小计数</w:t>
            </w:r>
            <w:r>
              <w:t xml:space="preserve"> 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7A110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0b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方向符号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脉冲宽度最大计数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7A130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  <w:r>
              <w:rPr>
                <w:rFonts w:hint="eastAsia"/>
              </w:rPr>
              <w:t>c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rPr>
                <w:rFonts w:hint="eastAsia"/>
              </w:rPr>
              <w:t>方向</w:t>
            </w:r>
            <w:r>
              <w:rPr>
                <w:rFonts w:hint="eastAsia"/>
              </w:rPr>
              <w:t>9</w:t>
            </w:r>
            <w:r>
              <w:t>.5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脉冲宽度计数，用来指示更新接收数据的位置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xE7EF0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restart</w:t>
            </w:r>
            <w:r>
              <w:rPr>
                <w:rFonts w:hint="eastAsia"/>
              </w:rPr>
              <w:t>指示，写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再写</w:t>
            </w:r>
            <w:r>
              <w:rPr>
                <w:rFonts w:hint="eastAsia"/>
              </w:rPr>
              <w:t>0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19</w:t>
            </w:r>
            <w:r>
              <w:rPr>
                <w:rFonts w:hint="eastAsia"/>
              </w:rPr>
              <w:t>-bit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rPr>
                <w:rFonts w:hint="eastAsia"/>
              </w:rPr>
              <w:t>方向接收到的两次连续的上升</w:t>
            </w:r>
            <w:proofErr w:type="gramStart"/>
            <w:r>
              <w:rPr>
                <w:rFonts w:hint="eastAsia"/>
              </w:rPr>
              <w:t>沿之间</w:t>
            </w:r>
            <w:proofErr w:type="gramEnd"/>
            <w:r>
              <w:rPr>
                <w:rFonts w:hint="eastAsia"/>
              </w:rPr>
              <w:t>的最大宽度计数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</w:t>
            </w:r>
            <w:r>
              <w:rPr>
                <w:rFonts w:hint="eastAsia"/>
              </w:rPr>
              <w:t>1</w:t>
            </w:r>
            <w:r>
              <w:t>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rPr>
                <w:rFonts w:hint="eastAsia"/>
              </w:rPr>
              <w:t>方向接收到的两次连续的上升</w:t>
            </w:r>
            <w:proofErr w:type="gramStart"/>
            <w:r>
              <w:rPr>
                <w:rFonts w:hint="eastAsia"/>
              </w:rPr>
              <w:t>沿之间</w:t>
            </w:r>
            <w:proofErr w:type="gramEnd"/>
            <w:r>
              <w:rPr>
                <w:rFonts w:hint="eastAsia"/>
              </w:rPr>
              <w:t>的最小宽度计数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13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方向接收到的高电平最大宽度计数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x14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19</w:t>
            </w:r>
            <w:r>
              <w:rPr>
                <w:rFonts w:hint="eastAsia"/>
              </w:rPr>
              <w:t>-bit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rPr>
                <w:rFonts w:hint="eastAsia"/>
              </w:rPr>
              <w:t>方向接收到的高电平最小宽度计数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15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Bit6-bit3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方向接收状态机第二级状态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000</w:t>
            </w:r>
            <w:r>
              <w:rPr>
                <w:rFonts w:hint="eastAsia"/>
              </w:rPr>
              <w:t>:</w:t>
            </w:r>
            <w:r>
              <w:t>IDLE</w:t>
            </w:r>
            <w:proofErr w:type="gramEnd"/>
            <w:r>
              <w:t>;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001:PR</w:t>
            </w:r>
            <w:r>
              <w:rPr>
                <w:rFonts w:hint="eastAsia"/>
              </w:rPr>
              <w:t>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010:SECONDES</w:t>
            </w:r>
            <w:proofErr w:type="gramEnd"/>
            <w:r>
              <w:rPr>
                <w:rFonts w:hint="eastAsia"/>
              </w:rPr>
              <w:t>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011:MINUTES</w:t>
            </w:r>
            <w:proofErr w:type="gramEnd"/>
            <w:r>
              <w:t>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100:HOURS</w:t>
            </w:r>
            <w:proofErr w:type="gramEnd"/>
            <w:r>
              <w:t>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101:DAYS</w:t>
            </w:r>
            <w:proofErr w:type="gramEnd"/>
            <w:r>
              <w:t>-LOW;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110:DAYS</w:t>
            </w:r>
            <w:proofErr w:type="gramEnd"/>
            <w:r>
              <w:t>-HIGH;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111:YEARS</w:t>
            </w:r>
            <w:proofErr w:type="gramEnd"/>
            <w:r>
              <w:rPr>
                <w:rFonts w:hint="eastAsia"/>
              </w:rPr>
              <w:t>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1</w:t>
            </w:r>
            <w:r>
              <w:t>000:CTL</w:t>
            </w:r>
            <w:proofErr w:type="gramEnd"/>
            <w:r>
              <w:t>_FUNC_LOW;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1</w:t>
            </w:r>
            <w:r>
              <w:t>001:CTL</w:t>
            </w:r>
            <w:proofErr w:type="gramEnd"/>
            <w:r>
              <w:t>_FUNC_HIGH;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1</w:t>
            </w:r>
            <w:r>
              <w:t>010:SBS</w:t>
            </w:r>
            <w:proofErr w:type="gramEnd"/>
            <w:r>
              <w:t>_LOW;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1</w:t>
            </w:r>
            <w:r>
              <w:t>011:SBS_HIGH;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方向接收状态机第一级状态。</w:t>
            </w:r>
            <w:proofErr w:type="gramStart"/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:HUNT</w:t>
            </w:r>
            <w:proofErr w:type="gramEnd"/>
            <w:r>
              <w:t>;</w:t>
            </w:r>
          </w:p>
          <w:p w:rsidR="00792CE6" w:rsidRDefault="00A95579">
            <w:pPr>
              <w:pStyle w:val="affff7"/>
            </w:pPr>
            <w:proofErr w:type="gramStart"/>
            <w:r>
              <w:rPr>
                <w:rFonts w:hint="eastAsia"/>
              </w:rPr>
              <w:t>0</w:t>
            </w:r>
            <w:r>
              <w:t>10:PRE</w:t>
            </w:r>
            <w:proofErr w:type="gramEnd"/>
            <w:r>
              <w:t>_HUNT;</w:t>
            </w:r>
          </w:p>
          <w:p w:rsidR="00792CE6" w:rsidRDefault="00A95579">
            <w:pPr>
              <w:pStyle w:val="affff7"/>
            </w:pPr>
            <w:r>
              <w:rPr>
                <w:rFonts w:hint="eastAsia"/>
              </w:rPr>
              <w:t>1</w:t>
            </w:r>
            <w:r>
              <w:t>00:SYNC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x16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纳秒的</w:t>
            </w:r>
            <w:r>
              <w:rPr>
                <w:rFonts w:hint="eastAsia"/>
              </w:rPr>
              <w:t>o</w:t>
            </w:r>
            <w:r>
              <w:t>ffset</w:t>
            </w:r>
            <w:r>
              <w:t>。单位</w:t>
            </w:r>
            <w:r>
              <w:rPr>
                <w:rFonts w:hint="eastAsia"/>
              </w:rPr>
              <w:t>1</w:t>
            </w:r>
            <w:r>
              <w:t>0ns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5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x20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Bit28-bit24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t>收到的</w:t>
            </w:r>
            <w:r>
              <w:t>B</w:t>
            </w:r>
            <w:r>
              <w:t>码</w:t>
            </w:r>
            <w:r>
              <w:rPr>
                <w:rFonts w:hint="eastAsia"/>
              </w:rPr>
              <w:t>：</w:t>
            </w:r>
            <w:r>
              <w:t>小时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Bit20-bit12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t>收到的</w:t>
            </w:r>
            <w:r>
              <w:t>B</w:t>
            </w:r>
            <w:r>
              <w:t>码</w:t>
            </w:r>
            <w:r>
              <w:rPr>
                <w:rFonts w:hint="eastAsia"/>
              </w:rPr>
              <w:t>：</w:t>
            </w:r>
            <w:r>
              <w:t>日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t>收到的</w:t>
            </w:r>
            <w:r>
              <w:t>B</w:t>
            </w:r>
            <w:r>
              <w:t>码</w:t>
            </w:r>
            <w:r>
              <w:rPr>
                <w:rFonts w:hint="eastAsia"/>
              </w:rPr>
              <w:t>：</w:t>
            </w:r>
            <w:r>
              <w:t>年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x21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Bit13-bit8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收到的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码：秒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收到的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码：分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x22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Bit16-bit0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X</w:t>
            </w:r>
            <w:r>
              <w:t>收到的</w:t>
            </w:r>
            <w:r>
              <w:t>B</w:t>
            </w:r>
            <w:r>
              <w:t>码</w:t>
            </w:r>
            <w:r>
              <w:rPr>
                <w:rFonts w:hint="eastAsia"/>
              </w:rPr>
              <w:t>：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日中的连续秒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bookmarkStart w:id="478" w:name="_Hlk19526281"/>
            <w:r>
              <w:rPr>
                <w:rFonts w:hint="eastAsia"/>
              </w:rPr>
              <w:t>0</w:t>
            </w:r>
            <w:r>
              <w:t>x23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Bit24-bit16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收到的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码：</w:t>
            </w:r>
            <w:r>
              <w:rPr>
                <w:rFonts w:hint="eastAsia"/>
              </w:rPr>
              <w:t>c</w:t>
            </w:r>
            <w:r>
              <w:t>ontrol function1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Bit8-bit0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收到的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码：</w:t>
            </w:r>
            <w:r>
              <w:rPr>
                <w:rFonts w:hint="eastAsia"/>
              </w:rPr>
              <w:t>c</w:t>
            </w:r>
            <w:r>
              <w:t>ontrol function0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bookmarkEnd w:id="478"/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Bit28-bit24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时间：小时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Bit20-bit12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</w:t>
            </w:r>
            <w:r>
              <w:t>日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时间：年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Bit13-bit8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时间：分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32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25</w:t>
            </w:r>
            <w:r>
              <w:rPr>
                <w:rFonts w:hint="eastAsia"/>
              </w:rPr>
              <w:t>-bit</w:t>
            </w:r>
            <w:r>
              <w:t>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时间：微秒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9</w:t>
            </w:r>
            <w:r>
              <w:rPr>
                <w:rFonts w:hint="eastAsia"/>
              </w:rPr>
              <w:t>-bit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时间：毫秒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33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16</w:t>
            </w:r>
            <w:r>
              <w:rPr>
                <w:rFonts w:hint="eastAsia"/>
              </w:rPr>
              <w:t>-bit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时间：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日中的连续秒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x40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</w:t>
            </w:r>
            <w:r>
              <w:t>X</w:t>
            </w:r>
            <w:r>
              <w:rPr>
                <w:rFonts w:hint="eastAsia"/>
              </w:rPr>
              <w:t>方向的符号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的高电平宽度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x30d40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41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</w:t>
            </w:r>
            <w:r>
              <w:t>X</w:t>
            </w:r>
            <w:r>
              <w:rPr>
                <w:rFonts w:hint="eastAsia"/>
              </w:rPr>
              <w:t>方向的符号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的高电平宽度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x7A120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x42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</w:t>
            </w:r>
            <w:r>
              <w:t>X</w:t>
            </w:r>
            <w:r>
              <w:rPr>
                <w:rFonts w:hint="eastAsia"/>
              </w:rPr>
              <w:t>方向的符号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的高电平宽度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xC3500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x43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Bit24-bit16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TX</w:t>
            </w:r>
            <w:r>
              <w:rPr>
                <w:rFonts w:hint="eastAsia"/>
              </w:rPr>
              <w:t>方向：</w:t>
            </w:r>
            <w:r>
              <w:rPr>
                <w:rFonts w:hint="eastAsia"/>
              </w:rPr>
              <w:t>c</w:t>
            </w:r>
            <w:r>
              <w:t>ontrol function1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Bit8-bit0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TX</w:t>
            </w:r>
            <w:r>
              <w:rPr>
                <w:rFonts w:hint="eastAsia"/>
              </w:rPr>
              <w:t>方向：</w:t>
            </w:r>
            <w:r>
              <w:rPr>
                <w:rFonts w:hint="eastAsia"/>
              </w:rPr>
              <w:t>c</w:t>
            </w:r>
            <w:r>
              <w:t>ontrol function0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x50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配置使能，写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再写</w:t>
            </w:r>
            <w:r>
              <w:rPr>
                <w:rFonts w:hint="eastAsia"/>
              </w:rPr>
              <w:t>0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lastRenderedPageBreak/>
              <w:t>0</w:t>
            </w:r>
            <w:r>
              <w:t>x51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Bit24-bit15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t>配置时间：日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配置时间：年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x52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t>配置时间：秒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Bit13-bit8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t>配置时间：分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Bit4-bit0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t>配置时间：时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</w:t>
            </w:r>
            <w:r>
              <w:t>x53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Bit25-bit16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t>配置时间：微秒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</w:pPr>
            <w:r>
              <w:t>Bit9-bit0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t>配置时间：毫秒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</w:tr>
    </w:tbl>
    <w:p w:rsidR="00792CE6" w:rsidRDefault="00A95579">
      <w:pPr>
        <w:pStyle w:val="20"/>
      </w:pPr>
      <w:bookmarkStart w:id="479" w:name="_Toc95900784"/>
      <w:bookmarkStart w:id="480" w:name="_Toc66713637"/>
      <w:r>
        <w:t xml:space="preserve">JESD_RX </w:t>
      </w:r>
      <w:r>
        <w:rPr>
          <w:rFonts w:hint="eastAsia"/>
        </w:rPr>
        <w:t>模块寄存器</w:t>
      </w:r>
      <w:bookmarkEnd w:id="479"/>
      <w:bookmarkEnd w:id="480"/>
    </w:p>
    <w:p w:rsidR="00792CE6" w:rsidRDefault="00A95579">
      <w:pPr>
        <w:ind w:firstLineChars="200" w:firstLine="467"/>
        <w:rPr>
          <w:rFonts w:ascii="Times New Roman"/>
          <w:szCs w:val="24"/>
        </w:rPr>
      </w:pPr>
      <w:r>
        <w:rPr>
          <w:rFonts w:ascii="Times New Roman"/>
          <w:szCs w:val="24"/>
        </w:rPr>
        <w:t>模块地址空间</w:t>
      </w:r>
      <w:r>
        <w:rPr>
          <w:rFonts w:ascii="Times New Roman"/>
          <w:szCs w:val="24"/>
        </w:rPr>
        <w:t xml:space="preserve"> 0xC00-0xCFF</w:t>
      </w:r>
    </w:p>
    <w:p w:rsidR="00792CE6" w:rsidRDefault="00792CE6">
      <w:pPr>
        <w:ind w:firstLineChars="200" w:firstLine="467"/>
        <w:rPr>
          <w:rFonts w:ascii="Times New Roman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"/>
        <w:gridCol w:w="721"/>
        <w:gridCol w:w="1455"/>
        <w:gridCol w:w="2797"/>
        <w:gridCol w:w="1337"/>
        <w:gridCol w:w="1139"/>
        <w:gridCol w:w="940"/>
      </w:tblGrid>
      <w:tr w:rsidR="00792CE6">
        <w:trPr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地址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位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简述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默认值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备注</w:t>
            </w:r>
          </w:p>
        </w:tc>
      </w:tr>
      <w:tr w:rsidR="00792CE6">
        <w:trPr>
          <w:trHeight w:val="137"/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version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  <w:r>
              <w:rPr>
                <w:rFonts w:hint="eastAsia"/>
                <w:color w:val="000000" w:themeColor="text1"/>
              </w:rPr>
              <w:t>esd</w:t>
            </w:r>
            <w:r>
              <w:rPr>
                <w:rFonts w:hint="eastAsia"/>
                <w:color w:val="000000" w:themeColor="text1"/>
              </w:rPr>
              <w:t>版本寄存器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x0001_0000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137"/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01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日期寄存器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2019_0925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x02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31:1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soft_reset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  <w:r>
              <w:rPr>
                <w:rFonts w:hint="eastAsia"/>
                <w:color w:val="000000" w:themeColor="text1"/>
              </w:rPr>
              <w:t>esd</w:t>
            </w:r>
            <w:r>
              <w:rPr>
                <w:rFonts w:hint="eastAsia"/>
                <w:color w:val="000000" w:themeColor="text1"/>
              </w:rPr>
              <w:t>复位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x03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test_data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测试取反寄存器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10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31:12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lb2axi_addr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AXI</w:t>
            </w:r>
            <w:r>
              <w:rPr>
                <w:rFonts w:hint="eastAsia"/>
                <w:color w:val="000000" w:themeColor="text1"/>
              </w:rPr>
              <w:t>访问地址寄存器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11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lb2axi_data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AXI</w:t>
            </w:r>
            <w:r>
              <w:rPr>
                <w:rFonts w:hint="eastAsia"/>
                <w:color w:val="000000" w:themeColor="text1"/>
              </w:rPr>
              <w:t>写数据寄存器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12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31:2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lb2axi_enb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AXI</w:t>
            </w:r>
            <w:r>
              <w:rPr>
                <w:rFonts w:hint="eastAsia"/>
                <w:color w:val="000000" w:themeColor="text1"/>
              </w:rPr>
              <w:t>读使能寄存器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lb2axi_enb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XI</w:t>
            </w:r>
            <w:r>
              <w:rPr>
                <w:rFonts w:hint="eastAsia"/>
                <w:color w:val="000000" w:themeColor="text1"/>
              </w:rPr>
              <w:t>写使能寄存器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x13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axi2lb_data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XI</w:t>
            </w:r>
            <w:r>
              <w:rPr>
                <w:rFonts w:hint="eastAsia"/>
                <w:color w:val="000000" w:themeColor="text1"/>
              </w:rPr>
              <w:t>读数据寄存器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x14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1:2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axi_rd_busy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XI</w:t>
            </w:r>
            <w:proofErr w:type="gramStart"/>
            <w:r>
              <w:rPr>
                <w:rFonts w:hint="eastAsia"/>
                <w:color w:val="000000" w:themeColor="text1"/>
              </w:rPr>
              <w:t>读数据忙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axi_wr_busy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XI</w:t>
            </w:r>
            <w:r>
              <w:rPr>
                <w:rFonts w:hint="eastAsia"/>
                <w:color w:val="000000" w:themeColor="text1"/>
              </w:rPr>
              <w:t>写数据忙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x20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1:2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data_on_off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数据输出使能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x21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B</w:t>
            </w:r>
            <w:r>
              <w:rPr>
                <w:rFonts w:ascii="Times New Roman" w:hint="eastAsia"/>
                <w:sz w:val="21"/>
                <w:szCs w:val="21"/>
              </w:rPr>
              <w:t>ias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偏置值符号，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为正，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为负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0:16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偏置值寄存器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W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x80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1:1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Reserved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保留位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rx_loss_sync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  <w:r>
              <w:rPr>
                <w:rFonts w:hint="eastAsia"/>
                <w:color w:val="000000" w:themeColor="text1"/>
              </w:rPr>
              <w:t>x_</w:t>
            </w:r>
            <w:r>
              <w:rPr>
                <w:color w:val="000000" w:themeColor="text1"/>
              </w:rPr>
              <w:t>sync</w:t>
            </w:r>
            <w:r>
              <w:rPr>
                <w:rFonts w:hint="eastAsia"/>
                <w:color w:val="000000" w:themeColor="text1"/>
              </w:rPr>
              <w:t>检查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  <w:tr w:rsidR="00792CE6">
        <w:trPr>
          <w:trHeight w:val="92"/>
          <w:jc w:val="center"/>
        </w:trPr>
        <w:tc>
          <w:tcPr>
            <w:tcW w:w="92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x81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1:0</w:t>
            </w:r>
          </w:p>
        </w:tc>
        <w:tc>
          <w:tcPr>
            <w:tcW w:w="1455" w:type="dxa"/>
            <w:shd w:val="clear" w:color="auto" w:fill="auto"/>
            <w:vAlign w:val="center"/>
          </w:tcPr>
          <w:p w:rsidR="00792CE6" w:rsidRDefault="00A9557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rx_frame_error</w:t>
            </w:r>
          </w:p>
        </w:tc>
        <w:tc>
          <w:tcPr>
            <w:tcW w:w="279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帧</w:t>
            </w:r>
            <w:proofErr w:type="gramEnd"/>
            <w:r>
              <w:rPr>
                <w:rFonts w:hint="eastAsia"/>
                <w:color w:val="000000" w:themeColor="text1"/>
              </w:rPr>
              <w:t>错误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x0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 w:themeColor="text1"/>
              </w:rPr>
            </w:pPr>
          </w:p>
        </w:tc>
      </w:tr>
    </w:tbl>
    <w:p w:rsidR="00792CE6" w:rsidRDefault="00A95579">
      <w:pPr>
        <w:pStyle w:val="20"/>
      </w:pPr>
      <w:bookmarkStart w:id="481" w:name="_Toc44685231"/>
      <w:bookmarkStart w:id="482" w:name="_Toc95900785"/>
      <w:r>
        <w:rPr>
          <w:rFonts w:hint="eastAsia"/>
        </w:rPr>
        <w:t>UART</w:t>
      </w:r>
      <w:r>
        <w:rPr>
          <w:rFonts w:hint="eastAsia"/>
        </w:rPr>
        <w:t>模块寄存器</w:t>
      </w:r>
      <w:bookmarkEnd w:id="481"/>
      <w:bookmarkEnd w:id="482"/>
    </w:p>
    <w:p w:rsidR="00792CE6" w:rsidRDefault="00A95579">
      <w:r>
        <w:rPr>
          <w:rFonts w:hint="eastAsia"/>
        </w:rPr>
        <w:t>模块地址</w:t>
      </w:r>
      <w:r>
        <w:t>空间</w:t>
      </w:r>
      <w:r>
        <w:rPr>
          <w:rFonts w:hint="eastAsia"/>
        </w:rPr>
        <w:t>0x</w:t>
      </w:r>
      <w:r>
        <w:t>9</w:t>
      </w:r>
      <w:r>
        <w:rPr>
          <w:rFonts w:hint="eastAsia"/>
        </w:rPr>
        <w:t>00</w:t>
      </w:r>
      <w:r>
        <w:t>-</w:t>
      </w:r>
      <w:r>
        <w:rPr>
          <w:rFonts w:hint="eastAsia"/>
        </w:rPr>
        <w:t>0x</w:t>
      </w:r>
      <w:r>
        <w:t>9FF</w:t>
      </w:r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rPr>
          <w:rFonts w:hint="eastAsia"/>
        </w:rPr>
        <w:t>UART</w:t>
      </w:r>
      <w:r>
        <w:rPr>
          <w:rFonts w:hint="eastAsia"/>
        </w:rPr>
        <w:t>寄存器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3402"/>
        <w:gridCol w:w="799"/>
        <w:gridCol w:w="1548"/>
      </w:tblGrid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偏移</w:t>
            </w:r>
            <w:r>
              <w:t>地址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位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it31-bit16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Year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15-bit8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month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day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测试</w:t>
            </w:r>
            <w:r>
              <w:t>寄存器</w:t>
            </w:r>
            <w:r>
              <w:rPr>
                <w:rFonts w:hint="eastAsia"/>
              </w:rPr>
              <w:t>。</w:t>
            </w:r>
            <w:r>
              <w:t>取反测试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0000_0000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0x4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4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Half_duplex enable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RX</w:t>
            </w:r>
            <w:r>
              <w:rPr>
                <w:rFonts w:hint="eastAsia"/>
              </w:rPr>
              <w:t>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TX</w:t>
            </w:r>
            <w:r>
              <w:rPr>
                <w:rFonts w:hint="eastAsia"/>
              </w:rPr>
              <w:t>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x5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it1</w:t>
            </w:r>
            <w:r>
              <w:t>6-bit31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波特率</w:t>
            </w:r>
            <w:r>
              <w:t>因子</w:t>
            </w:r>
            <w:r>
              <w:rPr>
                <w:rFonts w:hint="eastAsia"/>
              </w:rPr>
              <w:t>设置。</w:t>
            </w:r>
            <w:r>
              <w:t>基于</w:t>
            </w:r>
            <w:r>
              <w:rPr>
                <w:rFonts w:hint="eastAsia"/>
              </w:rPr>
              <w:t>100</w:t>
            </w:r>
            <w:r>
              <w:t>M</w:t>
            </w:r>
            <w:r>
              <w:t>。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0x3</w:t>
            </w:r>
            <w:r>
              <w:t>64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it4-bit5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RX</w:t>
            </w:r>
            <w:r>
              <w:t>校验使能。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：无</w:t>
            </w:r>
            <w:r>
              <w:t>校验；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：奇校验</w:t>
            </w:r>
            <w:r>
              <w:t>；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</w:t>
            </w:r>
            <w:proofErr w:type="gramStart"/>
            <w:r>
              <w:t>偶</w:t>
            </w:r>
            <w:proofErr w:type="gramEnd"/>
            <w:r>
              <w:t>校验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</w:t>
            </w:r>
            <w:r>
              <w:t>保留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TX</w:t>
            </w:r>
            <w:r>
              <w:t>校验使能。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：无</w:t>
            </w:r>
            <w:r>
              <w:t>校验；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：奇校验</w:t>
            </w:r>
            <w:r>
              <w:t>；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</w:t>
            </w:r>
            <w:proofErr w:type="gramStart"/>
            <w:r>
              <w:t>偶</w:t>
            </w:r>
            <w:proofErr w:type="gramEnd"/>
            <w:r>
              <w:t>校验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</w:t>
            </w:r>
            <w:r>
              <w:t>保留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0x6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符号</w:t>
            </w:r>
            <w:r>
              <w:t>间隔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x5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0x8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TX</w:t>
            </w:r>
            <w:r>
              <w:t>方向</w:t>
            </w:r>
            <w:r>
              <w:t>busy</w:t>
            </w:r>
            <w:r>
              <w:rPr>
                <w:rFonts w:hint="eastAsia"/>
              </w:rPr>
              <w:t>指示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0x9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7-bit0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TX</w:t>
            </w:r>
            <w:r>
              <w:rPr>
                <w:rFonts w:hint="eastAsia"/>
              </w:rPr>
              <w:t>方向</w:t>
            </w:r>
            <w:r>
              <w:t>发送的符号数量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0xA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TX</w:t>
            </w:r>
            <w:r>
              <w:t>方向开关。写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再</w:t>
            </w:r>
            <w:r>
              <w:t>写</w:t>
            </w:r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C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Bit1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t>方向</w:t>
            </w:r>
            <w:r>
              <w:rPr>
                <w:rFonts w:hint="eastAsia"/>
              </w:rPr>
              <w:t>停止位</w:t>
            </w:r>
            <w:r>
              <w:t>错误</w:t>
            </w:r>
            <w:r>
              <w:rPr>
                <w:rFonts w:hint="eastAsia"/>
              </w:rPr>
              <w:t>是否</w:t>
            </w:r>
            <w:r>
              <w:t>丢弃数据使能。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丢弃；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t>不丢弃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t>方向校验错误</w:t>
            </w:r>
            <w:r>
              <w:rPr>
                <w:rFonts w:hint="eastAsia"/>
              </w:rPr>
              <w:t>是否</w:t>
            </w:r>
            <w:r>
              <w:t>丢弃数据使能。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丢弃；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t>不丢弃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xD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</w:t>
            </w:r>
            <w:r>
              <w:t>stop</w:t>
            </w:r>
            <w:r>
              <w:rPr>
                <w:rFonts w:hint="eastAsia"/>
              </w:rPr>
              <w:t>位</w:t>
            </w:r>
            <w:r>
              <w:t>错误历史告警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t>方向校验错误历史告警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0xE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</w:t>
            </w:r>
            <w:r>
              <w:t>符号缓存实时水线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0xF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</w:t>
            </w:r>
            <w:r>
              <w:t>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t>RX</w:t>
            </w:r>
            <w:r>
              <w:t>方向本次读取缓存使能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5-bit0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方向中断</w:t>
            </w:r>
            <w:r>
              <w:t>产生</w:t>
            </w:r>
            <w:r>
              <w:rPr>
                <w:rFonts w:hint="eastAsia"/>
              </w:rPr>
              <w:t>条件</w:t>
            </w:r>
            <w:r>
              <w:t>，</w:t>
            </w:r>
            <w:r>
              <w:rPr>
                <w:rFonts w:hint="eastAsia"/>
              </w:rPr>
              <w:t>缓存</w:t>
            </w:r>
            <w:r>
              <w:t>水线配置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x3f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0x11</w:t>
            </w: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Bit1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t>方向缓存空溢出</w:t>
            </w:r>
            <w:r>
              <w:rPr>
                <w:rFonts w:hint="eastAsia"/>
              </w:rPr>
              <w:t>历史</w:t>
            </w:r>
            <w:r>
              <w:t>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trHeight w:val="125"/>
          <w:jc w:val="center"/>
        </w:trPr>
        <w:tc>
          <w:tcPr>
            <w:tcW w:w="1129" w:type="dxa"/>
            <w:vMerge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7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402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RX</w:t>
            </w:r>
            <w:r>
              <w:t>方向缓存</w:t>
            </w:r>
            <w:proofErr w:type="gramStart"/>
            <w:r>
              <w:t>满历史</w:t>
            </w:r>
            <w:proofErr w:type="gramEnd"/>
            <w:r>
              <w:t>告警</w:t>
            </w:r>
          </w:p>
        </w:tc>
        <w:tc>
          <w:tcPr>
            <w:tcW w:w="799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792CE6" w:rsidRDefault="00A95579">
      <w:pPr>
        <w:pStyle w:val="20"/>
      </w:pPr>
      <w:r>
        <w:t>NOR</w:t>
      </w:r>
      <w:r>
        <w:rPr>
          <w:rFonts w:hint="eastAsia"/>
        </w:rPr>
        <w:t>模块寄存器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3544"/>
        <w:gridCol w:w="657"/>
        <w:gridCol w:w="1548"/>
      </w:tblGrid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偏移</w:t>
            </w:r>
            <w:r>
              <w:t>地址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位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默认值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版本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it31-bit16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>Year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a"/>
              <w:ind w:firstLineChars="0" w:firstLine="0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15-bit8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month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a"/>
              <w:ind w:firstLineChars="0" w:firstLine="0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it7</w:t>
            </w:r>
            <w:r>
              <w:t>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day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it3</w:t>
            </w:r>
            <w:r>
              <w:t>1-bit0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测试</w:t>
            </w:r>
            <w:r>
              <w:t>寄存器</w:t>
            </w:r>
            <w:r>
              <w:rPr>
                <w:rFonts w:hint="eastAsia"/>
              </w:rPr>
              <w:t>。</w:t>
            </w:r>
            <w:r>
              <w:t>取反测试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0000_0000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>Erase</w:t>
            </w:r>
            <w:r>
              <w:rPr>
                <w:rFonts w:hint="eastAsia"/>
              </w:rPr>
              <w:t>整个</w:t>
            </w:r>
            <w:r>
              <w:t>芯片</w:t>
            </w:r>
            <w:r>
              <w:rPr>
                <w:rFonts w:hint="eastAsia"/>
              </w:rPr>
              <w:t>开关</w:t>
            </w:r>
            <w:r>
              <w:t>。写</w:t>
            </w:r>
            <w:r>
              <w:rPr>
                <w:rFonts w:hint="eastAsia"/>
              </w:rPr>
              <w:t>0再</w:t>
            </w:r>
            <w:r>
              <w:t>写</w:t>
            </w:r>
            <w:r>
              <w:rPr>
                <w:rFonts w:hint="eastAsia"/>
              </w:rPr>
              <w:t>1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>Buffer Program</w:t>
            </w:r>
            <w:r>
              <w:rPr>
                <w:rFonts w:hint="eastAsia"/>
              </w:rPr>
              <w:t>开关。</w:t>
            </w:r>
            <w:r>
              <w:t>写</w:t>
            </w:r>
            <w:r>
              <w:rPr>
                <w:rFonts w:hint="eastAsia"/>
              </w:rPr>
              <w:t>0再</w:t>
            </w:r>
            <w:r>
              <w:t>写</w:t>
            </w:r>
            <w:r>
              <w:rPr>
                <w:rFonts w:hint="eastAsia"/>
              </w:rPr>
              <w:t>1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25-bit0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Buffer Program起始</w:t>
            </w:r>
            <w:r>
              <w:t>地址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25-bit0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 xml:space="preserve">Buffer </w:t>
            </w:r>
            <w:r>
              <w:rPr>
                <w:rFonts w:hint="eastAsia"/>
              </w:rPr>
              <w:t>Program</w:t>
            </w:r>
            <w:r>
              <w:t xml:space="preserve"> word</w:t>
            </w:r>
            <w:r>
              <w:rPr>
                <w:rFonts w:hint="eastAsia"/>
              </w:rPr>
              <w:t>长度（0是</w:t>
            </w:r>
            <w:r>
              <w:t>非法值，该值表示操作的实际长度</w:t>
            </w:r>
            <w:r>
              <w:rPr>
                <w:rFonts w:hint="eastAsia"/>
              </w:rPr>
              <w:t>）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  <w:vAlign w:val="center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8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Read 开关</w:t>
            </w:r>
            <w:r>
              <w:t>。</w:t>
            </w:r>
            <w:r>
              <w:rPr>
                <w:rFonts w:hint="eastAsia"/>
              </w:rPr>
              <w:t>写0再</w:t>
            </w:r>
            <w:r>
              <w:t>写</w:t>
            </w:r>
            <w:r>
              <w:rPr>
                <w:rFonts w:hint="eastAsia"/>
              </w:rPr>
              <w:t>1</w:t>
            </w:r>
            <w:r>
              <w:t xml:space="preserve"> 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it2</w:t>
            </w:r>
            <w:r>
              <w:t>5-bit0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 xml:space="preserve">Read </w:t>
            </w:r>
            <w:r>
              <w:rPr>
                <w:rFonts w:hint="eastAsia"/>
              </w:rPr>
              <w:t>起始</w:t>
            </w:r>
            <w:r>
              <w:t xml:space="preserve">地址 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</w:t>
            </w:r>
            <w:r>
              <w:t>A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it2</w:t>
            </w:r>
            <w:r>
              <w:t>5-bit0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 xml:space="preserve">Read word </w:t>
            </w:r>
            <w:r>
              <w:rPr>
                <w:rFonts w:hint="eastAsia"/>
              </w:rPr>
              <w:t>长度</w:t>
            </w:r>
            <w:r>
              <w:t>（</w:t>
            </w:r>
            <w:r>
              <w:rPr>
                <w:rFonts w:hint="eastAsia"/>
              </w:rPr>
              <w:t>0是</w:t>
            </w:r>
            <w:r>
              <w:t>非法值，该值表示操作的实际长度）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0x10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控制器</w:t>
            </w:r>
            <w:r>
              <w:t>空闲指示。</w:t>
            </w:r>
            <w:r>
              <w:rPr>
                <w:rFonts w:hint="eastAsia"/>
              </w:rPr>
              <w:t>1：free</w:t>
            </w:r>
            <w:r>
              <w:t>；</w:t>
            </w:r>
            <w:r>
              <w:rPr>
                <w:rFonts w:hint="eastAsia"/>
              </w:rPr>
              <w:t>0：</w:t>
            </w:r>
            <w:r>
              <w:t>busy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RO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jc w:val="center"/>
            </w:pPr>
            <w:r>
              <w:rPr>
                <w:rFonts w:hint="eastAsia"/>
              </w:rPr>
              <w:t>0x11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Bit</w:t>
            </w:r>
            <w:r>
              <w:t>2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Erase</w:t>
            </w:r>
            <w:r>
              <w:t xml:space="preserve"> done。</w:t>
            </w:r>
            <w:r>
              <w:rPr>
                <w:rFonts w:hint="eastAsia"/>
              </w:rPr>
              <w:t>1：</w:t>
            </w:r>
            <w:r>
              <w:t>done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a"/>
              <w:ind w:firstLine="467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Bit</w:t>
            </w:r>
            <w:r>
              <w:t>1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Read</w:t>
            </w:r>
            <w:r>
              <w:t xml:space="preserve"> done。</w:t>
            </w:r>
            <w:r>
              <w:rPr>
                <w:rFonts w:hint="eastAsia"/>
              </w:rPr>
              <w:t>1：</w:t>
            </w:r>
            <w:r>
              <w:t>done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a"/>
              <w:ind w:firstLineChars="0" w:firstLine="0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Bit0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Buffer</w:t>
            </w:r>
            <w:r>
              <w:t xml:space="preserve"> Program done。</w:t>
            </w:r>
            <w:r>
              <w:rPr>
                <w:rFonts w:hint="eastAsia"/>
              </w:rPr>
              <w:t>1：</w:t>
            </w:r>
            <w:r>
              <w:t>done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0x12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Bit</w:t>
            </w:r>
            <w:r>
              <w:t>1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Erase</w:t>
            </w:r>
            <w:r>
              <w:t xml:space="preserve"> fail。</w:t>
            </w:r>
            <w:r>
              <w:rPr>
                <w:rFonts w:hint="eastAsia"/>
              </w:rPr>
              <w:t>1：</w:t>
            </w:r>
            <w:r>
              <w:t>fail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a"/>
              <w:ind w:firstLineChars="0" w:firstLine="0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Bit</w:t>
            </w:r>
            <w:r>
              <w:t>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Buffer</w:t>
            </w:r>
            <w:r>
              <w:t xml:space="preserve"> Program fail。</w:t>
            </w:r>
            <w:r>
              <w:rPr>
                <w:rFonts w:hint="eastAsia"/>
              </w:rPr>
              <w:t>1：</w:t>
            </w:r>
            <w:r>
              <w:t>fail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 w:val="restart"/>
            <w:vAlign w:val="center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0x13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Read</w:t>
            </w:r>
            <w:r>
              <w:t xml:space="preserve"> FIFO full。</w:t>
            </w:r>
            <w:r>
              <w:rPr>
                <w:rFonts w:hint="eastAsia"/>
              </w:rPr>
              <w:t>1：</w:t>
            </w:r>
            <w:r>
              <w:t>full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  <w:vMerge/>
          </w:tcPr>
          <w:p w:rsidR="00792CE6" w:rsidRDefault="00792CE6">
            <w:pPr>
              <w:pStyle w:val="affffa"/>
              <w:ind w:firstLineChars="0" w:firstLine="0"/>
              <w:jc w:val="center"/>
            </w:pP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t>W</w:t>
            </w:r>
            <w:r>
              <w:rPr>
                <w:rFonts w:hint="eastAsia"/>
              </w:rPr>
              <w:t xml:space="preserve">irte </w:t>
            </w:r>
            <w:r>
              <w:t>FIFO</w:t>
            </w:r>
            <w:r>
              <w:rPr>
                <w:rFonts w:hint="eastAsia"/>
              </w:rPr>
              <w:t xml:space="preserve"> empty。1：</w:t>
            </w:r>
            <w:r>
              <w:t>empty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RC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92CE6">
        <w:trPr>
          <w:jc w:val="center"/>
        </w:trPr>
        <w:tc>
          <w:tcPr>
            <w:tcW w:w="1129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x20</w:t>
            </w:r>
          </w:p>
        </w:tc>
        <w:tc>
          <w:tcPr>
            <w:tcW w:w="141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3544" w:type="dxa"/>
          </w:tcPr>
          <w:p w:rsidR="00792CE6" w:rsidRDefault="00A95579">
            <w:pPr>
              <w:pStyle w:val="affffa"/>
              <w:ind w:firstLineChars="0" w:firstLine="0"/>
              <w:jc w:val="left"/>
            </w:pPr>
            <w:r>
              <w:rPr>
                <w:rFonts w:hint="eastAsia"/>
              </w:rPr>
              <w:t>1：</w:t>
            </w:r>
            <w:r>
              <w:t>通过寄存器查询device ready；</w:t>
            </w:r>
            <w:r>
              <w:rPr>
                <w:rFonts w:hint="eastAsia"/>
              </w:rPr>
              <w:t>0：</w:t>
            </w:r>
            <w:r>
              <w:t>通过</w:t>
            </w:r>
            <w:r>
              <w:rPr>
                <w:rFonts w:hint="eastAsia"/>
              </w:rPr>
              <w:t>管脚</w:t>
            </w:r>
            <w:r>
              <w:t>查询</w:t>
            </w:r>
            <w:r>
              <w:rPr>
                <w:rFonts w:hint="eastAsia"/>
              </w:rPr>
              <w:t>device ready</w:t>
            </w:r>
          </w:p>
        </w:tc>
        <w:tc>
          <w:tcPr>
            <w:tcW w:w="657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1548" w:type="dxa"/>
          </w:tcPr>
          <w:p w:rsidR="00792CE6" w:rsidRDefault="00A95579">
            <w:pPr>
              <w:pStyle w:val="affff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792CE6" w:rsidRDefault="00A95579">
      <w:pPr>
        <w:pStyle w:val="affffa"/>
        <w:ind w:left="360" w:firstLineChars="0" w:firstLine="0"/>
        <w:jc w:val="left"/>
      </w:pPr>
      <w:r>
        <w:rPr>
          <w:rFonts w:hint="eastAsia"/>
        </w:rPr>
        <w:t>Erase操作</w:t>
      </w:r>
      <w:r>
        <w:t>指导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t>查询控制器是否空闲（</w:t>
      </w:r>
      <w:r>
        <w:rPr>
          <w:rFonts w:hint="eastAsia"/>
        </w:rPr>
        <w:t>0x10</w:t>
      </w:r>
      <w:r>
        <w:t>）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t>写</w:t>
      </w:r>
      <w:r>
        <w:rPr>
          <w:rFonts w:hint="eastAsia"/>
        </w:rPr>
        <w:t>0x02地址</w:t>
      </w:r>
      <w:r>
        <w:t>，写</w:t>
      </w:r>
      <w:r>
        <w:rPr>
          <w:rFonts w:hint="eastAsia"/>
        </w:rPr>
        <w:t>0，</w:t>
      </w:r>
      <w:r>
        <w:t>再写</w:t>
      </w:r>
      <w:r>
        <w:rPr>
          <w:rFonts w:hint="eastAsia"/>
        </w:rPr>
        <w:t>1；擦除</w:t>
      </w:r>
      <w:r>
        <w:t>整</w:t>
      </w:r>
      <w:r>
        <w:rPr>
          <w:rFonts w:hint="eastAsia"/>
        </w:rPr>
        <w:t>块</w:t>
      </w:r>
      <w:r>
        <w:t>芯片；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rPr>
          <w:rFonts w:hint="eastAsia"/>
        </w:rPr>
        <w:t>查询控制器是否</w:t>
      </w:r>
      <w:r>
        <w:t>完成操作（</w:t>
      </w:r>
      <w:r>
        <w:rPr>
          <w:rFonts w:hint="eastAsia"/>
        </w:rPr>
        <w:t>0x11</w:t>
      </w:r>
      <w:r>
        <w:t>）</w:t>
      </w:r>
      <w:r>
        <w:rPr>
          <w:rFonts w:hint="eastAsia"/>
        </w:rPr>
        <w:t>,是否</w:t>
      </w:r>
      <w:r>
        <w:t>正确操作结束（</w:t>
      </w:r>
      <w:r>
        <w:rPr>
          <w:rFonts w:hint="eastAsia"/>
        </w:rPr>
        <w:t>0x12</w:t>
      </w:r>
      <w:r>
        <w:t>）</w:t>
      </w:r>
    </w:p>
    <w:p w:rsidR="00792CE6" w:rsidRDefault="00A95579">
      <w:pPr>
        <w:pStyle w:val="affffa"/>
        <w:ind w:left="360" w:firstLineChars="0" w:firstLine="0"/>
        <w:jc w:val="left"/>
      </w:pPr>
      <w:r>
        <w:t>Buffer program操作指导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t>查询控制器是否空闲（</w:t>
      </w:r>
      <w:r>
        <w:rPr>
          <w:rFonts w:hint="eastAsia"/>
        </w:rPr>
        <w:t>0x10</w:t>
      </w:r>
      <w:r>
        <w:t>）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t>将用户数据全部写入到FPGA中</w:t>
      </w:r>
      <w:r>
        <w:rPr>
          <w:rFonts w:hint="eastAsia"/>
        </w:rPr>
        <w:t>；（通过</w:t>
      </w:r>
      <w:r>
        <w:t>PCIE或者其他接口</w:t>
      </w:r>
      <w:r>
        <w:rPr>
          <w:rFonts w:hint="eastAsia"/>
        </w:rPr>
        <w:t>）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rPr>
          <w:rFonts w:hint="eastAsia"/>
        </w:rPr>
        <w:t>写</w:t>
      </w:r>
      <w:r>
        <w:t>buffer program的长度</w:t>
      </w:r>
      <w:r>
        <w:rPr>
          <w:rFonts w:hint="eastAsia"/>
        </w:rPr>
        <w:t>(</w:t>
      </w:r>
      <w:r>
        <w:t>0x07</w:t>
      </w:r>
      <w:r>
        <w:rPr>
          <w:rFonts w:hint="eastAsia"/>
        </w:rPr>
        <w:t>)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rPr>
          <w:rFonts w:hint="eastAsia"/>
        </w:rPr>
        <w:t>写</w:t>
      </w:r>
      <w:r>
        <w:t>buffer program的起始地址（</w:t>
      </w:r>
      <w:r>
        <w:rPr>
          <w:rFonts w:hint="eastAsia"/>
        </w:rPr>
        <w:t>通常</w:t>
      </w:r>
      <w:r>
        <w:t>都是从</w:t>
      </w:r>
      <w:r>
        <w:rPr>
          <w:rFonts w:hint="eastAsia"/>
        </w:rPr>
        <w:t>0地址</w:t>
      </w:r>
      <w:r>
        <w:t>开始，每个地址为一个word）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rPr>
          <w:rFonts w:hint="eastAsia"/>
        </w:rPr>
        <w:t>写</w:t>
      </w:r>
      <w:r>
        <w:t>buffer program开关；</w:t>
      </w:r>
    </w:p>
    <w:p w:rsidR="00792CE6" w:rsidRDefault="00A95579">
      <w:pPr>
        <w:pStyle w:val="affffa"/>
        <w:numPr>
          <w:ilvl w:val="0"/>
          <w:numId w:val="19"/>
        </w:numPr>
        <w:adjustRightInd/>
        <w:snapToGrid/>
        <w:ind w:firstLineChars="0"/>
        <w:jc w:val="left"/>
      </w:pPr>
      <w:r>
        <w:rPr>
          <w:rFonts w:hint="eastAsia"/>
        </w:rPr>
        <w:t>查询控制器是否</w:t>
      </w:r>
      <w:r>
        <w:t>完成操作（</w:t>
      </w:r>
      <w:r>
        <w:rPr>
          <w:rFonts w:hint="eastAsia"/>
        </w:rPr>
        <w:t>0x11</w:t>
      </w:r>
      <w:r>
        <w:t>）</w:t>
      </w:r>
      <w:r>
        <w:rPr>
          <w:rFonts w:hint="eastAsia"/>
        </w:rPr>
        <w:t>,是否</w:t>
      </w:r>
      <w:r>
        <w:t>正确操作结束（</w:t>
      </w:r>
      <w:r>
        <w:rPr>
          <w:rFonts w:hint="eastAsia"/>
        </w:rPr>
        <w:t>0x12</w:t>
      </w:r>
      <w:r>
        <w:t>）</w:t>
      </w:r>
    </w:p>
    <w:p w:rsidR="00792CE6" w:rsidRDefault="00A95579">
      <w:pPr>
        <w:pStyle w:val="20"/>
      </w:pPr>
      <w:bookmarkStart w:id="483" w:name="_Toc70154068"/>
      <w:r>
        <w:rPr>
          <w:rFonts w:hint="eastAsia"/>
        </w:rPr>
        <w:t>mselectmap</w:t>
      </w:r>
      <w:r>
        <w:t>模块</w:t>
      </w:r>
      <w:r>
        <w:rPr>
          <w:rFonts w:hint="eastAsia"/>
        </w:rPr>
        <w:t>寄存器</w:t>
      </w:r>
      <w:bookmarkEnd w:id="483"/>
    </w:p>
    <w:p w:rsidR="00792CE6" w:rsidRDefault="00A95579">
      <w:pPr>
        <w:pStyle w:val="30"/>
      </w:pPr>
      <w:bookmarkStart w:id="484" w:name="_Toc70154069"/>
      <w:r>
        <w:rPr>
          <w:rFonts w:hint="eastAsia"/>
        </w:rPr>
        <w:t>mselectmap</w:t>
      </w:r>
      <w:r>
        <w:rPr>
          <w:rFonts w:hint="eastAsia"/>
        </w:rPr>
        <w:t>测试</w:t>
      </w:r>
      <w:r>
        <w:t>寄存器</w:t>
      </w:r>
      <w:bookmarkEnd w:id="484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测试寄存器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54"/>
        <w:gridCol w:w="719"/>
        <w:gridCol w:w="1668"/>
        <w:gridCol w:w="2453"/>
        <w:gridCol w:w="1492"/>
        <w:gridCol w:w="1082"/>
        <w:gridCol w:w="950"/>
      </w:tblGrid>
      <w:tr w:rsidR="00792CE6">
        <w:trPr>
          <w:jc w:val="center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4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0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6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60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0x01</w:t>
            </w:r>
          </w:p>
        </w:tc>
        <w:tc>
          <w:tcPr>
            <w:tcW w:w="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31:0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test</w:t>
            </w:r>
          </w:p>
        </w:tc>
        <w:tc>
          <w:tcPr>
            <w:tcW w:w="24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</w:pPr>
            <w:r>
              <w:t>mselectmap</w:t>
            </w:r>
            <w:r>
              <w:rPr>
                <w:rFonts w:hint="eastAsia"/>
              </w:rPr>
              <w:t>模块</w:t>
            </w:r>
            <w:r>
              <w:t>测试寄存器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xDEADBEEF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/>
    <w:p w:rsidR="00792CE6" w:rsidRDefault="00A95579">
      <w:pPr>
        <w:pStyle w:val="30"/>
      </w:pPr>
      <w:bookmarkStart w:id="485" w:name="_Toc70154070"/>
      <w:r>
        <w:t>m</w:t>
      </w:r>
      <w:r>
        <w:rPr>
          <w:rFonts w:hint="eastAsia"/>
        </w:rPr>
        <w:t>selectmap</w:t>
      </w:r>
      <w:r>
        <w:rPr>
          <w:rFonts w:hint="eastAsia"/>
        </w:rPr>
        <w:t>操作</w:t>
      </w:r>
      <w:r>
        <w:t>寄存器</w:t>
      </w:r>
      <w:r>
        <w:t>-</w:t>
      </w:r>
      <w:r>
        <w:t>控制器</w:t>
      </w:r>
      <w:r>
        <w:rPr>
          <w:rFonts w:hint="eastAsia"/>
        </w:rPr>
        <w:t>1</w:t>
      </w:r>
      <w:bookmarkEnd w:id="485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软</w:t>
      </w:r>
      <w:r>
        <w:t>复位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76"/>
        <w:gridCol w:w="1475"/>
        <w:gridCol w:w="1497"/>
        <w:gridCol w:w="1502"/>
        <w:gridCol w:w="1473"/>
        <w:gridCol w:w="1475"/>
        <w:gridCol w:w="420"/>
      </w:tblGrid>
      <w:tr w:rsidR="00792CE6">
        <w:trPr>
          <w:jc w:val="center"/>
        </w:trPr>
        <w:tc>
          <w:tcPr>
            <w:tcW w:w="1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4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5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4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214"/>
          <w:jc w:val="center"/>
        </w:trPr>
        <w:tc>
          <w:tcPr>
            <w:tcW w:w="1476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0x10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25"/>
          <w:jc w:val="center"/>
        </w:trPr>
        <w:tc>
          <w:tcPr>
            <w:tcW w:w="1476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msm_start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产生</w:t>
            </w:r>
            <w:r>
              <w:t>上升沿，</w:t>
            </w:r>
            <w:r>
              <w:rPr>
                <w:rFonts w:hint="eastAsia"/>
              </w:rPr>
              <w:t>指示</w:t>
            </w:r>
            <w:r>
              <w:t>启动</w:t>
            </w:r>
            <w:r>
              <w:t>mselectmap</w:t>
            </w:r>
            <w:r>
              <w:rPr>
                <w:rFonts w:hint="eastAsia"/>
              </w:rPr>
              <w:t>加载</w:t>
            </w:r>
            <w:r>
              <w:t>操作。</w:t>
            </w:r>
          </w:p>
        </w:tc>
        <w:tc>
          <w:tcPr>
            <w:tcW w:w="14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1</w:t>
            </w:r>
          </w:p>
        </w:tc>
      </w:tr>
      <w:tr w:rsidR="00792CE6">
        <w:trPr>
          <w:trHeight w:val="860"/>
          <w:jc w:val="center"/>
        </w:trPr>
        <w:tc>
          <w:tcPr>
            <w:tcW w:w="1476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9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F</w:t>
            </w:r>
            <w:r>
              <w:rPr>
                <w:rFonts w:hint="eastAsia"/>
              </w:rPr>
              <w:t>if</w:t>
            </w:r>
            <w:r>
              <w:t>o_clr</w:t>
            </w:r>
          </w:p>
        </w:tc>
        <w:tc>
          <w:tcPr>
            <w:tcW w:w="15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产生</w:t>
            </w:r>
            <w:r>
              <w:t>上升沿</w:t>
            </w:r>
            <w:r>
              <w:rPr>
                <w:rFonts w:hint="eastAsia"/>
              </w:rPr>
              <w:t>，清除</w:t>
            </w:r>
            <w:r>
              <w:t>上次加载的残余数</w:t>
            </w:r>
            <w:r>
              <w:lastRenderedPageBreak/>
              <w:t>据</w:t>
            </w:r>
          </w:p>
        </w:tc>
        <w:tc>
          <w:tcPr>
            <w:tcW w:w="14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lastRenderedPageBreak/>
              <w:t>0x</w:t>
            </w:r>
            <w:r>
              <w:t>0</w:t>
            </w:r>
          </w:p>
        </w:tc>
        <w:tc>
          <w:tcPr>
            <w:tcW w:w="14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lastRenderedPageBreak/>
              <w:t>1</w:t>
            </w:r>
          </w:p>
        </w:tc>
      </w:tr>
    </w:tbl>
    <w:p w:rsidR="00792CE6" w:rsidRDefault="00A95579">
      <w:pPr>
        <w:pStyle w:val="30"/>
      </w:pPr>
      <w:bookmarkStart w:id="486" w:name="_Toc70154071"/>
      <w:r>
        <w:lastRenderedPageBreak/>
        <w:t>m</w:t>
      </w:r>
      <w:r>
        <w:rPr>
          <w:rFonts w:hint="eastAsia"/>
        </w:rPr>
        <w:t>selectmap</w:t>
      </w:r>
      <w:r>
        <w:rPr>
          <w:rFonts w:hint="eastAsia"/>
        </w:rPr>
        <w:t>加载长度</w:t>
      </w:r>
      <w:r>
        <w:t>寄存器</w:t>
      </w:r>
      <w:r>
        <w:t>-</w:t>
      </w:r>
      <w:r>
        <w:t>控制器</w:t>
      </w:r>
      <w:r>
        <w:rPr>
          <w:rFonts w:hint="eastAsia"/>
        </w:rPr>
        <w:t>1</w:t>
      </w:r>
      <w:bookmarkEnd w:id="486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加载</w:t>
      </w:r>
      <w:r>
        <w:t>长度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</w:t>
            </w:r>
            <w:r>
              <w:rPr>
                <w:color w:val="000000"/>
              </w:rPr>
              <w:t>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Msm_bcnt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指示加载文件</w:t>
            </w:r>
            <w:r>
              <w:t>的</w:t>
            </w:r>
            <w:r>
              <w:rPr>
                <w:rFonts w:hint="eastAsia"/>
              </w:rPr>
              <w:t>长度</w:t>
            </w:r>
            <w:r>
              <w:t>，</w:t>
            </w:r>
            <w:r>
              <w:rPr>
                <w:rFonts w:hint="eastAsia"/>
              </w:rPr>
              <w:t>单位</w:t>
            </w:r>
            <w:r>
              <w:t>字节，</w:t>
            </w:r>
            <w:r>
              <w:rPr>
                <w:rFonts w:hint="eastAsia"/>
              </w:rPr>
              <w:t>需要在加载</w:t>
            </w:r>
            <w:r>
              <w:t>启动</w:t>
            </w:r>
            <w:r>
              <w:rPr>
                <w:rFonts w:hint="eastAsia"/>
              </w:rPr>
              <w:t>前</w:t>
            </w:r>
            <w:r>
              <w:t>配置</w:t>
            </w:r>
            <w:r>
              <w:rPr>
                <w:rFonts w:hint="eastAsia"/>
              </w:rPr>
              <w:t>完成。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1</w:t>
            </w:r>
          </w:p>
        </w:tc>
      </w:tr>
    </w:tbl>
    <w:p w:rsidR="00792CE6" w:rsidRDefault="00A95579">
      <w:pPr>
        <w:pStyle w:val="30"/>
      </w:pPr>
      <w:bookmarkStart w:id="487" w:name="_Toc70154072"/>
      <w:r>
        <w:t>m</w:t>
      </w:r>
      <w:r>
        <w:rPr>
          <w:rFonts w:hint="eastAsia"/>
        </w:rPr>
        <w:t>selectmap</w:t>
      </w:r>
      <w:r>
        <w:rPr>
          <w:rFonts w:hint="eastAsia"/>
        </w:rPr>
        <w:t>加载状态</w:t>
      </w:r>
      <w:r>
        <w:t>寄存器</w:t>
      </w:r>
      <w:r>
        <w:t>-</w:t>
      </w:r>
      <w:r>
        <w:t>控制器</w:t>
      </w:r>
      <w:r>
        <w:rPr>
          <w:rFonts w:hint="eastAsia"/>
        </w:rPr>
        <w:t>1</w:t>
      </w:r>
      <w:bookmarkEnd w:id="487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加载状态寄存器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Init_done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加载成功</w:t>
            </w:r>
            <w:r>
              <w:t>指示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”加载</w:t>
            </w:r>
            <w:r>
              <w:t>成功</w:t>
            </w:r>
            <w:r>
              <w:rPr>
                <w:rFonts w:hint="eastAsia"/>
              </w:rPr>
              <w:t>，“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</w:t>
            </w:r>
            <w:proofErr w:type="gramStart"/>
            <w:r>
              <w:rPr>
                <w:rFonts w:hint="eastAsia"/>
              </w:rPr>
              <w:t>加载未</w:t>
            </w:r>
            <w:proofErr w:type="gramEnd"/>
            <w:r>
              <w:t>成功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1</w:t>
            </w:r>
          </w:p>
        </w:tc>
      </w:tr>
    </w:tbl>
    <w:p w:rsidR="00792CE6" w:rsidRDefault="00A95579">
      <w:pPr>
        <w:pStyle w:val="30"/>
      </w:pPr>
      <w:bookmarkStart w:id="488" w:name="_Toc70154073"/>
      <w:r>
        <w:t>m</w:t>
      </w:r>
      <w:r>
        <w:rPr>
          <w:rFonts w:hint="eastAsia"/>
        </w:rPr>
        <w:t>selectmapBUF</w:t>
      </w:r>
      <w:r>
        <w:rPr>
          <w:rFonts w:hint="eastAsia"/>
        </w:rPr>
        <w:t>状态控制</w:t>
      </w:r>
      <w:r>
        <w:t>寄存器</w:t>
      </w:r>
      <w:r>
        <w:t>-</w:t>
      </w:r>
      <w:r>
        <w:t>控制器</w:t>
      </w:r>
      <w:r>
        <w:rPr>
          <w:rFonts w:hint="eastAsia"/>
        </w:rPr>
        <w:t>1</w:t>
      </w:r>
      <w:bookmarkEnd w:id="488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加载状态寄存器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0x13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CTR-CFG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0x0:</w:t>
            </w:r>
            <w:r>
              <w:rPr>
                <w:rFonts w:hint="eastAsia"/>
              </w:rPr>
              <w:t>目标</w:t>
            </w:r>
            <w:r>
              <w:t>器件进</w:t>
            </w:r>
            <w:r>
              <w:rPr>
                <w:rFonts w:hint="eastAsia"/>
              </w:rPr>
              <w:t>入</w:t>
            </w:r>
            <w:r>
              <w:rPr>
                <w:rFonts w:hint="eastAsia"/>
              </w:rPr>
              <w:t>SLAVE</w:t>
            </w:r>
            <w:r>
              <w:t>-SELECT_MAP</w:t>
            </w:r>
            <w:r>
              <w:rPr>
                <w:rFonts w:hint="eastAsia"/>
              </w:rPr>
              <w:t>模式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0x7:</w:t>
            </w:r>
            <w:r>
              <w:rPr>
                <w:rFonts w:hint="eastAsia"/>
              </w:rPr>
              <w:t>目标</w:t>
            </w:r>
            <w:r>
              <w:t>器件</w:t>
            </w:r>
            <w:r>
              <w:rPr>
                <w:rFonts w:hint="eastAsia"/>
              </w:rPr>
              <w:t>推出</w:t>
            </w:r>
            <w:r>
              <w:rPr>
                <w:rFonts w:hint="eastAsia"/>
              </w:rPr>
              <w:t>SLAVE</w:t>
            </w:r>
            <w:r>
              <w:t>-SELECT_MAP</w:t>
            </w:r>
            <w:r>
              <w:rPr>
                <w:rFonts w:hint="eastAsia"/>
              </w:rPr>
              <w:t>模式</w:t>
            </w:r>
          </w:p>
          <w:p w:rsidR="00792CE6" w:rsidRDefault="00792CE6">
            <w:pPr>
              <w:pStyle w:val="affff7"/>
              <w:jc w:val="center"/>
            </w:pP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7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1</w:t>
            </w:r>
          </w:p>
        </w:tc>
      </w:tr>
    </w:tbl>
    <w:p w:rsidR="00792CE6" w:rsidRDefault="00A95579">
      <w:pPr>
        <w:pStyle w:val="30"/>
      </w:pPr>
      <w:bookmarkStart w:id="489" w:name="_Toc70154074"/>
      <w:r>
        <w:t>m</w:t>
      </w:r>
      <w:r>
        <w:rPr>
          <w:rFonts w:hint="eastAsia"/>
        </w:rPr>
        <w:t>selectmap</w:t>
      </w:r>
      <w:r>
        <w:rPr>
          <w:rFonts w:hint="eastAsia"/>
        </w:rPr>
        <w:t>操作</w:t>
      </w:r>
      <w:r>
        <w:t>寄存器</w:t>
      </w:r>
      <w:r>
        <w:t>-</w:t>
      </w:r>
      <w:r>
        <w:t>控制器</w:t>
      </w:r>
      <w:r>
        <w:rPr>
          <w:rFonts w:hint="eastAsia"/>
        </w:rPr>
        <w:t>2</w:t>
      </w:r>
      <w:bookmarkEnd w:id="489"/>
    </w:p>
    <w:p w:rsidR="00792CE6" w:rsidRDefault="00A95579">
      <w:pPr>
        <w:pStyle w:val="affffc"/>
        <w:ind w:firstLineChars="85" w:firstLine="199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软</w:t>
      </w:r>
      <w:r>
        <w:t>复位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76"/>
        <w:gridCol w:w="1475"/>
        <w:gridCol w:w="1497"/>
        <w:gridCol w:w="1502"/>
        <w:gridCol w:w="1473"/>
        <w:gridCol w:w="1475"/>
        <w:gridCol w:w="420"/>
      </w:tblGrid>
      <w:tr w:rsidR="00792CE6">
        <w:trPr>
          <w:jc w:val="center"/>
        </w:trPr>
        <w:tc>
          <w:tcPr>
            <w:tcW w:w="1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4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5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4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214"/>
          <w:jc w:val="center"/>
        </w:trPr>
        <w:tc>
          <w:tcPr>
            <w:tcW w:w="1476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0x20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</w:t>
            </w:r>
            <w:r>
              <w:rPr>
                <w:color w:val="000000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225"/>
          <w:jc w:val="center"/>
        </w:trPr>
        <w:tc>
          <w:tcPr>
            <w:tcW w:w="1476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msm_start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产生</w:t>
            </w:r>
            <w:r>
              <w:t>上升沿，</w:t>
            </w:r>
            <w:r>
              <w:rPr>
                <w:rFonts w:hint="eastAsia"/>
              </w:rPr>
              <w:t>指示</w:t>
            </w:r>
            <w:r>
              <w:t>启动</w:t>
            </w:r>
            <w:r>
              <w:t>mselectmap</w:t>
            </w:r>
            <w:r>
              <w:rPr>
                <w:rFonts w:hint="eastAsia"/>
              </w:rPr>
              <w:t>加载</w:t>
            </w:r>
            <w:r>
              <w:t>操作。</w:t>
            </w:r>
          </w:p>
        </w:tc>
        <w:tc>
          <w:tcPr>
            <w:tcW w:w="14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2</w:t>
            </w:r>
          </w:p>
        </w:tc>
      </w:tr>
      <w:tr w:rsidR="00792CE6">
        <w:trPr>
          <w:trHeight w:val="860"/>
          <w:jc w:val="center"/>
        </w:trPr>
        <w:tc>
          <w:tcPr>
            <w:tcW w:w="1476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4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9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F</w:t>
            </w:r>
            <w:r>
              <w:rPr>
                <w:rFonts w:hint="eastAsia"/>
              </w:rPr>
              <w:t>if</w:t>
            </w:r>
            <w:r>
              <w:t>o_clr</w:t>
            </w:r>
          </w:p>
        </w:tc>
        <w:tc>
          <w:tcPr>
            <w:tcW w:w="15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产生</w:t>
            </w:r>
            <w:r>
              <w:t>上升沿</w:t>
            </w:r>
            <w:r>
              <w:rPr>
                <w:rFonts w:hint="eastAsia"/>
              </w:rPr>
              <w:t>，清除</w:t>
            </w:r>
            <w:r>
              <w:t>上次加载的残余数据</w:t>
            </w:r>
          </w:p>
        </w:tc>
        <w:tc>
          <w:tcPr>
            <w:tcW w:w="14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4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RW</w:t>
            </w: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2</w:t>
            </w:r>
          </w:p>
        </w:tc>
      </w:tr>
    </w:tbl>
    <w:p w:rsidR="00792CE6" w:rsidRDefault="00A95579">
      <w:pPr>
        <w:pStyle w:val="30"/>
      </w:pPr>
      <w:bookmarkStart w:id="490" w:name="_Toc70154075"/>
      <w:r>
        <w:lastRenderedPageBreak/>
        <w:t>m</w:t>
      </w:r>
      <w:r>
        <w:rPr>
          <w:rFonts w:hint="eastAsia"/>
        </w:rPr>
        <w:t>selectmap</w:t>
      </w:r>
      <w:r>
        <w:rPr>
          <w:rFonts w:hint="eastAsia"/>
        </w:rPr>
        <w:t>加载长度</w:t>
      </w:r>
      <w:r>
        <w:t>寄存器</w:t>
      </w:r>
      <w:r>
        <w:t>-</w:t>
      </w:r>
      <w:r>
        <w:t>控制器</w:t>
      </w:r>
      <w:r>
        <w:rPr>
          <w:rFonts w:hint="eastAsia"/>
        </w:rPr>
        <w:t>2</w:t>
      </w:r>
      <w:bookmarkEnd w:id="490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加载</w:t>
      </w:r>
      <w:r>
        <w:t>长度</w:t>
      </w:r>
      <w:r>
        <w:rPr>
          <w:rFonts w:hint="eastAsia"/>
        </w:rPr>
        <w:t>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0x21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31:2</w:t>
            </w:r>
            <w:r>
              <w:rPr>
                <w:color w:val="000000"/>
              </w:rPr>
              <w:t>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Msm_bcnt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指示加载文件</w:t>
            </w:r>
            <w:r>
              <w:t>的</w:t>
            </w:r>
            <w:r>
              <w:rPr>
                <w:rFonts w:hint="eastAsia"/>
              </w:rPr>
              <w:t>长度</w:t>
            </w:r>
            <w:r>
              <w:t>，</w:t>
            </w:r>
            <w:r>
              <w:rPr>
                <w:rFonts w:hint="eastAsia"/>
              </w:rPr>
              <w:t>单位</w:t>
            </w:r>
            <w:r>
              <w:t>字节，</w:t>
            </w:r>
            <w:r>
              <w:rPr>
                <w:rFonts w:hint="eastAsia"/>
              </w:rPr>
              <w:t>需要在加载</w:t>
            </w:r>
            <w:r>
              <w:t>启动</w:t>
            </w:r>
            <w:r>
              <w:rPr>
                <w:rFonts w:hint="eastAsia"/>
              </w:rPr>
              <w:t>前</w:t>
            </w:r>
            <w:r>
              <w:t>配置</w:t>
            </w:r>
            <w:r>
              <w:rPr>
                <w:rFonts w:hint="eastAsia"/>
              </w:rPr>
              <w:t>完成。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2</w:t>
            </w:r>
          </w:p>
        </w:tc>
      </w:tr>
    </w:tbl>
    <w:p w:rsidR="00792CE6" w:rsidRDefault="00A95579">
      <w:pPr>
        <w:pStyle w:val="30"/>
      </w:pPr>
      <w:bookmarkStart w:id="491" w:name="_Toc70154076"/>
      <w:r>
        <w:t>m</w:t>
      </w:r>
      <w:r>
        <w:rPr>
          <w:rFonts w:hint="eastAsia"/>
        </w:rPr>
        <w:t>selectmap</w:t>
      </w:r>
      <w:r>
        <w:rPr>
          <w:rFonts w:hint="eastAsia"/>
        </w:rPr>
        <w:t>加载状态</w:t>
      </w:r>
      <w:r>
        <w:t>寄存器</w:t>
      </w:r>
      <w:r>
        <w:t>-</w:t>
      </w:r>
      <w:r>
        <w:t>控制器</w:t>
      </w:r>
      <w:r>
        <w:rPr>
          <w:rFonts w:hint="eastAsia"/>
        </w:rPr>
        <w:t>2</w:t>
      </w:r>
      <w:bookmarkEnd w:id="491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加载状态寄存器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0x22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Init_done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加载成功</w:t>
            </w:r>
            <w:r>
              <w:t>指示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”加载</w:t>
            </w:r>
            <w:r>
              <w:t>成功</w:t>
            </w:r>
            <w:r>
              <w:rPr>
                <w:rFonts w:hint="eastAsia"/>
              </w:rPr>
              <w:t>，“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”</w:t>
            </w:r>
            <w:proofErr w:type="gramStart"/>
            <w:r>
              <w:rPr>
                <w:rFonts w:hint="eastAsia"/>
              </w:rPr>
              <w:t>加载未</w:t>
            </w:r>
            <w:proofErr w:type="gramEnd"/>
            <w:r>
              <w:t>成功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2</w:t>
            </w:r>
          </w:p>
        </w:tc>
      </w:tr>
    </w:tbl>
    <w:p w:rsidR="00792CE6" w:rsidRDefault="00A95579">
      <w:pPr>
        <w:pStyle w:val="30"/>
      </w:pPr>
      <w:bookmarkStart w:id="492" w:name="_Toc70154077"/>
      <w:r>
        <w:t>m</w:t>
      </w:r>
      <w:r>
        <w:rPr>
          <w:rFonts w:hint="eastAsia"/>
        </w:rPr>
        <w:t>selectmapBUF</w:t>
      </w:r>
      <w:r>
        <w:rPr>
          <w:rFonts w:hint="eastAsia"/>
        </w:rPr>
        <w:t>状态控制</w:t>
      </w:r>
      <w:r>
        <w:t>寄存器</w:t>
      </w:r>
      <w:r>
        <w:t>-</w:t>
      </w:r>
      <w:r>
        <w:t>控制器</w:t>
      </w:r>
      <w:r>
        <w:rPr>
          <w:rFonts w:hint="eastAsia"/>
        </w:rPr>
        <w:t>2</w:t>
      </w:r>
      <w:bookmarkEnd w:id="492"/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8"/>
      </w:pPr>
      <w:r>
        <w:t>mselectmap</w:t>
      </w:r>
      <w:r>
        <w:rPr>
          <w:rFonts w:hint="eastAsia"/>
        </w:rPr>
        <w:t>加载状态寄存器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"/>
        <w:gridCol w:w="736"/>
        <w:gridCol w:w="1275"/>
        <w:gridCol w:w="2673"/>
        <w:gridCol w:w="1492"/>
        <w:gridCol w:w="1153"/>
        <w:gridCol w:w="1016"/>
      </w:tblGrid>
      <w:tr w:rsidR="00792CE6">
        <w:trPr>
          <w:jc w:val="center"/>
        </w:trPr>
        <w:tc>
          <w:tcPr>
            <w:tcW w:w="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7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4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76"/>
          <w:jc w:val="center"/>
        </w:trPr>
        <w:tc>
          <w:tcPr>
            <w:tcW w:w="973" w:type="dxa"/>
            <w:vMerge w:val="restart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0x23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31:3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reserved</w:t>
            </w:r>
          </w:p>
        </w:tc>
        <w:tc>
          <w:tcPr>
            <w:tcW w:w="2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</w:p>
        </w:tc>
        <w:tc>
          <w:tcPr>
            <w:tcW w:w="14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</w:t>
            </w:r>
            <w:r>
              <w:t>x0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RO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80"/>
          <w:jc w:val="center"/>
        </w:trPr>
        <w:tc>
          <w:tcPr>
            <w:tcW w:w="973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:0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CTR-CFG</w:t>
            </w:r>
          </w:p>
        </w:tc>
        <w:tc>
          <w:tcPr>
            <w:tcW w:w="2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0x0:</w:t>
            </w:r>
            <w:r>
              <w:rPr>
                <w:rFonts w:hint="eastAsia"/>
              </w:rPr>
              <w:t>目标</w:t>
            </w:r>
            <w:r>
              <w:t>器件进</w:t>
            </w:r>
            <w:r>
              <w:rPr>
                <w:rFonts w:hint="eastAsia"/>
              </w:rPr>
              <w:t>入</w:t>
            </w:r>
            <w:r>
              <w:rPr>
                <w:rFonts w:hint="eastAsia"/>
              </w:rPr>
              <w:t>SLAVE</w:t>
            </w:r>
            <w:r>
              <w:t>-SELECT_MAP</w:t>
            </w:r>
            <w:r>
              <w:rPr>
                <w:rFonts w:hint="eastAsia"/>
              </w:rPr>
              <w:t>模式</w:t>
            </w:r>
          </w:p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0x7:</w:t>
            </w:r>
            <w:r>
              <w:rPr>
                <w:rFonts w:hint="eastAsia"/>
              </w:rPr>
              <w:t>目标</w:t>
            </w:r>
            <w:r>
              <w:t>器件</w:t>
            </w:r>
            <w:r>
              <w:rPr>
                <w:rFonts w:hint="eastAsia"/>
              </w:rPr>
              <w:t>推出</w:t>
            </w:r>
            <w:r>
              <w:rPr>
                <w:rFonts w:hint="eastAsia"/>
              </w:rPr>
              <w:t>SLAVE</w:t>
            </w:r>
            <w:r>
              <w:t>-SELECT_MAP</w:t>
            </w:r>
            <w:r>
              <w:rPr>
                <w:rFonts w:hint="eastAsia"/>
              </w:rPr>
              <w:t>模式</w:t>
            </w:r>
          </w:p>
          <w:p w:rsidR="00792CE6" w:rsidRDefault="00792CE6">
            <w:pPr>
              <w:pStyle w:val="affff7"/>
              <w:jc w:val="center"/>
            </w:pP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7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控制器</w:t>
            </w:r>
            <w:r>
              <w:rPr>
                <w:rFonts w:hint="eastAsia"/>
                <w:color w:val="000000"/>
              </w:rPr>
              <w:t>2</w:t>
            </w:r>
          </w:p>
        </w:tc>
      </w:tr>
    </w:tbl>
    <w:p w:rsidR="00792CE6" w:rsidRDefault="00792CE6">
      <w:pPr>
        <w:pStyle w:val="affffc"/>
        <w:ind w:firstLineChars="0" w:firstLine="0"/>
        <w:rPr>
          <w:color w:val="3333FF"/>
        </w:rPr>
      </w:pPr>
    </w:p>
    <w:p w:rsidR="00792CE6" w:rsidRDefault="00A95579">
      <w:pPr>
        <w:pStyle w:val="20"/>
      </w:pPr>
      <w:r>
        <w:rPr>
          <w:rFonts w:hint="eastAsia"/>
        </w:rPr>
        <w:t>万兆以太网</w:t>
      </w:r>
      <w:r>
        <w:t>模块</w:t>
      </w:r>
      <w:r>
        <w:rPr>
          <w:rFonts w:hint="eastAsia"/>
        </w:rPr>
        <w:t>寄存器</w:t>
      </w:r>
    </w:p>
    <w:p w:rsidR="00792CE6" w:rsidRDefault="00A95579">
      <w:r>
        <w:rPr>
          <w:rFonts w:hint="eastAsia"/>
        </w:rPr>
        <w:t xml:space="preserve"> </w:t>
      </w:r>
      <w:r>
        <w:t xml:space="preserve">    </w:t>
      </w:r>
      <w:proofErr w:type="gramStart"/>
      <w:r>
        <w:rPr>
          <w:rFonts w:hint="eastAsia"/>
        </w:rPr>
        <w:t>基于万兆</w:t>
      </w:r>
      <w:proofErr w:type="gramEnd"/>
      <w:r>
        <w:rPr>
          <w:rFonts w:hint="eastAsia"/>
        </w:rPr>
        <w:t>以太网控制器的地址空间</w:t>
      </w:r>
    </w:p>
    <w:p w:rsidR="00792CE6" w:rsidRDefault="00A95579">
      <w:pPr>
        <w:pStyle w:val="30"/>
      </w:pPr>
      <w:r>
        <w:rPr>
          <w:rFonts w:hint="eastAsia"/>
        </w:rPr>
        <w:t>以太网</w:t>
      </w:r>
      <w:r>
        <w:rPr>
          <w:rFonts w:hint="eastAsia"/>
        </w:rPr>
        <w:t>I</w:t>
      </w:r>
      <w:r>
        <w:t>P</w:t>
      </w:r>
      <w:r>
        <w:t>寄存器</w:t>
      </w:r>
    </w:p>
    <w:p w:rsidR="00792CE6" w:rsidRDefault="00A95579">
      <w:pPr>
        <w:pStyle w:val="ac"/>
        <w:ind w:firstLine="467"/>
      </w:pPr>
      <w:r>
        <w:rPr>
          <w:rFonts w:hint="eastAsia"/>
        </w:rPr>
        <w:t>地址计算规则：0x</w:t>
      </w:r>
      <w:r>
        <w:t>4000+</w:t>
      </w:r>
      <w:r>
        <w:rPr>
          <w:rFonts w:hint="eastAsia"/>
        </w:rPr>
        <w:t>偏移地址</w:t>
      </w:r>
    </w:p>
    <w:p w:rsidR="00792CE6" w:rsidRDefault="00A95579">
      <w:pPr>
        <w:pStyle w:val="ac"/>
        <w:ind w:firstLine="467"/>
      </w:pPr>
      <w:r>
        <w:rPr>
          <w:rFonts w:hint="eastAsia"/>
        </w:rPr>
        <w:t>寄存器内容详见x</w:t>
      </w:r>
      <w:r>
        <w:t>ilinx</w:t>
      </w:r>
      <w:r>
        <w:rPr>
          <w:rFonts w:hint="eastAsia"/>
        </w:rPr>
        <w:t>的pg</w:t>
      </w:r>
      <w:r>
        <w:t>157</w:t>
      </w:r>
    </w:p>
    <w:p w:rsidR="00792CE6" w:rsidRDefault="00A95579">
      <w:pPr>
        <w:pStyle w:val="ac"/>
        <w:ind w:firstLine="467"/>
      </w:pPr>
      <w:r>
        <w:rPr>
          <w:noProof/>
        </w:rPr>
        <w:lastRenderedPageBreak/>
        <w:drawing>
          <wp:inline distT="0" distB="0" distL="0" distR="0">
            <wp:extent cx="5323205" cy="260921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CE6" w:rsidRDefault="00792CE6">
      <w:pPr>
        <w:pStyle w:val="ac"/>
        <w:ind w:firstLine="467"/>
      </w:pPr>
    </w:p>
    <w:p w:rsidR="00792CE6" w:rsidRDefault="00792CE6">
      <w:pPr>
        <w:pStyle w:val="ac"/>
        <w:ind w:firstLine="467"/>
      </w:pPr>
    </w:p>
    <w:p w:rsidR="00792CE6" w:rsidRDefault="00792CE6">
      <w:pPr>
        <w:pStyle w:val="ac"/>
        <w:ind w:firstLine="467"/>
      </w:pPr>
    </w:p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r>
        <w:rPr>
          <w:rFonts w:hint="eastAsia"/>
        </w:rPr>
        <w:t>接收方向寄存器</w:t>
      </w:r>
    </w:p>
    <w:p w:rsidR="00792CE6" w:rsidRDefault="00A95579">
      <w:pPr>
        <w:pStyle w:val="affffc"/>
        <w:ind w:firstLine="467"/>
      </w:pPr>
      <w:r>
        <w:t>寄存</w:t>
      </w:r>
      <w:r>
        <w:rPr>
          <w:rFonts w:hint="eastAsia"/>
        </w:rPr>
        <w:t>器数据结构如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_Ref424046907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下表</w:t>
      </w:r>
      <w:r>
        <w:fldChar w:fldCharType="end"/>
      </w:r>
      <w:r>
        <w:rPr>
          <w:rFonts w:hint="eastAsia"/>
        </w:rPr>
        <w:t>所示。</w:t>
      </w:r>
    </w:p>
    <w:p w:rsidR="00792CE6" w:rsidRDefault="00A95579">
      <w:pPr>
        <w:pStyle w:val="affffc"/>
        <w:ind w:firstLine="467"/>
      </w:pPr>
      <w:r>
        <w:rPr>
          <w:rFonts w:hint="eastAsia"/>
        </w:rPr>
        <w:t>0x</w:t>
      </w:r>
      <w:r>
        <w:t>5000+</w:t>
      </w:r>
      <w:r>
        <w:rPr>
          <w:rFonts w:hint="eastAsia"/>
        </w:rPr>
        <w:t>偏移地址</w:t>
      </w:r>
    </w:p>
    <w:p w:rsidR="00792CE6" w:rsidRDefault="00A95579">
      <w:pPr>
        <w:pStyle w:val="a8"/>
      </w:pPr>
      <w:r>
        <w:rPr>
          <w:rFonts w:hint="eastAsia"/>
        </w:rPr>
        <w:t>接收方向寄存器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36"/>
        <w:gridCol w:w="1276"/>
        <w:gridCol w:w="1417"/>
        <w:gridCol w:w="3260"/>
        <w:gridCol w:w="1561"/>
        <w:gridCol w:w="548"/>
        <w:gridCol w:w="420"/>
      </w:tblGrid>
      <w:tr w:rsidR="00792CE6">
        <w:trPr>
          <w:jc w:val="center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5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5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1160"/>
          <w:jc w:val="center"/>
        </w:trPr>
        <w:tc>
          <w:tcPr>
            <w:tcW w:w="8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31:16]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192.168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RW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698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15:0]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1.5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RW</w:t>
            </w:r>
          </w:p>
        </w:tc>
        <w:tc>
          <w:tcPr>
            <w:tcW w:w="42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61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47:32]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十六进制</w:t>
            </w:r>
            <w:r>
              <w:rPr>
                <w:rFonts w:hint="eastAsia"/>
                <w:sz w:val="15"/>
                <w:szCs w:val="15"/>
              </w:rPr>
              <w:t>6</w:t>
            </w:r>
            <w:r>
              <w:rPr>
                <w:sz w:val="15"/>
                <w:szCs w:val="15"/>
              </w:rPr>
              <w:t>07</w:t>
            </w:r>
            <w:r>
              <w:rPr>
                <w:rFonts w:hint="eastAsia"/>
                <w:sz w:val="15"/>
                <w:szCs w:val="15"/>
              </w:rPr>
              <w:t>d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61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0023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31:16]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十六进制</w:t>
            </w:r>
            <w:r>
              <w:rPr>
                <w:sz w:val="15"/>
                <w:szCs w:val="15"/>
              </w:rPr>
              <w:t>0e00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39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15:0]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十六进制</w:t>
            </w:r>
            <w:r>
              <w:rPr>
                <w:sz w:val="15"/>
                <w:szCs w:val="15"/>
              </w:rPr>
              <w:t>2450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07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目的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目的</w:t>
            </w:r>
            <w:r>
              <w:rPr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47:32]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十六进制</w:t>
            </w:r>
            <w:r>
              <w:rPr>
                <w:rFonts w:hint="eastAsia"/>
                <w:sz w:val="15"/>
                <w:szCs w:val="15"/>
              </w:rPr>
              <w:t>6</w:t>
            </w:r>
            <w:r>
              <w:rPr>
                <w:sz w:val="15"/>
                <w:szCs w:val="15"/>
              </w:rPr>
              <w:t>Cb3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29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目的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目的</w:t>
            </w:r>
            <w:r>
              <w:rPr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31:16]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十六进制</w:t>
            </w:r>
            <w:r>
              <w:rPr>
                <w:sz w:val="15"/>
                <w:szCs w:val="15"/>
              </w:rPr>
              <w:t>113c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5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目的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目的</w:t>
            </w:r>
            <w:r>
              <w:rPr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15:0]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十六进制</w:t>
            </w:r>
            <w:r>
              <w:rPr>
                <w:sz w:val="15"/>
                <w:szCs w:val="15"/>
              </w:rPr>
              <w:t>f4d0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805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0028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Arp</w:t>
            </w:r>
            <w:r>
              <w:rPr>
                <w:rFonts w:hint="eastAsia"/>
                <w:sz w:val="15"/>
                <w:szCs w:val="15"/>
              </w:rPr>
              <w:t>_</w:t>
            </w:r>
            <w:r>
              <w:rPr>
                <w:sz w:val="15"/>
                <w:szCs w:val="15"/>
              </w:rPr>
              <w:t>mac_dis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禁止</w:t>
            </w:r>
            <w:r>
              <w:rPr>
                <w:rFonts w:hint="eastAsia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>RP</w:t>
            </w:r>
            <w:r>
              <w:rPr>
                <w:rFonts w:hint="eastAsia"/>
                <w:sz w:val="15"/>
                <w:szCs w:val="15"/>
              </w:rPr>
              <w:t>协议包更新目的缺省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当收到</w:t>
            </w:r>
            <w:r>
              <w:rPr>
                <w:sz w:val="15"/>
                <w:szCs w:val="15"/>
              </w:rPr>
              <w:t>ARP</w:t>
            </w:r>
            <w:r>
              <w:rPr>
                <w:rFonts w:hint="eastAsia"/>
                <w:sz w:val="15"/>
                <w:szCs w:val="15"/>
              </w:rPr>
              <w:t>查询</w:t>
            </w:r>
            <w:proofErr w:type="gramStart"/>
            <w:r>
              <w:rPr>
                <w:rFonts w:hint="eastAsia"/>
                <w:sz w:val="15"/>
                <w:szCs w:val="15"/>
              </w:rPr>
              <w:t>本设备</w:t>
            </w:r>
            <w:proofErr w:type="gramEnd"/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地址时，会将</w:t>
            </w:r>
            <w:r>
              <w:rPr>
                <w:rFonts w:hint="eastAsia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>RP</w:t>
            </w:r>
            <w:r>
              <w:rPr>
                <w:rFonts w:hint="eastAsia"/>
                <w:sz w:val="15"/>
                <w:szCs w:val="15"/>
              </w:rPr>
              <w:t>的发起者的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地址设置为目的</w:t>
            </w: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AC</w:t>
            </w:r>
            <w:r>
              <w:rPr>
                <w:rFonts w:hint="eastAsia"/>
                <w:sz w:val="15"/>
                <w:szCs w:val="15"/>
              </w:rPr>
              <w:t>地址。</w:t>
            </w:r>
          </w:p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此</w:t>
            </w:r>
            <w:r>
              <w:rPr>
                <w:rFonts w:hint="eastAsia"/>
                <w:sz w:val="15"/>
                <w:szCs w:val="15"/>
              </w:rPr>
              <w:t>B</w:t>
            </w:r>
            <w:r>
              <w:rPr>
                <w:sz w:val="15"/>
                <w:szCs w:val="15"/>
              </w:rPr>
              <w:t>IT</w:t>
            </w:r>
            <w:r>
              <w:rPr>
                <w:rFonts w:hint="eastAsia"/>
                <w:sz w:val="15"/>
                <w:szCs w:val="15"/>
              </w:rPr>
              <w:t>置</w:t>
            </w:r>
            <w:r>
              <w:rPr>
                <w:rFonts w:hint="eastAsia"/>
                <w:sz w:val="15"/>
                <w:szCs w:val="15"/>
              </w:rPr>
              <w:t>1</w:t>
            </w:r>
            <w:r>
              <w:rPr>
                <w:rFonts w:hint="eastAsia"/>
                <w:sz w:val="15"/>
                <w:szCs w:val="15"/>
              </w:rPr>
              <w:t>将禁止上述功能</w:t>
            </w:r>
          </w:p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Chars="200" w:firstLine="28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010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0029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6</w:t>
            </w:r>
            <w:r>
              <w:rPr>
                <w:rFonts w:hint="eastAsia"/>
                <w:sz w:val="15"/>
                <w:szCs w:val="15"/>
              </w:rPr>
              <w:t>个独立通道缓存几乎</w:t>
            </w:r>
            <w:proofErr w:type="gramStart"/>
            <w:r>
              <w:rPr>
                <w:rFonts w:hint="eastAsia"/>
                <w:sz w:val="15"/>
                <w:szCs w:val="15"/>
              </w:rPr>
              <w:t>满标志</w:t>
            </w:r>
            <w:proofErr w:type="gramEnd"/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上位机下发一个不超过</w:t>
            </w:r>
            <w:r>
              <w:rPr>
                <w:rFonts w:hint="eastAsia"/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048</w:t>
            </w:r>
            <w:r>
              <w:rPr>
                <w:rFonts w:hint="eastAsia"/>
                <w:sz w:val="15"/>
                <w:szCs w:val="15"/>
              </w:rPr>
              <w:t>字节的用户数据包之前，查看对应通道缓存几乎满标志</w:t>
            </w:r>
          </w:p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rFonts w:hint="eastAsia"/>
                <w:sz w:val="15"/>
                <w:szCs w:val="15"/>
              </w:rPr>
              <w:t>：上位机可发送一个不超过</w:t>
            </w:r>
            <w:r>
              <w:rPr>
                <w:rFonts w:hint="eastAsia"/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048</w:t>
            </w:r>
            <w:r>
              <w:rPr>
                <w:rFonts w:hint="eastAsia"/>
                <w:sz w:val="15"/>
                <w:szCs w:val="15"/>
              </w:rPr>
              <w:t>字节的</w:t>
            </w: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数据包</w:t>
            </w:r>
          </w:p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  <w:r>
              <w:rPr>
                <w:rFonts w:hint="eastAsia"/>
                <w:sz w:val="15"/>
                <w:szCs w:val="15"/>
              </w:rPr>
              <w:t>：不可发送，否则对应通道缓存会上溢出，造成数据丢失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Chars="200" w:firstLine="28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0x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O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50"/>
          <w:jc w:val="center"/>
        </w:trPr>
        <w:tc>
          <w:tcPr>
            <w:tcW w:w="8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002a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His</w:t>
            </w:r>
            <w:r>
              <w:rPr>
                <w:rFonts w:hint="eastAsia"/>
                <w:sz w:val="15"/>
                <w:szCs w:val="15"/>
              </w:rPr>
              <w:t>_</w:t>
            </w:r>
            <w:r>
              <w:rPr>
                <w:sz w:val="15"/>
                <w:szCs w:val="15"/>
              </w:rPr>
              <w:t>rx_overflow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F</w:t>
            </w:r>
            <w:r>
              <w:rPr>
                <w:sz w:val="15"/>
                <w:szCs w:val="15"/>
              </w:rPr>
              <w:t>PGA</w:t>
            </w:r>
            <w:r>
              <w:rPr>
                <w:rFonts w:hint="eastAsia"/>
                <w:sz w:val="15"/>
                <w:szCs w:val="15"/>
              </w:rPr>
              <w:t>发生接收通道缓存溢出历史告警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ind w:firstLineChars="200" w:firstLine="28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x0</w:t>
            </w:r>
          </w:p>
        </w:tc>
        <w:tc>
          <w:tcPr>
            <w:tcW w:w="54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O</w:t>
            </w: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A95579">
      <w:pPr>
        <w:pStyle w:val="30"/>
      </w:pPr>
      <w:r>
        <w:rPr>
          <w:rFonts w:hint="eastAsia"/>
        </w:rPr>
        <w:t>发送方向寄存器</w:t>
      </w:r>
    </w:p>
    <w:p w:rsidR="00792CE6" w:rsidRDefault="00A95579">
      <w:pPr>
        <w:pStyle w:val="ac"/>
        <w:ind w:firstLine="467"/>
      </w:pPr>
      <w:r>
        <w:rPr>
          <w:rFonts w:hint="eastAsia"/>
        </w:rPr>
        <w:t>0x</w:t>
      </w:r>
      <w:r>
        <w:t>6000+</w:t>
      </w:r>
      <w:r>
        <w:rPr>
          <w:rFonts w:hint="eastAsia"/>
        </w:rPr>
        <w:t>偏移地址</w:t>
      </w:r>
    </w:p>
    <w:p w:rsidR="00792CE6" w:rsidRDefault="00A95579">
      <w:pPr>
        <w:pStyle w:val="a8"/>
      </w:pPr>
      <w:r>
        <w:rPr>
          <w:rFonts w:hint="eastAsia"/>
        </w:rPr>
        <w:t>发送方向寄存器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36"/>
        <w:gridCol w:w="1276"/>
        <w:gridCol w:w="1417"/>
        <w:gridCol w:w="3260"/>
        <w:gridCol w:w="1561"/>
        <w:gridCol w:w="548"/>
        <w:gridCol w:w="420"/>
      </w:tblGrid>
      <w:tr w:rsidR="00792CE6">
        <w:trPr>
          <w:jc w:val="center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位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简述</w:t>
            </w:r>
          </w:p>
        </w:tc>
        <w:tc>
          <w:tcPr>
            <w:tcW w:w="15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5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92CE6">
        <w:trPr>
          <w:trHeight w:val="515"/>
          <w:jc w:val="center"/>
        </w:trPr>
        <w:tc>
          <w:tcPr>
            <w:tcW w:w="8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0110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上行数据业务的设备源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数据业务的设备源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31:16]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192.168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RW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414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0111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上行数据业务的设备源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数据业务的设备源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15:0]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1.6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RW</w:t>
            </w:r>
          </w:p>
        </w:tc>
        <w:tc>
          <w:tcPr>
            <w:tcW w:w="42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03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0112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上行数据业务的目的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数据业务的目的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31:16]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192.168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27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0113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color w:val="000000"/>
              </w:rPr>
              <w:t>15: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上行数据业务的目的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数据业务的目的</w:t>
            </w:r>
            <w:r>
              <w:rPr>
                <w:rFonts w:hint="eastAsia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>P</w:t>
            </w:r>
            <w:r>
              <w:rPr>
                <w:rFonts w:hint="eastAsia"/>
                <w:sz w:val="15"/>
                <w:szCs w:val="15"/>
              </w:rPr>
              <w:t>地址的</w:t>
            </w:r>
            <w:r>
              <w:rPr>
                <w:rFonts w:hint="eastAsia"/>
                <w:sz w:val="15"/>
                <w:szCs w:val="15"/>
              </w:rPr>
              <w:t>[</w:t>
            </w:r>
            <w:r>
              <w:rPr>
                <w:sz w:val="15"/>
                <w:szCs w:val="15"/>
              </w:rPr>
              <w:t>15:0]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1.5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39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0120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上行数据业务的源端口号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上行数据业务的源端口号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rFonts w:hint="eastAsia"/>
                <w:sz w:val="15"/>
                <w:szCs w:val="15"/>
              </w:rPr>
              <w:t>8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 w:val="restart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</w:tr>
      <w:tr w:rsidR="00792CE6">
        <w:trPr>
          <w:trHeight w:val="107"/>
          <w:jc w:val="center"/>
        </w:trPr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0x</w:t>
            </w:r>
            <w:r>
              <w:t>0121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5:0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上行数据业务的目的端口号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U</w:t>
            </w:r>
            <w:r>
              <w:rPr>
                <w:sz w:val="15"/>
                <w:szCs w:val="15"/>
              </w:rPr>
              <w:t>DP</w:t>
            </w:r>
            <w:r>
              <w:rPr>
                <w:rFonts w:hint="eastAsia"/>
                <w:sz w:val="15"/>
                <w:szCs w:val="15"/>
              </w:rPr>
              <w:t>上行数据业务的目的端口号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十进制</w:t>
            </w:r>
            <w:r>
              <w:rPr>
                <w:sz w:val="15"/>
                <w:szCs w:val="15"/>
              </w:rPr>
              <w:t>4000</w:t>
            </w:r>
          </w:p>
        </w:tc>
        <w:tc>
          <w:tcPr>
            <w:tcW w:w="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sz w:val="15"/>
                <w:szCs w:val="15"/>
              </w:rPr>
              <w:t>W</w:t>
            </w:r>
          </w:p>
        </w:tc>
        <w:tc>
          <w:tcPr>
            <w:tcW w:w="420" w:type="dxa"/>
            <w:vMerge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  <w:tr w:rsidR="00792CE6">
        <w:trPr>
          <w:trHeight w:val="115"/>
          <w:jc w:val="center"/>
        </w:trPr>
        <w:tc>
          <w:tcPr>
            <w:tcW w:w="8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ind w:firstLineChars="200" w:firstLine="287"/>
              <w:rPr>
                <w:sz w:val="15"/>
                <w:szCs w:val="15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sz w:val="15"/>
                <w:szCs w:val="15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  <w:rPr>
                <w:color w:val="000000"/>
              </w:rPr>
            </w:pPr>
          </w:p>
        </w:tc>
      </w:tr>
    </w:tbl>
    <w:p w:rsidR="00792CE6" w:rsidRDefault="00792CE6">
      <w:pPr>
        <w:pStyle w:val="ac"/>
        <w:ind w:firstLine="467"/>
      </w:pPr>
    </w:p>
    <w:p w:rsidR="00792CE6" w:rsidRDefault="00792CE6">
      <w:pPr>
        <w:pStyle w:val="affffc"/>
        <w:ind w:firstLineChars="0" w:firstLine="0"/>
        <w:rPr>
          <w:color w:val="3333FF"/>
        </w:rPr>
      </w:pPr>
    </w:p>
    <w:p w:rsidR="00792CE6" w:rsidRDefault="00A95579">
      <w:pPr>
        <w:pStyle w:val="13"/>
        <w:spacing w:before="174" w:after="174"/>
      </w:pPr>
      <w:bookmarkStart w:id="493" w:name="_Toc70154078"/>
      <w:r>
        <w:rPr>
          <w:rFonts w:hint="eastAsia"/>
        </w:rPr>
        <w:t>软件操作指导</w:t>
      </w:r>
      <w:bookmarkEnd w:id="493"/>
    </w:p>
    <w:p w:rsidR="00792CE6" w:rsidRDefault="00A95579">
      <w:r>
        <w:rPr>
          <w:rFonts w:hint="eastAsia"/>
        </w:rPr>
        <w:t>以加载控制器1为例，0</w:t>
      </w:r>
      <w:r>
        <w:t>x13</w:t>
      </w:r>
      <w:r>
        <w:rPr>
          <w:rFonts w:hint="eastAsia"/>
        </w:rPr>
        <w:t>寄存器</w:t>
      </w:r>
      <w:r>
        <w:t>在不同单板上的应用</w:t>
      </w:r>
      <w:r>
        <w:rPr>
          <w:rFonts w:hint="eastAsia"/>
        </w:rPr>
        <w:t>可能</w:t>
      </w:r>
      <w:r>
        <w:t>有所不同。</w:t>
      </w:r>
    </w:p>
    <w:p w:rsidR="00792CE6" w:rsidRDefault="00792CE6"/>
    <w:p w:rsidR="00792CE6" w:rsidRDefault="00A95579">
      <w:r>
        <w:rPr>
          <w:rFonts w:hint="eastAsia"/>
        </w:rPr>
        <w:t>1.清除DDR缓存区</w:t>
      </w:r>
    </w:p>
    <w:p w:rsidR="00792CE6" w:rsidRDefault="00A95579">
      <w:r>
        <w:rPr>
          <w:rFonts w:hint="eastAsia"/>
        </w:rPr>
        <w:t>2.清除控制器FIFO缓存-0x10 写1再写0。必须释放为0，否则FIFO处于复位状态</w:t>
      </w:r>
    </w:p>
    <w:p w:rsidR="00792CE6" w:rsidRDefault="00A95579">
      <w:r>
        <w:rPr>
          <w:rFonts w:hint="eastAsia"/>
        </w:rPr>
        <w:t>3.配置加载长度寄存器-0x11</w:t>
      </w:r>
    </w:p>
    <w:p w:rsidR="00792CE6" w:rsidRDefault="00A95579">
      <w:r>
        <w:rPr>
          <w:rFonts w:hint="eastAsia"/>
        </w:rPr>
        <w:t>3.加载文件进入DDR缓存区</w:t>
      </w:r>
    </w:p>
    <w:p w:rsidR="00792CE6" w:rsidRDefault="00A95579">
      <w:r>
        <w:rPr>
          <w:rFonts w:hint="eastAsia"/>
        </w:rPr>
        <w:t>4.控制器BUF状态修改，0x13写0，使目标芯片进入SELECTMAP加载模式</w:t>
      </w:r>
    </w:p>
    <w:p w:rsidR="00792CE6" w:rsidRDefault="00A95579">
      <w:r>
        <w:rPr>
          <w:rFonts w:hint="eastAsia"/>
        </w:rPr>
        <w:t>5.启动加载控制器，0x10 写2再写0；每次产生</w:t>
      </w:r>
      <w:proofErr w:type="gramStart"/>
      <w:r>
        <w:rPr>
          <w:rFonts w:hint="eastAsia"/>
        </w:rPr>
        <w:t>上升沿即可</w:t>
      </w:r>
      <w:proofErr w:type="gramEnd"/>
    </w:p>
    <w:p w:rsidR="00792CE6" w:rsidRDefault="00A95579">
      <w:r>
        <w:rPr>
          <w:rFonts w:hint="eastAsia"/>
        </w:rPr>
        <w:t>6.等待几十微秒时间，读取0x12,如果为1，则标志加载成功，</w:t>
      </w:r>
    </w:p>
    <w:p w:rsidR="00792CE6" w:rsidRDefault="00A95579">
      <w:r>
        <w:rPr>
          <w:rFonts w:hint="eastAsia"/>
        </w:rPr>
        <w:t>7.加载成功后，0x13写0x7,使目标芯片推出SELECTMAP加载模式</w:t>
      </w:r>
    </w:p>
    <w:p w:rsidR="00792CE6" w:rsidRDefault="00792CE6">
      <w:pPr>
        <w:pStyle w:val="ac"/>
        <w:ind w:firstLine="467"/>
      </w:pPr>
    </w:p>
    <w:p w:rsidR="00F52BC4" w:rsidRDefault="00A95579" w:rsidP="00F52BC4">
      <w:pPr>
        <w:pStyle w:val="13"/>
        <w:spacing w:before="174" w:after="174"/>
      </w:pPr>
      <w:bookmarkStart w:id="494" w:name="_Toc95900786"/>
      <w:r>
        <w:rPr>
          <w:rFonts w:hint="eastAsia"/>
        </w:rPr>
        <w:t>软件操作指导</w:t>
      </w:r>
      <w:bookmarkEnd w:id="494"/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891"/>
      </w:tblGrid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PCIE</w:t>
            </w:r>
            <w:r>
              <w:rPr>
                <w:rFonts w:hint="eastAsia"/>
              </w:rPr>
              <w:t>通道号（上传）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通道数据说明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0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原始数据通道</w:t>
            </w:r>
            <w:r>
              <w:rPr>
                <w:rFonts w:hint="eastAsia"/>
              </w:rPr>
              <w:t>0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1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原始数据通道</w:t>
            </w:r>
            <w:r>
              <w:t>1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2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DDC</w:t>
            </w:r>
            <w:r>
              <w:rPr>
                <w:rFonts w:hint="eastAsia"/>
              </w:rPr>
              <w:t>数据通道</w:t>
            </w:r>
            <w:r>
              <w:rPr>
                <w:rFonts w:hint="eastAsia"/>
              </w:rPr>
              <w:t>0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3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DDC</w:t>
            </w:r>
            <w:r>
              <w:rPr>
                <w:rFonts w:hint="eastAsia"/>
              </w:rPr>
              <w:t>数据通道</w:t>
            </w:r>
            <w:r>
              <w:t>1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4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DDC</w:t>
            </w:r>
            <w:r>
              <w:rPr>
                <w:rFonts w:hint="eastAsia"/>
              </w:rPr>
              <w:t>数据通道</w:t>
            </w:r>
            <w:r>
              <w:t>2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DDC</w:t>
            </w:r>
            <w:r>
              <w:rPr>
                <w:rFonts w:hint="eastAsia"/>
              </w:rPr>
              <w:t>数据通道</w:t>
            </w:r>
            <w:r>
              <w:t>3</w:t>
            </w:r>
          </w:p>
        </w:tc>
      </w:tr>
    </w:tbl>
    <w:p w:rsidR="00F52BC4" w:rsidRDefault="00F52BC4" w:rsidP="00F52BC4"/>
    <w:p w:rsidR="00F52BC4" w:rsidRDefault="00F52BC4">
      <w:pPr>
        <w:widowControl/>
        <w:adjustRightInd/>
        <w:snapToGrid/>
        <w:jc w:val="left"/>
      </w:pPr>
      <w:r>
        <w:br w:type="page"/>
      </w:r>
    </w:p>
    <w:p w:rsidR="00F52BC4" w:rsidRDefault="00F52BC4" w:rsidP="00F52BC4"/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891"/>
      </w:tblGrid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t>PCIE</w:t>
            </w:r>
            <w:r>
              <w:rPr>
                <w:rFonts w:hint="eastAsia"/>
              </w:rPr>
              <w:t>通道号（下发）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F7546D">
            <w:pPr>
              <w:pStyle w:val="affff7"/>
              <w:jc w:val="center"/>
            </w:pPr>
            <w:r>
              <w:rPr>
                <w:rFonts w:hint="eastAsia"/>
              </w:rPr>
              <w:t>通道数据说明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03524E">
            <w:pPr>
              <w:pStyle w:val="affff7"/>
              <w:jc w:val="center"/>
            </w:pPr>
            <w:r>
              <w:t>0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03524E">
            <w:pPr>
              <w:pStyle w:val="affff7"/>
              <w:jc w:val="center"/>
            </w:pPr>
            <w:r>
              <w:rPr>
                <w:rFonts w:hint="eastAsia"/>
              </w:rPr>
              <w:t>在线升级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03524E">
            <w:pPr>
              <w:pStyle w:val="affff7"/>
              <w:jc w:val="center"/>
            </w:pPr>
            <w:r>
              <w:t>1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0</w:t>
            </w:r>
            <w:r>
              <w:rPr>
                <w:rFonts w:hint="eastAsia"/>
              </w:rPr>
              <w:t>通道</w:t>
            </w:r>
          </w:p>
        </w:tc>
      </w:tr>
      <w:tr w:rsidR="00F52BC4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03524E">
            <w:pPr>
              <w:pStyle w:val="affff7"/>
              <w:jc w:val="center"/>
            </w:pPr>
            <w:r>
              <w:t>2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C4" w:rsidRDefault="00F52BC4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1</w:t>
            </w:r>
            <w:r>
              <w:rPr>
                <w:rFonts w:hint="eastAsia"/>
              </w:rPr>
              <w:t>通道</w:t>
            </w:r>
          </w:p>
        </w:tc>
      </w:tr>
      <w:tr w:rsidR="0003524E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t>3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2</w:t>
            </w:r>
            <w:r>
              <w:rPr>
                <w:rFonts w:hint="eastAsia"/>
              </w:rPr>
              <w:t>通道</w:t>
            </w:r>
          </w:p>
        </w:tc>
      </w:tr>
      <w:tr w:rsidR="0003524E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t>4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3</w:t>
            </w:r>
            <w:r>
              <w:rPr>
                <w:rFonts w:hint="eastAsia"/>
              </w:rPr>
              <w:t>通道</w:t>
            </w:r>
          </w:p>
        </w:tc>
      </w:tr>
      <w:tr w:rsidR="0003524E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t>5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4</w:t>
            </w:r>
            <w:r>
              <w:rPr>
                <w:rFonts w:hint="eastAsia"/>
              </w:rPr>
              <w:t>通道</w:t>
            </w:r>
          </w:p>
        </w:tc>
      </w:tr>
      <w:tr w:rsidR="0003524E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t>6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5</w:t>
            </w:r>
            <w:r>
              <w:rPr>
                <w:rFonts w:hint="eastAsia"/>
              </w:rPr>
              <w:t>通道</w:t>
            </w:r>
          </w:p>
        </w:tc>
      </w:tr>
      <w:tr w:rsidR="0003524E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6</w:t>
            </w:r>
            <w:r>
              <w:rPr>
                <w:rFonts w:hint="eastAsia"/>
              </w:rPr>
              <w:t>通道</w:t>
            </w:r>
          </w:p>
        </w:tc>
      </w:tr>
      <w:tr w:rsidR="0003524E" w:rsidTr="00F7546D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24E" w:rsidRDefault="0003524E" w:rsidP="0003524E">
            <w:pPr>
              <w:pStyle w:val="affff7"/>
              <w:jc w:val="center"/>
            </w:pPr>
            <w:r>
              <w:rPr>
                <w:rFonts w:hint="eastAsia"/>
              </w:rPr>
              <w:t>回放数据</w:t>
            </w:r>
            <w:r>
              <w:t>7</w:t>
            </w:r>
            <w:r>
              <w:rPr>
                <w:rFonts w:hint="eastAsia"/>
              </w:rPr>
              <w:t>通道</w:t>
            </w:r>
          </w:p>
        </w:tc>
      </w:tr>
    </w:tbl>
    <w:p w:rsidR="00F52BC4" w:rsidRPr="00F52BC4" w:rsidRDefault="00F52BC4" w:rsidP="00F52BC4"/>
    <w:p w:rsidR="00792CE6" w:rsidRDefault="00A95579">
      <w:pPr>
        <w:pStyle w:val="20"/>
      </w:pPr>
      <w:bookmarkStart w:id="495" w:name="_Toc95900787"/>
      <w:r>
        <w:rPr>
          <w:rFonts w:hint="eastAsia"/>
        </w:rPr>
        <w:t>CPU</w:t>
      </w:r>
      <w:r>
        <w:rPr>
          <w:rFonts w:hint="eastAsia"/>
        </w:rPr>
        <w:t>接口配置</w:t>
      </w:r>
      <w:bookmarkEnd w:id="495"/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local bus</w:t>
      </w:r>
      <w:r>
        <w:rPr>
          <w:rFonts w:hint="eastAsia"/>
          <w:color w:val="000000" w:themeColor="text1"/>
        </w:rPr>
        <w:t>接口每次读写片选要求至少持续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个时钟周期。</w:t>
      </w:r>
    </w:p>
    <w:p w:rsidR="00792CE6" w:rsidRDefault="00A95579">
      <w:pPr>
        <w:pStyle w:val="30"/>
      </w:pPr>
      <w:bookmarkStart w:id="496" w:name="_Toc95900788"/>
      <w:r>
        <w:rPr>
          <w:rFonts w:hint="eastAsia"/>
        </w:rPr>
        <w:t>控制寄存器配置</w:t>
      </w:r>
      <w:bookmarkEnd w:id="496"/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对于控制寄存器的配置，不需要特殊操作方式。</w:t>
      </w:r>
      <w:r>
        <w:rPr>
          <w:rFonts w:hint="eastAsia"/>
          <w:color w:val="000000" w:themeColor="text1"/>
        </w:rPr>
        <w:t>CPU</w:t>
      </w:r>
      <w:r>
        <w:rPr>
          <w:rFonts w:hint="eastAsia"/>
          <w:color w:val="000000" w:themeColor="text1"/>
        </w:rPr>
        <w:t>按照</w:t>
      </w:r>
      <w:r>
        <w:rPr>
          <w:rFonts w:hint="eastAsia"/>
          <w:color w:val="000000" w:themeColor="text1"/>
        </w:rPr>
        <w:t>local bus</w:t>
      </w:r>
      <w:r>
        <w:rPr>
          <w:rFonts w:hint="eastAsia"/>
          <w:color w:val="000000" w:themeColor="text1"/>
        </w:rPr>
        <w:t>接口方式进行普通读写操作即可。具体时序参考</w:t>
      </w:r>
      <w:r>
        <w:rPr>
          <w:rFonts w:hint="eastAsia"/>
          <w:color w:val="000000" w:themeColor="text1"/>
        </w:rPr>
        <w:t>local bus</w:t>
      </w:r>
      <w:r>
        <w:rPr>
          <w:rFonts w:hint="eastAsia"/>
          <w:color w:val="000000" w:themeColor="text1"/>
        </w:rPr>
        <w:t>的时序。</w:t>
      </w:r>
      <w:r>
        <w:rPr>
          <w:rFonts w:hint="eastAsia"/>
          <w:color w:val="000000" w:themeColor="text1"/>
        </w:rPr>
        <w:t>CPU</w:t>
      </w:r>
      <w:r>
        <w:rPr>
          <w:rFonts w:hint="eastAsia"/>
          <w:color w:val="000000" w:themeColor="text1"/>
        </w:rPr>
        <w:t>接口提供</w:t>
      </w:r>
      <w:r>
        <w:rPr>
          <w:rFonts w:hint="eastAsia"/>
          <w:color w:val="000000" w:themeColor="text1"/>
        </w:rPr>
        <w:t>32</w:t>
      </w:r>
      <w:r>
        <w:rPr>
          <w:rFonts w:hint="eastAsia"/>
          <w:color w:val="000000" w:themeColor="text1"/>
        </w:rPr>
        <w:t>位数据线操作。</w:t>
      </w:r>
    </w:p>
    <w:p w:rsidR="00792CE6" w:rsidRDefault="00A95579">
      <w:pPr>
        <w:pStyle w:val="30"/>
      </w:pPr>
      <w:bookmarkStart w:id="497" w:name="_Toc95900789"/>
      <w:r>
        <w:rPr>
          <w:rFonts w:hint="eastAsia"/>
        </w:rPr>
        <w:t>硬复位操作指导</w:t>
      </w:r>
      <w:bookmarkEnd w:id="497"/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板上提供给</w:t>
      </w:r>
      <w:r>
        <w:rPr>
          <w:rFonts w:hint="eastAsia"/>
          <w:color w:val="000000" w:themeColor="text1"/>
        </w:rPr>
        <w:t>FPGA</w:t>
      </w:r>
      <w:r>
        <w:rPr>
          <w:rFonts w:hint="eastAsia"/>
          <w:color w:val="000000" w:themeColor="text1"/>
        </w:rPr>
        <w:t>一个硬件复位信号，低有效，从单板的控制</w:t>
      </w:r>
      <w:r>
        <w:rPr>
          <w:rFonts w:hint="eastAsia"/>
          <w:color w:val="000000" w:themeColor="text1"/>
        </w:rPr>
        <w:t>CPLD</w:t>
      </w:r>
      <w:r>
        <w:rPr>
          <w:rFonts w:hint="eastAsia"/>
          <w:color w:val="000000" w:themeColor="text1"/>
        </w:rPr>
        <w:t>产生。</w:t>
      </w:r>
    </w:p>
    <w:p w:rsidR="00792CE6" w:rsidRDefault="00A95579">
      <w:pPr>
        <w:pStyle w:val="30"/>
      </w:pPr>
      <w:bookmarkStart w:id="498" w:name="_Toc95900790"/>
      <w:r>
        <w:rPr>
          <w:rFonts w:hint="eastAsia"/>
        </w:rPr>
        <w:t>初始化程序设计指导</w:t>
      </w:r>
      <w:bookmarkEnd w:id="498"/>
    </w:p>
    <w:p w:rsidR="00792CE6" w:rsidRDefault="00A95579">
      <w:pPr>
        <w:pStyle w:val="a7"/>
        <w:rPr>
          <w:color w:val="000000" w:themeColor="text1"/>
        </w:rPr>
      </w:pPr>
      <w:r>
        <w:rPr>
          <w:rFonts w:hint="eastAsia"/>
          <w:color w:val="000000" w:themeColor="text1"/>
        </w:rPr>
        <w:t>加载逻辑</w:t>
      </w:r>
    </w:p>
    <w:p w:rsidR="00792CE6" w:rsidRDefault="00A95579">
      <w:pPr>
        <w:pStyle w:val="a7"/>
        <w:rPr>
          <w:color w:val="000000" w:themeColor="text1"/>
        </w:rPr>
      </w:pPr>
      <w:r>
        <w:rPr>
          <w:rFonts w:hint="eastAsia"/>
          <w:color w:val="000000" w:themeColor="text1"/>
        </w:rPr>
        <w:t>硬件复位</w:t>
      </w:r>
    </w:p>
    <w:p w:rsidR="00792CE6" w:rsidRDefault="00A95579">
      <w:pPr>
        <w:pStyle w:val="a7"/>
        <w:rPr>
          <w:color w:val="000000" w:themeColor="text1"/>
        </w:rPr>
      </w:pPr>
      <w:r>
        <w:rPr>
          <w:rFonts w:hint="eastAsia"/>
          <w:color w:val="000000" w:themeColor="text1"/>
        </w:rPr>
        <w:t>配置相关控制寄存器</w:t>
      </w:r>
    </w:p>
    <w:p w:rsidR="00792CE6" w:rsidRDefault="00A95579">
      <w:pPr>
        <w:pStyle w:val="30"/>
        <w:rPr>
          <w:color w:val="000000" w:themeColor="text1"/>
        </w:rPr>
      </w:pPr>
      <w:bookmarkStart w:id="499" w:name="_Toc95900791"/>
      <w:r>
        <w:rPr>
          <w:rFonts w:hint="eastAsia"/>
          <w:color w:val="000000" w:themeColor="text1"/>
        </w:rPr>
        <w:t>逻辑全局软复位功能</w:t>
      </w:r>
      <w:bookmarkEnd w:id="499"/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逻辑提供全</w:t>
      </w:r>
      <w:r>
        <w:rPr>
          <w:rFonts w:hint="eastAsia"/>
        </w:rPr>
        <w:t>局软复位功能，具体操作是软件对全局软复位寄存器先写</w:t>
      </w:r>
      <w:r>
        <w:rPr>
          <w:rFonts w:hint="eastAsia"/>
        </w:rPr>
        <w:t>0</w:t>
      </w:r>
      <w:r>
        <w:rPr>
          <w:rFonts w:hint="eastAsia"/>
        </w:rPr>
        <w:t>，后写</w:t>
      </w:r>
      <w:r>
        <w:rPr>
          <w:rFonts w:hint="eastAsia"/>
        </w:rPr>
        <w:t>1</w:t>
      </w:r>
      <w:r>
        <w:rPr>
          <w:rFonts w:hint="eastAsia"/>
        </w:rPr>
        <w:t>，持续</w:t>
      </w:r>
      <w:r>
        <w:rPr>
          <w:rFonts w:hint="eastAsia"/>
        </w:rPr>
        <w:t>100ns</w:t>
      </w:r>
      <w:r>
        <w:rPr>
          <w:rFonts w:hint="eastAsia"/>
        </w:rPr>
        <w:t>以上即可。当</w:t>
      </w:r>
      <w:r>
        <w:rPr>
          <w:rFonts w:hint="eastAsia"/>
          <w:color w:val="000000" w:themeColor="text1"/>
        </w:rPr>
        <w:t>软件下发全局软复位时，将复位除了控制寄存器之外的所有逻辑功能。</w:t>
      </w:r>
    </w:p>
    <w:p w:rsidR="00792CE6" w:rsidRDefault="00A95579">
      <w:pPr>
        <w:pStyle w:val="13"/>
        <w:spacing w:before="174" w:after="174"/>
      </w:pPr>
      <w:bookmarkStart w:id="500" w:name="_Toc95900792"/>
      <w:r>
        <w:rPr>
          <w:rFonts w:hint="eastAsia"/>
        </w:rPr>
        <w:t>管脚说明</w:t>
      </w:r>
      <w:bookmarkEnd w:id="500"/>
    </w:p>
    <w:p w:rsidR="00792CE6" w:rsidRDefault="00A95579">
      <w:pPr>
        <w:pStyle w:val="20"/>
      </w:pPr>
      <w:bookmarkStart w:id="501" w:name="_Toc95900793"/>
      <w:r>
        <w:rPr>
          <w:rFonts w:hint="eastAsia"/>
        </w:rPr>
        <w:t>管脚分布</w:t>
      </w:r>
      <w:bookmarkEnd w:id="501"/>
    </w:p>
    <w:p w:rsidR="00792CE6" w:rsidRDefault="00A95579">
      <w:pPr>
        <w:pStyle w:val="affffc"/>
        <w:ind w:firstLine="467"/>
      </w:pPr>
      <w:r>
        <w:rPr>
          <w:rFonts w:hint="eastAsia"/>
        </w:rPr>
        <w:t>管脚分布如下表所示。</w:t>
      </w:r>
    </w:p>
    <w:p w:rsidR="00792CE6" w:rsidRDefault="00A95579">
      <w:pPr>
        <w:pStyle w:val="a8"/>
      </w:pPr>
      <w:bookmarkStart w:id="502" w:name="_Toc342643106"/>
      <w:bookmarkStart w:id="503" w:name="_Ref424047595"/>
      <w:r>
        <w:rPr>
          <w:rFonts w:hint="eastAsia"/>
        </w:rPr>
        <w:t>管脚分布表</w:t>
      </w:r>
      <w:bookmarkEnd w:id="502"/>
      <w:bookmarkEnd w:id="503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72"/>
        <w:gridCol w:w="1784"/>
        <w:gridCol w:w="1784"/>
        <w:gridCol w:w="1783"/>
        <w:gridCol w:w="1787"/>
      </w:tblGrid>
      <w:tr w:rsidR="00792CE6">
        <w:tc>
          <w:tcPr>
            <w:tcW w:w="20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输出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双向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总计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ddr3_dq[63:0]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6</w:t>
            </w:r>
            <w:r>
              <w:t>4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ddr3_dqs_n[7:0]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ddr3_dqs_p[7:0]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ddr3_addr[15:0]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ddr3_ba[2:0]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ddr3_ras_n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lastRenderedPageBreak/>
              <w:t>ddr3_cas_n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ddr3_we_n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ddr3_reset_n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ddr3_ck_p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ddr3_ck_n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ddr3_cke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ddr3_cs_n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ddr3_dm[7:0]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ddr3_odt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pci_exp_txn</w:t>
            </w:r>
            <w:r>
              <w:rPr>
                <w:rFonts w:hint="eastAsia"/>
              </w:rPr>
              <w:t>[</w:t>
            </w:r>
            <w:r>
              <w:t>7:0]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rPr>
          <w:trHeight w:val="362"/>
        </w:trPr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pci_exp_txp[7</w:t>
            </w:r>
            <w:r>
              <w:rPr>
                <w:rFonts w:hint="eastAsia"/>
              </w:rPr>
              <w:t>:0</w:t>
            </w:r>
            <w:r>
              <w:t>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pci_exp_rxn[7:0]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pci_exp_rxp[7:0]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pcie_clk_p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pcie_clk_n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t>pcie_rst_n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adc0_lvds_clk_p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adc0_lvds_clk_n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adc0_lvds_d0_a_p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adc0_lvds_d0_a_n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adc0_lvds_d1_a_p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adc0_lvds_d1_a_n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adc0_lvds_d0_b_p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adc0_lvds_d0_b_n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adc0_lvds_d1_b_p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adc0_lvds_d1_b_n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adc0_lvds_d0_c_p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adc0_lvds_d0_c_n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adc0_lvds_d1_c_p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adc0_lvds_d1_c_n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adc0_lvds_d0_d_p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adc0_lvds_d0_d_n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adc0_lvds_d1_d_p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adc0_lvds_d1_d_n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adc1_lvds_clk_p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adc1_lvds_clk_n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adc1_lvds_d0_a_p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adc1_lvds_d0_a_n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adc1_lvds_d1_a_p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adc1_lvds_d1_a_n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adc1_lvds_d0_b_p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adc1_lvds_d0_b_n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adc1_lvds_d1_b_p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adc1_lvds_d1_b_n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adc1_lvds_d0_c_p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adc1_lvds_d0_c_n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adc1_lvds_d1_c_p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lastRenderedPageBreak/>
              <w:t>adc1_lvds_d1_c_n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adc1_lvds_d0_d_p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adc1_lvds_d0_d_n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adc1_lvds_d1_d_p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adc1_lvds_d1_d_n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adc_sync_pin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adc_sclk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adc_csb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adc_sdi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clk9516_csb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clk9516_sclk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clk9516_sdi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clk9516_sdo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clk9516_resetn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clk9516_lock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clk_sel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e2p_sda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e2p_scl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fmc_sda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fmc_scl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uart_tx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uart_rx</w:t>
            </w:r>
          </w:p>
        </w:tc>
        <w:tc>
          <w:tcPr>
            <w:tcW w:w="1843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nvgt_pps</w:t>
            </w:r>
          </w:p>
        </w:tc>
        <w:tc>
          <w:tcPr>
            <w:tcW w:w="1843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fpga_clk</w:t>
            </w:r>
          </w:p>
        </w:tc>
        <w:tc>
          <w:tcPr>
            <w:tcW w:w="1843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fpga_rst_n</w:t>
            </w:r>
          </w:p>
        </w:tc>
        <w:tc>
          <w:tcPr>
            <w:tcW w:w="1843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fpga_led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fpga_fan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</w:tcPr>
          <w:p w:rsidR="00792CE6" w:rsidRDefault="00A95579"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</m:oMath>
            </m:oMathPara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792CE6">
            <w:pPr>
              <w:pStyle w:val="affff7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2CE6">
        <w:tc>
          <w:tcPr>
            <w:tcW w:w="2087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</w:t>
            </w:r>
            <w:r>
              <w:rPr>
                <w:rFonts w:ascii="Times New Roman" w:hint="eastAsia"/>
                <w:sz w:val="21"/>
              </w:rPr>
              <w:t>otal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6</w:t>
            </w:r>
            <w:r>
              <w:t>1</w:t>
            </w:r>
          </w:p>
        </w:tc>
        <w:tc>
          <w:tcPr>
            <w:tcW w:w="1842" w:type="dxa"/>
            <w:shd w:val="clear" w:color="auto" w:fill="auto"/>
          </w:tcPr>
          <w:p w:rsidR="00792CE6" w:rsidRDefault="00A95579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6</w:t>
            </w:r>
            <w:r>
              <w:rPr>
                <w:rFonts w:ascii="Times New Roman"/>
              </w:rPr>
              <w:t>6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8</w:t>
            </w:r>
            <w:r>
              <w:t>4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792CE6" w:rsidRDefault="00A95579">
            <w:pPr>
              <w:pStyle w:val="affff7"/>
              <w:jc w:val="center"/>
            </w:pPr>
            <w:r>
              <w:rPr>
                <w:rFonts w:hint="eastAsia"/>
              </w:rPr>
              <w:t>2</w:t>
            </w:r>
            <w:r>
              <w:t>11</w:t>
            </w:r>
          </w:p>
        </w:tc>
      </w:tr>
    </w:tbl>
    <w:p w:rsidR="00792CE6" w:rsidRDefault="00A95579">
      <w:pPr>
        <w:pStyle w:val="affffc"/>
        <w:ind w:firstLine="467"/>
      </w:pPr>
      <w:r>
        <w:rPr>
          <w:rFonts w:hint="eastAsia"/>
        </w:rPr>
        <w:t>总计：</w:t>
      </w:r>
      <w:r>
        <w:rPr>
          <w:color w:val="000000" w:themeColor="text1"/>
        </w:rPr>
        <w:t>211</w:t>
      </w:r>
      <w:r>
        <w:rPr>
          <w:rFonts w:hint="eastAsia"/>
        </w:rPr>
        <w:t xml:space="preserve"> pin</w:t>
      </w:r>
      <w:r>
        <w:rPr>
          <w:rFonts w:hint="eastAsia"/>
        </w:rPr>
        <w:t>。</w:t>
      </w:r>
    </w:p>
    <w:p w:rsidR="00792CE6" w:rsidRDefault="00A95579">
      <w:pPr>
        <w:pStyle w:val="13"/>
        <w:spacing w:before="174" w:after="174"/>
        <w:rPr>
          <w:color w:val="000000" w:themeColor="text1"/>
        </w:rPr>
      </w:pPr>
      <w:bookmarkStart w:id="504" w:name="_Toc422384803"/>
      <w:bookmarkStart w:id="505" w:name="_Toc424047839"/>
      <w:bookmarkStart w:id="506" w:name="_Toc95900794"/>
      <w:r>
        <w:rPr>
          <w:color w:val="000000" w:themeColor="text1"/>
        </w:rPr>
        <w:t>依据或参考文件</w:t>
      </w:r>
      <w:bookmarkEnd w:id="504"/>
      <w:bookmarkEnd w:id="505"/>
      <w:bookmarkEnd w:id="506"/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技术协议</w:t>
      </w:r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研制方案</w:t>
      </w:r>
    </w:p>
    <w:p w:rsidR="00792CE6" w:rsidRDefault="00A95579">
      <w:pPr>
        <w:pStyle w:val="affffc"/>
        <w:ind w:firstLine="467"/>
        <w:rPr>
          <w:color w:val="000000" w:themeColor="text1"/>
        </w:rPr>
      </w:pPr>
      <w:r>
        <w:rPr>
          <w:rFonts w:hint="eastAsia"/>
          <w:color w:val="000000" w:themeColor="text1"/>
        </w:rPr>
        <w:t>逻辑设计说明</w:t>
      </w:r>
    </w:p>
    <w:p w:rsidR="00792CE6" w:rsidRDefault="00A95579">
      <w:pPr>
        <w:pStyle w:val="affffc"/>
        <w:ind w:firstLineChars="0" w:firstLine="0"/>
        <w:rPr>
          <w:color w:val="3333FF"/>
        </w:rPr>
      </w:pPr>
      <w:r>
        <w:rPr>
          <w:noProof/>
          <w:color w:val="3333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313690</wp:posOffset>
                </wp:positionV>
                <wp:extent cx="1685925" cy="9525"/>
                <wp:effectExtent l="9525" t="16510" r="9525" b="1206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85925" cy="952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flip:y;margin-left:170.6pt;margin-top:24.7pt;height:0.75pt;width:132.75pt;z-index:251659264;mso-width-relative:page;mso-height-relative:page;" filled="f" stroked="t" coordsize="21600,21600" o:gfxdata="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fRFqTaAAAACQEA&#10;AA8AAAAAAAAAAQAgAAAAIgAAAGRycy9kb3ducmV2LnhtbFBLAQIUABQAAAAIAIdO4kD86q5e3wEA&#10;AMADAAAOAAAAAAAAAAEAIAAAACkBAABkcnMvZTJvRG9jLnhtbFBLBQYAAAAABgAGAFkBAAB6BQAA&#10;AAA=&#10;">
                <v:fill on="f" focussize="0,0"/>
                <v:stroke weight="1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3333FF"/>
        </w:rPr>
        <w:t xml:space="preserve">                      </w:t>
      </w:r>
    </w:p>
    <w:sectPr w:rsidR="00792CE6">
      <w:headerReference w:type="default" r:id="rId23"/>
      <w:footerReference w:type="default" r:id="rId24"/>
      <w:headerReference w:type="first" r:id="rId25"/>
      <w:footerReference w:type="first" r:id="rId26"/>
      <w:pgSz w:w="11900" w:h="16832"/>
      <w:pgMar w:top="1418" w:right="1134" w:bottom="1418" w:left="1418" w:header="851" w:footer="992" w:gutter="0"/>
      <w:pgNumType w:start="1"/>
      <w:cols w:space="720"/>
      <w:docGrid w:type="linesAndChars" w:linePitch="349" w:charSpace="-1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9E1" w:rsidRDefault="001D09E1">
      <w:r>
        <w:separator/>
      </w:r>
    </w:p>
  </w:endnote>
  <w:endnote w:type="continuationSeparator" w:id="0">
    <w:p w:rsidR="001D09E1" w:rsidRDefault="001D0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CE6" w:rsidRDefault="00A95579">
    <w:pPr>
      <w:pStyle w:val="aff"/>
      <w:pBdr>
        <w:bottom w:val="single" w:sz="4" w:space="1" w:color="auto"/>
      </w:pBdr>
      <w:ind w:firstLine="360"/>
      <w:jc w:val="center"/>
      <w:rPr>
        <w:rFonts w:ascii="楷体_GB2312" w:eastAsia="楷体_GB2312"/>
      </w:rPr>
    </w:pPr>
    <w:r>
      <w:rPr>
        <w:rFonts w:ascii="楷体_GB2312" w:eastAsia="楷体_GB2312" w:hint="eastAsia"/>
        <w:kern w:val="0"/>
        <w:szCs w:val="21"/>
      </w:rPr>
      <w:t xml:space="preserve">第 </w:t>
    </w:r>
    <w:r>
      <w:rPr>
        <w:rFonts w:ascii="楷体_GB2312" w:eastAsia="楷体_GB2312"/>
        <w:kern w:val="0"/>
        <w:szCs w:val="21"/>
      </w:rPr>
      <w:fldChar w:fldCharType="begin"/>
    </w:r>
    <w:r>
      <w:rPr>
        <w:rFonts w:ascii="楷体_GB2312" w:eastAsia="楷体_GB2312"/>
        <w:kern w:val="0"/>
        <w:szCs w:val="21"/>
      </w:rPr>
      <w:instrText xml:space="preserve"> PAGE  </w:instrText>
    </w:r>
    <w:r>
      <w:rPr>
        <w:rFonts w:ascii="楷体_GB2312" w:eastAsia="楷体_GB2312"/>
        <w:kern w:val="0"/>
        <w:szCs w:val="21"/>
      </w:rPr>
      <w:fldChar w:fldCharType="separate"/>
    </w:r>
    <w:r w:rsidR="00912368">
      <w:rPr>
        <w:rFonts w:ascii="楷体_GB2312" w:eastAsia="楷体_GB2312"/>
        <w:noProof/>
        <w:kern w:val="0"/>
        <w:szCs w:val="21"/>
      </w:rPr>
      <w:t>19</w:t>
    </w:r>
    <w:r>
      <w:rPr>
        <w:rFonts w:ascii="楷体_GB2312" w:eastAsia="楷体_GB2312"/>
        <w:kern w:val="0"/>
        <w:szCs w:val="21"/>
      </w:rPr>
      <w:fldChar w:fldCharType="end"/>
    </w:r>
    <w:r>
      <w:rPr>
        <w:rFonts w:ascii="楷体_GB2312" w:eastAsia="楷体_GB2312" w:hint="eastAsia"/>
        <w:kern w:val="0"/>
        <w:szCs w:val="21"/>
      </w:rPr>
      <w:t xml:space="preserve"> 页 共 </w:t>
    </w:r>
    <w:r>
      <w:rPr>
        <w:rFonts w:ascii="楷体_GB2312" w:eastAsia="楷体_GB2312"/>
        <w:kern w:val="0"/>
        <w:szCs w:val="21"/>
      </w:rPr>
      <w:fldChar w:fldCharType="begin"/>
    </w:r>
    <w:r>
      <w:rPr>
        <w:rFonts w:ascii="楷体_GB2312" w:eastAsia="楷体_GB2312"/>
        <w:kern w:val="0"/>
        <w:szCs w:val="21"/>
      </w:rPr>
      <w:instrText xml:space="preserve"> SECTIONPAGES  </w:instrText>
    </w:r>
    <w:r>
      <w:rPr>
        <w:rFonts w:ascii="楷体_GB2312" w:eastAsia="楷体_GB2312"/>
        <w:kern w:val="0"/>
        <w:szCs w:val="21"/>
      </w:rPr>
      <w:fldChar w:fldCharType="separate"/>
    </w:r>
    <w:r w:rsidR="00912368">
      <w:rPr>
        <w:rFonts w:ascii="楷体_GB2312" w:eastAsia="楷体_GB2312"/>
        <w:noProof/>
        <w:kern w:val="0"/>
        <w:szCs w:val="21"/>
      </w:rPr>
      <w:t>73</w:t>
    </w:r>
    <w:r>
      <w:rPr>
        <w:rFonts w:ascii="楷体_GB2312" w:eastAsia="楷体_GB2312"/>
        <w:kern w:val="0"/>
        <w:szCs w:val="21"/>
      </w:rPr>
      <w:fldChar w:fldCharType="end"/>
    </w:r>
    <w:r>
      <w:rPr>
        <w:rFonts w:ascii="楷体_GB2312" w:eastAsia="楷体_GB2312" w:hint="eastAsia"/>
        <w:kern w:val="0"/>
        <w:szCs w:val="21"/>
      </w:rPr>
      <w:t xml:space="preserve"> 页</w:t>
    </w:r>
  </w:p>
  <w:p w:rsidR="00792CE6" w:rsidRDefault="00A95579">
    <w:pPr>
      <w:pStyle w:val="aff"/>
      <w:ind w:firstLine="480"/>
      <w:jc w:val="center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成都博宇利华科技有限公司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CE6" w:rsidRDefault="00A95579">
    <w:pPr>
      <w:pStyle w:val="aff"/>
      <w:pBdr>
        <w:bottom w:val="single" w:sz="4" w:space="1" w:color="auto"/>
      </w:pBdr>
      <w:ind w:firstLine="360"/>
      <w:jc w:val="center"/>
      <w:rPr>
        <w:rFonts w:ascii="楷体_GB2312" w:eastAsia="楷体_GB2312"/>
      </w:rPr>
    </w:pPr>
    <w:r>
      <w:rPr>
        <w:rFonts w:ascii="楷体_GB2312" w:eastAsia="楷体_GB2312" w:hint="eastAsia"/>
        <w:kern w:val="0"/>
        <w:szCs w:val="21"/>
      </w:rPr>
      <w:t xml:space="preserve">第 </w:t>
    </w:r>
    <w:r>
      <w:rPr>
        <w:rFonts w:ascii="楷体_GB2312" w:eastAsia="楷体_GB2312"/>
        <w:kern w:val="0"/>
        <w:szCs w:val="21"/>
      </w:rPr>
      <w:fldChar w:fldCharType="begin"/>
    </w:r>
    <w:r>
      <w:rPr>
        <w:rFonts w:ascii="楷体_GB2312" w:eastAsia="楷体_GB2312"/>
        <w:kern w:val="0"/>
        <w:szCs w:val="21"/>
      </w:rPr>
      <w:instrText xml:space="preserve"> PAGE </w:instrText>
    </w:r>
    <w:r>
      <w:rPr>
        <w:rFonts w:ascii="楷体_GB2312" w:eastAsia="楷体_GB2312"/>
        <w:kern w:val="0"/>
        <w:szCs w:val="21"/>
      </w:rPr>
      <w:fldChar w:fldCharType="separate"/>
    </w:r>
    <w:r>
      <w:rPr>
        <w:rFonts w:ascii="楷体_GB2312" w:eastAsia="楷体_GB2312"/>
        <w:kern w:val="0"/>
        <w:szCs w:val="21"/>
      </w:rPr>
      <w:t>6</w:t>
    </w:r>
    <w:r>
      <w:rPr>
        <w:rFonts w:ascii="楷体_GB2312" w:eastAsia="楷体_GB2312"/>
        <w:kern w:val="0"/>
        <w:szCs w:val="21"/>
      </w:rPr>
      <w:fldChar w:fldCharType="end"/>
    </w:r>
    <w:r>
      <w:rPr>
        <w:rFonts w:ascii="楷体_GB2312" w:eastAsia="楷体_GB2312" w:hint="eastAsia"/>
        <w:kern w:val="0"/>
        <w:szCs w:val="21"/>
      </w:rPr>
      <w:t xml:space="preserve">页 共 </w:t>
    </w:r>
    <w:r>
      <w:rPr>
        <w:rFonts w:ascii="楷体_GB2312" w:eastAsia="楷体_GB2312"/>
        <w:kern w:val="0"/>
        <w:szCs w:val="21"/>
      </w:rPr>
      <w:fldChar w:fldCharType="begin"/>
    </w:r>
    <w:r>
      <w:rPr>
        <w:rFonts w:ascii="楷体_GB2312" w:eastAsia="楷体_GB2312"/>
        <w:kern w:val="0"/>
        <w:szCs w:val="21"/>
      </w:rPr>
      <w:instrText xml:space="preserve"> SECTIONPAGES  </w:instrText>
    </w:r>
    <w:r>
      <w:rPr>
        <w:rFonts w:ascii="楷体_GB2312" w:eastAsia="楷体_GB2312"/>
        <w:kern w:val="0"/>
        <w:szCs w:val="21"/>
      </w:rPr>
      <w:fldChar w:fldCharType="separate"/>
    </w:r>
    <w:r>
      <w:rPr>
        <w:rFonts w:ascii="楷体_GB2312" w:eastAsia="楷体_GB2312"/>
        <w:kern w:val="0"/>
        <w:szCs w:val="21"/>
      </w:rPr>
      <w:t>18</w:t>
    </w:r>
    <w:r>
      <w:rPr>
        <w:rFonts w:ascii="楷体_GB2312" w:eastAsia="楷体_GB2312"/>
        <w:kern w:val="0"/>
        <w:szCs w:val="21"/>
      </w:rPr>
      <w:fldChar w:fldCharType="end"/>
    </w:r>
    <w:r>
      <w:rPr>
        <w:rFonts w:ascii="楷体_GB2312" w:eastAsia="楷体_GB2312" w:hint="eastAsia"/>
        <w:kern w:val="0"/>
        <w:szCs w:val="21"/>
      </w:rPr>
      <w:t xml:space="preserve"> 页</w:t>
    </w:r>
  </w:p>
  <w:p w:rsidR="00792CE6" w:rsidRDefault="00A95579">
    <w:pPr>
      <w:pStyle w:val="aff"/>
      <w:ind w:firstLine="480"/>
      <w:jc w:val="center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成都智明达数字设备有限公司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9E1" w:rsidRDefault="001D09E1">
      <w:r>
        <w:separator/>
      </w:r>
    </w:p>
  </w:footnote>
  <w:footnote w:type="continuationSeparator" w:id="0">
    <w:p w:rsidR="001D09E1" w:rsidRDefault="001D0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CE6" w:rsidRDefault="006F1976" w:rsidP="006F1976">
    <w:pPr>
      <w:pStyle w:val="aff1"/>
      <w:ind w:firstLine="420"/>
      <w:rPr>
        <w:rFonts w:ascii="楷体_GB2312" w:eastAsia="楷体_GB2312"/>
        <w:sz w:val="21"/>
        <w:szCs w:val="21"/>
      </w:rPr>
    </w:pPr>
    <w:r>
      <w:rPr>
        <w:rFonts w:ascii="楷体_GB2312" w:eastAsia="楷体_GB2312"/>
        <w:sz w:val="21"/>
        <w:szCs w:val="21"/>
      </w:rPr>
      <w:t>BHD-B504</w:t>
    </w:r>
    <w:r>
      <w:rPr>
        <w:rFonts w:ascii="楷体_GB2312" w:eastAsia="楷体_GB2312" w:hint="eastAsia"/>
        <w:sz w:val="21"/>
        <w:szCs w:val="21"/>
      </w:rPr>
      <w:t xml:space="preserve"> </w:t>
    </w:r>
    <w:r w:rsidR="00A95579">
      <w:rPr>
        <w:rFonts w:ascii="楷体_GB2312" w:eastAsia="楷体_GB2312" w:hint="eastAsia"/>
        <w:sz w:val="21"/>
        <w:szCs w:val="21"/>
      </w:rPr>
      <w:t>逻辑用户</w:t>
    </w:r>
    <w:r w:rsidR="00A95579">
      <w:rPr>
        <w:rFonts w:ascii="楷体_GB2312" w:eastAsia="楷体_GB2312"/>
        <w:sz w:val="21"/>
        <w:szCs w:val="21"/>
      </w:rPr>
      <w:t>手册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CE6" w:rsidRDefault="00A95579">
    <w:pPr>
      <w:pStyle w:val="aff1"/>
      <w:rPr>
        <w:rFonts w:ascii="楷体_GB2312" w:eastAsia="楷体_GB2312"/>
        <w:sz w:val="21"/>
        <w:szCs w:val="21"/>
      </w:rPr>
    </w:pPr>
    <w:r>
      <w:rPr>
        <w:rFonts w:ascii="楷体_GB2312" w:eastAsia="楷体_GB2312" w:hint="eastAsia"/>
        <w:sz w:val="21"/>
        <w:szCs w:val="21"/>
      </w:rPr>
      <w:t>ZMD/</w:t>
    </w:r>
    <w:r>
      <w:fldChar w:fldCharType="begin"/>
    </w:r>
    <w:r>
      <w:instrText xml:space="preserve"> REF  产品型号 \h  \* MERGEFORMAT </w:instrText>
    </w:r>
    <w:r>
      <w:fldChar w:fldCharType="separate"/>
    </w:r>
    <w:r>
      <w:rPr>
        <w:rFonts w:hint="eastAsia"/>
        <w:b/>
        <w:bCs/>
      </w:rPr>
      <w:t>错误!未找到引用源。</w:t>
    </w:r>
    <w:r>
      <w:fldChar w:fldCharType="end"/>
    </w:r>
    <w:r>
      <w:fldChar w:fldCharType="begin"/>
    </w:r>
    <w:r>
      <w:instrText xml:space="preserve"> REF  文档名  \* MERGEFORMAT </w:instrText>
    </w:r>
    <w:r>
      <w:fldChar w:fldCharType="separate"/>
    </w:r>
    <w:r>
      <w:rPr>
        <w:rFonts w:hint="eastAsia"/>
        <w:b/>
        <w:bCs/>
      </w:rPr>
      <w:t>错误!未找到引用源。</w:t>
    </w:r>
    <w:r>
      <w:rPr>
        <w:rFonts w:ascii="楷体_GB2312" w:eastAsia="楷体_GB2312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79FB"/>
    <w:multiLevelType w:val="multilevel"/>
    <w:tmpl w:val="019979FB"/>
    <w:lvl w:ilvl="0">
      <w:start w:val="1"/>
      <w:numFmt w:val="upperLetter"/>
      <w:pStyle w:val="Z"/>
      <w:suff w:val="space"/>
      <w:lvlText w:val="附录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napToGrid w:val="0"/>
        <w:kern w:val="0"/>
        <w:sz w:val="24"/>
      </w:rPr>
    </w:lvl>
    <w:lvl w:ilvl="1">
      <w:start w:val="1"/>
      <w:numFmt w:val="decimal"/>
      <w:pStyle w:val="a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napToGrid w:val="0"/>
        <w:kern w:val="0"/>
        <w:sz w:val="24"/>
      </w:rPr>
    </w:lvl>
    <w:lvl w:ilvl="2">
      <w:start w:val="1"/>
      <w:numFmt w:val="decimal"/>
      <w:pStyle w:val="a0"/>
      <w:suff w:val="space"/>
      <w:lvlText w:val="%1.%2.%3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szCs w:val="24"/>
      </w:rPr>
    </w:lvl>
    <w:lvl w:ilvl="3">
      <w:start w:val="1"/>
      <w:numFmt w:val="decimal"/>
      <w:pStyle w:val="a1"/>
      <w:suff w:val="space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Restart w:val="1"/>
      <w:pStyle w:val="a2"/>
      <w:suff w:val="space"/>
      <w:lvlText w:val="表%1.%5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lvlRestart w:val="1"/>
      <w:pStyle w:val="a3"/>
      <w:suff w:val="space"/>
      <w:lvlText w:val="图%1.%6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6">
      <w:start w:val="1"/>
      <w:numFmt w:val="decimal"/>
      <w:pStyle w:val="a4"/>
      <w:suff w:val="nothing"/>
      <w:lvlText w:val="%1.%2.%3.%4.%7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7">
      <w:start w:val="1"/>
      <w:numFmt w:val="decimal"/>
      <w:pStyle w:val="a5"/>
      <w:lvlText w:val="%1.%2.%3.%4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 w15:restartNumberingAfterBreak="0">
    <w:nsid w:val="03423D23"/>
    <w:multiLevelType w:val="multilevel"/>
    <w:tmpl w:val="03423D23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52B6C04"/>
    <w:multiLevelType w:val="multilevel"/>
    <w:tmpl w:val="052B6C04"/>
    <w:lvl w:ilvl="0">
      <w:start w:val="1"/>
      <w:numFmt w:val="decimal"/>
      <w:pStyle w:val="1"/>
      <w:lvlText w:val="表 %1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5757F4B"/>
    <w:multiLevelType w:val="multilevel"/>
    <w:tmpl w:val="05757F4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EC6C13"/>
    <w:multiLevelType w:val="multilevel"/>
    <w:tmpl w:val="08EC6C13"/>
    <w:lvl w:ilvl="0">
      <w:start w:val="1"/>
      <w:numFmt w:val="decimal"/>
      <w:pStyle w:val="a6"/>
      <w:lvlText w:val="A.%1"/>
      <w:lvlJc w:val="center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AC7424"/>
    <w:multiLevelType w:val="multilevel"/>
    <w:tmpl w:val="16AC7424"/>
    <w:lvl w:ilvl="0">
      <w:start w:val="1"/>
      <w:numFmt w:val="decimal"/>
      <w:pStyle w:val="10"/>
      <w:lvlText w:val="图 %1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18B17521"/>
    <w:multiLevelType w:val="multilevel"/>
    <w:tmpl w:val="18B17521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BEC5575"/>
    <w:multiLevelType w:val="multilevel"/>
    <w:tmpl w:val="1BEC5575"/>
    <w:lvl w:ilvl="0">
      <w:start w:val="1"/>
      <w:numFmt w:val="lowerLetter"/>
      <w:pStyle w:val="a7"/>
      <w:lvlText w:val="%1) "/>
      <w:lvlJc w:val="left"/>
      <w:pPr>
        <w:tabs>
          <w:tab w:val="left" w:pos="907"/>
        </w:tabs>
        <w:ind w:left="907" w:hanging="425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8" w15:restartNumberingAfterBreak="0">
    <w:nsid w:val="29072DD5"/>
    <w:multiLevelType w:val="multilevel"/>
    <w:tmpl w:val="29072DD5"/>
    <w:lvl w:ilvl="0">
      <w:start w:val="1"/>
      <w:numFmt w:val="decimal"/>
      <w:pStyle w:val="3"/>
      <w:lvlText w:val="图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i w:val="0"/>
        <w:snapToGrid w:val="0"/>
        <w:color w:val="auto"/>
        <w:kern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2D1536D2"/>
    <w:multiLevelType w:val="multilevel"/>
    <w:tmpl w:val="2D1536D2"/>
    <w:lvl w:ilvl="0">
      <w:start w:val="1"/>
      <w:numFmt w:val="decimal"/>
      <w:pStyle w:val="4"/>
      <w:lvlText w:val="图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2D8F770A"/>
    <w:multiLevelType w:val="multilevel"/>
    <w:tmpl w:val="2D8F770A"/>
    <w:lvl w:ilvl="0">
      <w:start w:val="1"/>
      <w:numFmt w:val="decimal"/>
      <w:pStyle w:val="a8"/>
      <w:lvlText w:val="表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2F5F0873"/>
    <w:multiLevelType w:val="multilevel"/>
    <w:tmpl w:val="2F5F0873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17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47804ED8"/>
    <w:multiLevelType w:val="multilevel"/>
    <w:tmpl w:val="47804ED8"/>
    <w:lvl w:ilvl="0">
      <w:start w:val="1"/>
      <w:numFmt w:val="decimal"/>
      <w:pStyle w:val="11"/>
      <w:lvlText w:val="%1)"/>
      <w:lvlJc w:val="left"/>
      <w:pPr>
        <w:tabs>
          <w:tab w:val="left" w:pos="1356"/>
        </w:tabs>
        <w:ind w:left="1356" w:hanging="42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lang w:bidi="ar-SA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</w:rPr>
    </w:lvl>
    <w:lvl w:ilvl="1">
      <w:start w:val="1"/>
      <w:numFmt w:val="decimal"/>
      <w:lvlText w:val="%2)"/>
      <w:lvlJc w:val="left"/>
      <w:pPr>
        <w:tabs>
          <w:tab w:val="left" w:pos="1356"/>
        </w:tabs>
        <w:ind w:left="1356" w:hanging="420"/>
      </w:pPr>
      <w:rPr>
        <w:rFonts w:ascii="宋体" w:eastAsia="宋体" w:hAnsi="宋体" w:cs="Arial" w:hint="eastAsia"/>
        <w:b w:val="0"/>
        <w:i w:val="0"/>
        <w:sz w:val="20"/>
        <w:szCs w:val="21"/>
      </w:rPr>
    </w:lvl>
    <w:lvl w:ilvl="2">
      <w:start w:val="1"/>
      <w:numFmt w:val="decimal"/>
      <w:lvlText w:val="(%3)"/>
      <w:lvlJc w:val="left"/>
      <w:pPr>
        <w:tabs>
          <w:tab w:val="left" w:pos="97"/>
        </w:tabs>
        <w:ind w:left="1775" w:hanging="419"/>
      </w:pPr>
      <w:rPr>
        <w:rFonts w:ascii="宋体" w:eastAsia="宋体" w:hAnsi="宋体" w:cs="Arial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195"/>
        </w:tabs>
        <w:ind w:left="2195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614"/>
        </w:tabs>
        <w:ind w:left="2614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039"/>
        </w:tabs>
        <w:ind w:left="303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459"/>
        </w:tabs>
        <w:ind w:left="3453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878"/>
        </w:tabs>
        <w:ind w:left="3873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98"/>
        </w:tabs>
        <w:ind w:left="4298" w:hanging="420"/>
      </w:pPr>
      <w:rPr>
        <w:rFonts w:hint="eastAsia"/>
      </w:rPr>
    </w:lvl>
  </w:abstractNum>
  <w:abstractNum w:abstractNumId="13" w15:restartNumberingAfterBreak="0">
    <w:nsid w:val="47D91BF0"/>
    <w:multiLevelType w:val="multilevel"/>
    <w:tmpl w:val="47D91BF0"/>
    <w:lvl w:ilvl="0">
      <w:start w:val="1"/>
      <w:numFmt w:val="decimal"/>
      <w:pStyle w:val="12"/>
      <w:lvlText w:val="%1"/>
      <w:lvlJc w:val="left"/>
      <w:pPr>
        <w:tabs>
          <w:tab w:val="left" w:pos="227"/>
        </w:tabs>
        <w:ind w:left="0" w:firstLine="0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573F46A5"/>
    <w:multiLevelType w:val="multilevel"/>
    <w:tmpl w:val="573F46A5"/>
    <w:lvl w:ilvl="0">
      <w:start w:val="1"/>
      <w:numFmt w:val="decimal"/>
      <w:pStyle w:val="2"/>
      <w:lvlText w:val="表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5B0A694C"/>
    <w:multiLevelType w:val="multilevel"/>
    <w:tmpl w:val="5B0A694C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7F2066F"/>
    <w:multiLevelType w:val="multilevel"/>
    <w:tmpl w:val="67F2066F"/>
    <w:lvl w:ilvl="0">
      <w:start w:val="1"/>
      <w:numFmt w:val="decimal"/>
      <w:pStyle w:val="a9"/>
      <w:lvlText w:val="图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i w:val="0"/>
        <w:snapToGrid w:val="0"/>
        <w:color w:val="auto"/>
        <w:kern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6CEA2025"/>
    <w:multiLevelType w:val="multilevel"/>
    <w:tmpl w:val="6CEA2025"/>
    <w:lvl w:ilvl="0">
      <w:start w:val="1"/>
      <w:numFmt w:val="decimal"/>
      <w:pStyle w:val="13"/>
      <w:suff w:val="space"/>
      <w:lvlText w:val="%1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snapToGrid w:val="0"/>
        <w:spacing w:val="0"/>
        <w:w w:val="100"/>
        <w:kern w:val="0"/>
        <w:position w:val="0"/>
        <w:sz w:val="24"/>
      </w:rPr>
    </w:lvl>
    <w:lvl w:ilvl="1">
      <w:start w:val="1"/>
      <w:numFmt w:val="decimal"/>
      <w:pStyle w:val="20"/>
      <w:suff w:val="space"/>
      <w:lvlText w:val="%1.%2 "/>
      <w:lvlJc w:val="left"/>
      <w:pPr>
        <w:ind w:left="0" w:firstLine="0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</w:rPr>
    </w:lvl>
    <w:lvl w:ilvl="2">
      <w:start w:val="1"/>
      <w:numFmt w:val="decimal"/>
      <w:pStyle w:val="30"/>
      <w:suff w:val="space"/>
      <w:lvlText w:val="%1.%2.%3 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pStyle w:val="40"/>
      <w:suff w:val="space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lvlText w:val="%1%2.%3.%4.%5.%6　"/>
      <w:lvlJc w:val="left"/>
      <w:pPr>
        <w:tabs>
          <w:tab w:val="left" w:pos="1908"/>
        </w:tabs>
        <w:ind w:left="468" w:firstLine="0"/>
      </w:pPr>
      <w:rPr>
        <w:rFonts w:ascii="宋体" w:eastAsia="宋体" w:hAnsi="Times New Roman" w:hint="eastAsia"/>
        <w:b w:val="0"/>
        <w:i w:val="0"/>
        <w:sz w:val="24"/>
      </w:rPr>
    </w:lvl>
    <w:lvl w:ilvl="6">
      <w:start w:val="1"/>
      <w:numFmt w:val="decimal"/>
      <w:suff w:val="nothing"/>
      <w:lvlText w:val="%1%2.%3.%4.%5.%6.%7　"/>
      <w:lvlJc w:val="left"/>
      <w:pPr>
        <w:ind w:left="468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819"/>
        </w:tabs>
        <w:ind w:left="4437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45"/>
        </w:tabs>
        <w:ind w:left="5145" w:hanging="1700"/>
      </w:pPr>
      <w:rPr>
        <w:rFonts w:hint="eastAsia"/>
      </w:rPr>
    </w:lvl>
  </w:abstractNum>
  <w:abstractNum w:abstractNumId="18" w15:restartNumberingAfterBreak="0">
    <w:nsid w:val="7F6E7BAF"/>
    <w:multiLevelType w:val="multilevel"/>
    <w:tmpl w:val="7F6E7BAF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cs="Times New Roman" w:hint="eastAsia"/>
        <w:b w:val="0"/>
        <w:i w:val="0"/>
        <w:color w:val="000000"/>
        <w:sz w:val="24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cs="Arial" w:hint="eastAsia"/>
        <w:b w:val="0"/>
        <w:i w:val="0"/>
        <w:sz w:val="20"/>
        <w:szCs w:val="21"/>
      </w:rPr>
    </w:lvl>
    <w:lvl w:ilvl="2">
      <w:start w:val="1"/>
      <w:numFmt w:val="decimal"/>
      <w:pStyle w:val="aa"/>
      <w:lvlText w:val="(%3)"/>
      <w:lvlJc w:val="left"/>
      <w:pPr>
        <w:tabs>
          <w:tab w:val="left" w:pos="0"/>
        </w:tabs>
        <w:ind w:left="1678" w:hanging="419"/>
      </w:pPr>
      <w:rPr>
        <w:rFonts w:ascii="Times New Roman" w:eastAsia="宋体" w:hAnsi="Times New Roman" w:cs="Arial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num w:numId="1">
    <w:abstractNumId w:val="17"/>
  </w:num>
  <w:num w:numId="2">
    <w:abstractNumId w:val="0"/>
  </w:num>
  <w:num w:numId="3">
    <w:abstractNumId w:val="18"/>
  </w:num>
  <w:num w:numId="4">
    <w:abstractNumId w:val="10"/>
  </w:num>
  <w:num w:numId="5">
    <w:abstractNumId w:val="13"/>
  </w:num>
  <w:num w:numId="6">
    <w:abstractNumId w:val="4"/>
  </w:num>
  <w:num w:numId="7">
    <w:abstractNumId w:val="16"/>
  </w:num>
  <w:num w:numId="8">
    <w:abstractNumId w:val="12"/>
  </w:num>
  <w:num w:numId="9">
    <w:abstractNumId w:val="7"/>
  </w:num>
  <w:num w:numId="10">
    <w:abstractNumId w:val="14"/>
  </w:num>
  <w:num w:numId="11">
    <w:abstractNumId w:val="5"/>
  </w:num>
  <w:num w:numId="12">
    <w:abstractNumId w:val="8"/>
  </w:num>
  <w:num w:numId="13">
    <w:abstractNumId w:val="9"/>
  </w:num>
  <w:num w:numId="14">
    <w:abstractNumId w:val="2"/>
  </w:num>
  <w:num w:numId="15">
    <w:abstractNumId w:val="11"/>
  </w:num>
  <w:num w:numId="16">
    <w:abstractNumId w:val="3"/>
  </w:num>
  <w:num w:numId="17">
    <w:abstractNumId w:val="15"/>
  </w:num>
  <w:num w:numId="18">
    <w:abstractNumId w:val="6"/>
  </w:num>
  <w:num w:numId="19">
    <w:abstractNumId w:val="1"/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proofState w:grammar="clean"/>
  <w:attachedTemplate r:id="rId1"/>
  <w:linkStyles/>
  <w:defaultTabStop w:val="720"/>
  <w:doNotHyphenateCaps/>
  <w:drawingGridHorizontalSpacing w:val="117"/>
  <w:drawingGridVerticalSpacing w:val="349"/>
  <w:doNotShadeFormData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wMWI3YjcxMjE1NmEwNjNlNDA2ZTViNzY0NGNhMjYifQ=="/>
  </w:docVars>
  <w:rsids>
    <w:rsidRoot w:val="0013387D"/>
    <w:rsid w:val="00003F82"/>
    <w:rsid w:val="00004887"/>
    <w:rsid w:val="00006021"/>
    <w:rsid w:val="00012CE6"/>
    <w:rsid w:val="00015632"/>
    <w:rsid w:val="00017430"/>
    <w:rsid w:val="00022C95"/>
    <w:rsid w:val="0002484A"/>
    <w:rsid w:val="00030D47"/>
    <w:rsid w:val="00032A53"/>
    <w:rsid w:val="00034755"/>
    <w:rsid w:val="0003524E"/>
    <w:rsid w:val="000420ED"/>
    <w:rsid w:val="00043268"/>
    <w:rsid w:val="00045CEB"/>
    <w:rsid w:val="00046457"/>
    <w:rsid w:val="000610F2"/>
    <w:rsid w:val="000633B1"/>
    <w:rsid w:val="00063B05"/>
    <w:rsid w:val="00064E7E"/>
    <w:rsid w:val="00066174"/>
    <w:rsid w:val="0006723F"/>
    <w:rsid w:val="000700D8"/>
    <w:rsid w:val="00072BD5"/>
    <w:rsid w:val="00092BB4"/>
    <w:rsid w:val="000945D0"/>
    <w:rsid w:val="00094E29"/>
    <w:rsid w:val="00094E49"/>
    <w:rsid w:val="00094FBA"/>
    <w:rsid w:val="000A3721"/>
    <w:rsid w:val="000A6E13"/>
    <w:rsid w:val="000B649A"/>
    <w:rsid w:val="000C2489"/>
    <w:rsid w:val="000C5952"/>
    <w:rsid w:val="000D6432"/>
    <w:rsid w:val="000E47AB"/>
    <w:rsid w:val="000F530E"/>
    <w:rsid w:val="000F6372"/>
    <w:rsid w:val="00105FFD"/>
    <w:rsid w:val="00111205"/>
    <w:rsid w:val="00113658"/>
    <w:rsid w:val="001159C6"/>
    <w:rsid w:val="0013230F"/>
    <w:rsid w:val="0013387D"/>
    <w:rsid w:val="00136771"/>
    <w:rsid w:val="001555F6"/>
    <w:rsid w:val="00157201"/>
    <w:rsid w:val="001574C2"/>
    <w:rsid w:val="00160952"/>
    <w:rsid w:val="00164D88"/>
    <w:rsid w:val="00184CF6"/>
    <w:rsid w:val="0018652E"/>
    <w:rsid w:val="0018776E"/>
    <w:rsid w:val="00187D7E"/>
    <w:rsid w:val="00190DBF"/>
    <w:rsid w:val="00191449"/>
    <w:rsid w:val="001915CA"/>
    <w:rsid w:val="001A09E6"/>
    <w:rsid w:val="001A1F56"/>
    <w:rsid w:val="001A2591"/>
    <w:rsid w:val="001A2683"/>
    <w:rsid w:val="001A3A92"/>
    <w:rsid w:val="001A6DF2"/>
    <w:rsid w:val="001B6E6C"/>
    <w:rsid w:val="001C4A05"/>
    <w:rsid w:val="001C4CF3"/>
    <w:rsid w:val="001C5C08"/>
    <w:rsid w:val="001D09E1"/>
    <w:rsid w:val="001E067E"/>
    <w:rsid w:val="001E32C5"/>
    <w:rsid w:val="001E6011"/>
    <w:rsid w:val="001E7217"/>
    <w:rsid w:val="001F0383"/>
    <w:rsid w:val="001F0B07"/>
    <w:rsid w:val="001F2703"/>
    <w:rsid w:val="001F6F72"/>
    <w:rsid w:val="002001F1"/>
    <w:rsid w:val="002054F5"/>
    <w:rsid w:val="00205CE4"/>
    <w:rsid w:val="002064A2"/>
    <w:rsid w:val="00206E1A"/>
    <w:rsid w:val="0021103D"/>
    <w:rsid w:val="002126FA"/>
    <w:rsid w:val="00215570"/>
    <w:rsid w:val="00223473"/>
    <w:rsid w:val="002268B6"/>
    <w:rsid w:val="00237555"/>
    <w:rsid w:val="002419EE"/>
    <w:rsid w:val="00253CE9"/>
    <w:rsid w:val="00255F3C"/>
    <w:rsid w:val="00260BDC"/>
    <w:rsid w:val="00262CEF"/>
    <w:rsid w:val="00266E87"/>
    <w:rsid w:val="00271329"/>
    <w:rsid w:val="00271C2E"/>
    <w:rsid w:val="002806AC"/>
    <w:rsid w:val="00282A9C"/>
    <w:rsid w:val="002842C7"/>
    <w:rsid w:val="00284734"/>
    <w:rsid w:val="00285D9D"/>
    <w:rsid w:val="002933C0"/>
    <w:rsid w:val="002A473E"/>
    <w:rsid w:val="002A66B0"/>
    <w:rsid w:val="002A7982"/>
    <w:rsid w:val="002A7BCE"/>
    <w:rsid w:val="002B4E2E"/>
    <w:rsid w:val="002B7437"/>
    <w:rsid w:val="002C3293"/>
    <w:rsid w:val="002C3E0A"/>
    <w:rsid w:val="002C4C1F"/>
    <w:rsid w:val="002D14A9"/>
    <w:rsid w:val="002D2209"/>
    <w:rsid w:val="002D2FE3"/>
    <w:rsid w:val="002D3503"/>
    <w:rsid w:val="002D539D"/>
    <w:rsid w:val="002D7C68"/>
    <w:rsid w:val="002E04B3"/>
    <w:rsid w:val="002F759C"/>
    <w:rsid w:val="00300343"/>
    <w:rsid w:val="00300A0C"/>
    <w:rsid w:val="003033E7"/>
    <w:rsid w:val="0030357C"/>
    <w:rsid w:val="0031072A"/>
    <w:rsid w:val="003154CD"/>
    <w:rsid w:val="00316B97"/>
    <w:rsid w:val="00322C77"/>
    <w:rsid w:val="003230ED"/>
    <w:rsid w:val="00323162"/>
    <w:rsid w:val="00327257"/>
    <w:rsid w:val="00343FCE"/>
    <w:rsid w:val="00351A0D"/>
    <w:rsid w:val="003556E2"/>
    <w:rsid w:val="00357056"/>
    <w:rsid w:val="00357283"/>
    <w:rsid w:val="00357AEA"/>
    <w:rsid w:val="00365B50"/>
    <w:rsid w:val="00372328"/>
    <w:rsid w:val="00377DB7"/>
    <w:rsid w:val="0038005E"/>
    <w:rsid w:val="00392EAA"/>
    <w:rsid w:val="0039396D"/>
    <w:rsid w:val="00394DFF"/>
    <w:rsid w:val="00397D8A"/>
    <w:rsid w:val="003B3E5A"/>
    <w:rsid w:val="003C02E8"/>
    <w:rsid w:val="003C0F3C"/>
    <w:rsid w:val="003C5831"/>
    <w:rsid w:val="003C78E3"/>
    <w:rsid w:val="003D3682"/>
    <w:rsid w:val="003D5E7C"/>
    <w:rsid w:val="003E45E3"/>
    <w:rsid w:val="003F0054"/>
    <w:rsid w:val="003F029D"/>
    <w:rsid w:val="003F7345"/>
    <w:rsid w:val="003F7D3D"/>
    <w:rsid w:val="0040143A"/>
    <w:rsid w:val="00404BDC"/>
    <w:rsid w:val="00406E42"/>
    <w:rsid w:val="004108D2"/>
    <w:rsid w:val="00411D8D"/>
    <w:rsid w:val="00414A11"/>
    <w:rsid w:val="00420877"/>
    <w:rsid w:val="0042576B"/>
    <w:rsid w:val="00427DA6"/>
    <w:rsid w:val="00427E6F"/>
    <w:rsid w:val="00436B3C"/>
    <w:rsid w:val="0044333A"/>
    <w:rsid w:val="0045102C"/>
    <w:rsid w:val="00451069"/>
    <w:rsid w:val="00452147"/>
    <w:rsid w:val="0045394A"/>
    <w:rsid w:val="004544C0"/>
    <w:rsid w:val="00454B15"/>
    <w:rsid w:val="0045549C"/>
    <w:rsid w:val="00457703"/>
    <w:rsid w:val="0047336A"/>
    <w:rsid w:val="00480A02"/>
    <w:rsid w:val="004825FB"/>
    <w:rsid w:val="00486C88"/>
    <w:rsid w:val="004A46B7"/>
    <w:rsid w:val="004A4773"/>
    <w:rsid w:val="004B1737"/>
    <w:rsid w:val="004B3BD5"/>
    <w:rsid w:val="004C2894"/>
    <w:rsid w:val="004C2F60"/>
    <w:rsid w:val="004C3D04"/>
    <w:rsid w:val="004D31AF"/>
    <w:rsid w:val="004D4C50"/>
    <w:rsid w:val="004E1DA3"/>
    <w:rsid w:val="004E203B"/>
    <w:rsid w:val="004E2B1A"/>
    <w:rsid w:val="004E6D2D"/>
    <w:rsid w:val="004F5B7D"/>
    <w:rsid w:val="004F68A5"/>
    <w:rsid w:val="00501B43"/>
    <w:rsid w:val="00506CAE"/>
    <w:rsid w:val="005139DE"/>
    <w:rsid w:val="005204EF"/>
    <w:rsid w:val="005239B9"/>
    <w:rsid w:val="00527673"/>
    <w:rsid w:val="00532FF8"/>
    <w:rsid w:val="00543EC9"/>
    <w:rsid w:val="005446E7"/>
    <w:rsid w:val="00547716"/>
    <w:rsid w:val="005530C8"/>
    <w:rsid w:val="00554745"/>
    <w:rsid w:val="00562D08"/>
    <w:rsid w:val="00562E04"/>
    <w:rsid w:val="00562E6D"/>
    <w:rsid w:val="005634C0"/>
    <w:rsid w:val="0056453A"/>
    <w:rsid w:val="0057333A"/>
    <w:rsid w:val="00574E96"/>
    <w:rsid w:val="005827A2"/>
    <w:rsid w:val="0058475C"/>
    <w:rsid w:val="00585B02"/>
    <w:rsid w:val="00590F32"/>
    <w:rsid w:val="00592245"/>
    <w:rsid w:val="00597A65"/>
    <w:rsid w:val="005A1178"/>
    <w:rsid w:val="005A4DAF"/>
    <w:rsid w:val="005A59F4"/>
    <w:rsid w:val="005C4B1F"/>
    <w:rsid w:val="005D00AD"/>
    <w:rsid w:val="005D362C"/>
    <w:rsid w:val="005E028C"/>
    <w:rsid w:val="005F5C09"/>
    <w:rsid w:val="00602275"/>
    <w:rsid w:val="00602D82"/>
    <w:rsid w:val="006147EA"/>
    <w:rsid w:val="00620279"/>
    <w:rsid w:val="00624730"/>
    <w:rsid w:val="00625F3B"/>
    <w:rsid w:val="00630123"/>
    <w:rsid w:val="00634577"/>
    <w:rsid w:val="006433A4"/>
    <w:rsid w:val="006461A5"/>
    <w:rsid w:val="006472FD"/>
    <w:rsid w:val="0065316C"/>
    <w:rsid w:val="0065399D"/>
    <w:rsid w:val="00654282"/>
    <w:rsid w:val="006568DB"/>
    <w:rsid w:val="00657AD0"/>
    <w:rsid w:val="00657D61"/>
    <w:rsid w:val="006619BF"/>
    <w:rsid w:val="006622D4"/>
    <w:rsid w:val="00662DC2"/>
    <w:rsid w:val="00671734"/>
    <w:rsid w:val="006737A9"/>
    <w:rsid w:val="0068188A"/>
    <w:rsid w:val="00681E88"/>
    <w:rsid w:val="00682F90"/>
    <w:rsid w:val="00684D77"/>
    <w:rsid w:val="006A14A6"/>
    <w:rsid w:val="006A1B3D"/>
    <w:rsid w:val="006A4726"/>
    <w:rsid w:val="006A577B"/>
    <w:rsid w:val="006C1A79"/>
    <w:rsid w:val="006C31C4"/>
    <w:rsid w:val="006D0C78"/>
    <w:rsid w:val="006E1447"/>
    <w:rsid w:val="006E1D72"/>
    <w:rsid w:val="006E2BFC"/>
    <w:rsid w:val="006E6F7A"/>
    <w:rsid w:val="006F1976"/>
    <w:rsid w:val="006F4429"/>
    <w:rsid w:val="006F721B"/>
    <w:rsid w:val="006F7EA6"/>
    <w:rsid w:val="007162E0"/>
    <w:rsid w:val="007263F5"/>
    <w:rsid w:val="0072662D"/>
    <w:rsid w:val="00727C9C"/>
    <w:rsid w:val="00730056"/>
    <w:rsid w:val="00740D00"/>
    <w:rsid w:val="007430D0"/>
    <w:rsid w:val="00746879"/>
    <w:rsid w:val="0075601E"/>
    <w:rsid w:val="00756404"/>
    <w:rsid w:val="0076134B"/>
    <w:rsid w:val="00766EC8"/>
    <w:rsid w:val="00772C29"/>
    <w:rsid w:val="007820BC"/>
    <w:rsid w:val="007825B5"/>
    <w:rsid w:val="007832ED"/>
    <w:rsid w:val="00785118"/>
    <w:rsid w:val="0078523C"/>
    <w:rsid w:val="00785FEC"/>
    <w:rsid w:val="00792738"/>
    <w:rsid w:val="00792CE6"/>
    <w:rsid w:val="007952C4"/>
    <w:rsid w:val="007A0EAA"/>
    <w:rsid w:val="007A199A"/>
    <w:rsid w:val="007A45AE"/>
    <w:rsid w:val="007B09D3"/>
    <w:rsid w:val="007B17F7"/>
    <w:rsid w:val="007B4728"/>
    <w:rsid w:val="007B7AB1"/>
    <w:rsid w:val="007C0021"/>
    <w:rsid w:val="007C0ED0"/>
    <w:rsid w:val="007C1C3B"/>
    <w:rsid w:val="007C379E"/>
    <w:rsid w:val="007C501B"/>
    <w:rsid w:val="007C547B"/>
    <w:rsid w:val="007C6A15"/>
    <w:rsid w:val="007D0F17"/>
    <w:rsid w:val="007D1257"/>
    <w:rsid w:val="007D3D28"/>
    <w:rsid w:val="007E2A87"/>
    <w:rsid w:val="007F1535"/>
    <w:rsid w:val="007F4AE5"/>
    <w:rsid w:val="0081155C"/>
    <w:rsid w:val="00811569"/>
    <w:rsid w:val="00812300"/>
    <w:rsid w:val="00812821"/>
    <w:rsid w:val="008145F2"/>
    <w:rsid w:val="008153A1"/>
    <w:rsid w:val="00817707"/>
    <w:rsid w:val="00817AF1"/>
    <w:rsid w:val="0082011E"/>
    <w:rsid w:val="00821DEF"/>
    <w:rsid w:val="00823566"/>
    <w:rsid w:val="00830C77"/>
    <w:rsid w:val="00833105"/>
    <w:rsid w:val="008340A8"/>
    <w:rsid w:val="0083526E"/>
    <w:rsid w:val="00850FAD"/>
    <w:rsid w:val="008526B5"/>
    <w:rsid w:val="00855B47"/>
    <w:rsid w:val="008560A9"/>
    <w:rsid w:val="00861CA5"/>
    <w:rsid w:val="0086497D"/>
    <w:rsid w:val="0089656E"/>
    <w:rsid w:val="00896B19"/>
    <w:rsid w:val="0089733A"/>
    <w:rsid w:val="008A5101"/>
    <w:rsid w:val="008A5EA1"/>
    <w:rsid w:val="008A6FE6"/>
    <w:rsid w:val="008B34C8"/>
    <w:rsid w:val="008B3C21"/>
    <w:rsid w:val="008C6F90"/>
    <w:rsid w:val="008C7CCE"/>
    <w:rsid w:val="008D6615"/>
    <w:rsid w:val="008D7522"/>
    <w:rsid w:val="008D7847"/>
    <w:rsid w:val="008E34DA"/>
    <w:rsid w:val="008E500F"/>
    <w:rsid w:val="008E663B"/>
    <w:rsid w:val="008F3299"/>
    <w:rsid w:val="008F69B0"/>
    <w:rsid w:val="009039F8"/>
    <w:rsid w:val="00904B0D"/>
    <w:rsid w:val="00905685"/>
    <w:rsid w:val="009069A5"/>
    <w:rsid w:val="00906E41"/>
    <w:rsid w:val="00912368"/>
    <w:rsid w:val="0091641C"/>
    <w:rsid w:val="00921A90"/>
    <w:rsid w:val="009250B4"/>
    <w:rsid w:val="009350DB"/>
    <w:rsid w:val="009468EA"/>
    <w:rsid w:val="0095428B"/>
    <w:rsid w:val="009613EB"/>
    <w:rsid w:val="0096253F"/>
    <w:rsid w:val="00963BD0"/>
    <w:rsid w:val="0097436B"/>
    <w:rsid w:val="009811F6"/>
    <w:rsid w:val="00983652"/>
    <w:rsid w:val="00990AA9"/>
    <w:rsid w:val="00997765"/>
    <w:rsid w:val="009A6084"/>
    <w:rsid w:val="009A6930"/>
    <w:rsid w:val="009B19F5"/>
    <w:rsid w:val="009B4BC6"/>
    <w:rsid w:val="009B5300"/>
    <w:rsid w:val="009B77EB"/>
    <w:rsid w:val="009C0A21"/>
    <w:rsid w:val="009C3B0F"/>
    <w:rsid w:val="009C71C4"/>
    <w:rsid w:val="009D5136"/>
    <w:rsid w:val="009D5DB4"/>
    <w:rsid w:val="009D62BA"/>
    <w:rsid w:val="009E7986"/>
    <w:rsid w:val="009F141B"/>
    <w:rsid w:val="009F780E"/>
    <w:rsid w:val="00A004E3"/>
    <w:rsid w:val="00A013E7"/>
    <w:rsid w:val="00A049EA"/>
    <w:rsid w:val="00A07206"/>
    <w:rsid w:val="00A12B7F"/>
    <w:rsid w:val="00A21B91"/>
    <w:rsid w:val="00A22C46"/>
    <w:rsid w:val="00A23593"/>
    <w:rsid w:val="00A35AF3"/>
    <w:rsid w:val="00A400E1"/>
    <w:rsid w:val="00A55D1A"/>
    <w:rsid w:val="00A64977"/>
    <w:rsid w:val="00A81766"/>
    <w:rsid w:val="00A82C53"/>
    <w:rsid w:val="00A85020"/>
    <w:rsid w:val="00A87B26"/>
    <w:rsid w:val="00A95579"/>
    <w:rsid w:val="00A9748C"/>
    <w:rsid w:val="00AA4DFE"/>
    <w:rsid w:val="00AA5722"/>
    <w:rsid w:val="00AB1FE9"/>
    <w:rsid w:val="00AC19AA"/>
    <w:rsid w:val="00AC6B9A"/>
    <w:rsid w:val="00AC7597"/>
    <w:rsid w:val="00AD5D3D"/>
    <w:rsid w:val="00AE52EA"/>
    <w:rsid w:val="00AF0F0D"/>
    <w:rsid w:val="00AF6041"/>
    <w:rsid w:val="00AF63E4"/>
    <w:rsid w:val="00AF7D8D"/>
    <w:rsid w:val="00B06904"/>
    <w:rsid w:val="00B10180"/>
    <w:rsid w:val="00B22038"/>
    <w:rsid w:val="00B3066C"/>
    <w:rsid w:val="00B32AFB"/>
    <w:rsid w:val="00B34B03"/>
    <w:rsid w:val="00B40D1C"/>
    <w:rsid w:val="00B46DFD"/>
    <w:rsid w:val="00B47DAF"/>
    <w:rsid w:val="00B50D06"/>
    <w:rsid w:val="00B52356"/>
    <w:rsid w:val="00B52390"/>
    <w:rsid w:val="00B54D16"/>
    <w:rsid w:val="00B60216"/>
    <w:rsid w:val="00B6516C"/>
    <w:rsid w:val="00B75433"/>
    <w:rsid w:val="00B76EC2"/>
    <w:rsid w:val="00B779EA"/>
    <w:rsid w:val="00B825CE"/>
    <w:rsid w:val="00B83942"/>
    <w:rsid w:val="00B92B45"/>
    <w:rsid w:val="00B934EE"/>
    <w:rsid w:val="00B935CF"/>
    <w:rsid w:val="00B95B4F"/>
    <w:rsid w:val="00B975F9"/>
    <w:rsid w:val="00BB77A9"/>
    <w:rsid w:val="00BC7BC8"/>
    <w:rsid w:val="00BD09A2"/>
    <w:rsid w:val="00BD6473"/>
    <w:rsid w:val="00BD6543"/>
    <w:rsid w:val="00BD7DAF"/>
    <w:rsid w:val="00BE2971"/>
    <w:rsid w:val="00BE2E15"/>
    <w:rsid w:val="00BE5399"/>
    <w:rsid w:val="00BF3E31"/>
    <w:rsid w:val="00C0164C"/>
    <w:rsid w:val="00C10936"/>
    <w:rsid w:val="00C20014"/>
    <w:rsid w:val="00C4344D"/>
    <w:rsid w:val="00C479F4"/>
    <w:rsid w:val="00C50092"/>
    <w:rsid w:val="00C55D6B"/>
    <w:rsid w:val="00C60A04"/>
    <w:rsid w:val="00C60BD2"/>
    <w:rsid w:val="00C60DB6"/>
    <w:rsid w:val="00C60FFF"/>
    <w:rsid w:val="00C661BB"/>
    <w:rsid w:val="00C7059A"/>
    <w:rsid w:val="00C71A69"/>
    <w:rsid w:val="00C72A4F"/>
    <w:rsid w:val="00C72A91"/>
    <w:rsid w:val="00C741F1"/>
    <w:rsid w:val="00C75C0B"/>
    <w:rsid w:val="00C86356"/>
    <w:rsid w:val="00C90DEF"/>
    <w:rsid w:val="00C92DCD"/>
    <w:rsid w:val="00C97F71"/>
    <w:rsid w:val="00CA2753"/>
    <w:rsid w:val="00CA2D93"/>
    <w:rsid w:val="00CA6EFC"/>
    <w:rsid w:val="00CA7383"/>
    <w:rsid w:val="00CB7C5F"/>
    <w:rsid w:val="00CC25B3"/>
    <w:rsid w:val="00CC5B42"/>
    <w:rsid w:val="00CC666B"/>
    <w:rsid w:val="00CD3B2D"/>
    <w:rsid w:val="00CD5E38"/>
    <w:rsid w:val="00CD6A91"/>
    <w:rsid w:val="00CD7956"/>
    <w:rsid w:val="00CE391F"/>
    <w:rsid w:val="00CE565F"/>
    <w:rsid w:val="00CF2D62"/>
    <w:rsid w:val="00D00C1E"/>
    <w:rsid w:val="00D10EED"/>
    <w:rsid w:val="00D13DF9"/>
    <w:rsid w:val="00D17A86"/>
    <w:rsid w:val="00D21880"/>
    <w:rsid w:val="00D21F18"/>
    <w:rsid w:val="00D24EA7"/>
    <w:rsid w:val="00D342AD"/>
    <w:rsid w:val="00D347DC"/>
    <w:rsid w:val="00D356FE"/>
    <w:rsid w:val="00D429A0"/>
    <w:rsid w:val="00D450D0"/>
    <w:rsid w:val="00D45A58"/>
    <w:rsid w:val="00D45CF2"/>
    <w:rsid w:val="00D50695"/>
    <w:rsid w:val="00D531B7"/>
    <w:rsid w:val="00D609D0"/>
    <w:rsid w:val="00D62013"/>
    <w:rsid w:val="00D62BDB"/>
    <w:rsid w:val="00D6345A"/>
    <w:rsid w:val="00D66298"/>
    <w:rsid w:val="00D6636A"/>
    <w:rsid w:val="00D7071A"/>
    <w:rsid w:val="00D73528"/>
    <w:rsid w:val="00D73E38"/>
    <w:rsid w:val="00D8164D"/>
    <w:rsid w:val="00D83CB4"/>
    <w:rsid w:val="00D968F0"/>
    <w:rsid w:val="00DA09A4"/>
    <w:rsid w:val="00DA2017"/>
    <w:rsid w:val="00DB0EE6"/>
    <w:rsid w:val="00DB3ACA"/>
    <w:rsid w:val="00DB67D1"/>
    <w:rsid w:val="00DC15E5"/>
    <w:rsid w:val="00DD1F9F"/>
    <w:rsid w:val="00DD3B10"/>
    <w:rsid w:val="00DD57DD"/>
    <w:rsid w:val="00DD72D8"/>
    <w:rsid w:val="00DF40F1"/>
    <w:rsid w:val="00DF5388"/>
    <w:rsid w:val="00E03DAB"/>
    <w:rsid w:val="00E04190"/>
    <w:rsid w:val="00E04575"/>
    <w:rsid w:val="00E102AE"/>
    <w:rsid w:val="00E210B6"/>
    <w:rsid w:val="00E26EB9"/>
    <w:rsid w:val="00E27BE3"/>
    <w:rsid w:val="00E33992"/>
    <w:rsid w:val="00E43663"/>
    <w:rsid w:val="00E43921"/>
    <w:rsid w:val="00E46D6B"/>
    <w:rsid w:val="00E52969"/>
    <w:rsid w:val="00E555F2"/>
    <w:rsid w:val="00E661AE"/>
    <w:rsid w:val="00E71A0F"/>
    <w:rsid w:val="00E76401"/>
    <w:rsid w:val="00E83635"/>
    <w:rsid w:val="00E96CAF"/>
    <w:rsid w:val="00E97BD9"/>
    <w:rsid w:val="00EA437E"/>
    <w:rsid w:val="00EA489F"/>
    <w:rsid w:val="00EA58D9"/>
    <w:rsid w:val="00EB3A6A"/>
    <w:rsid w:val="00EB5E7A"/>
    <w:rsid w:val="00EB5F3A"/>
    <w:rsid w:val="00EB5FDF"/>
    <w:rsid w:val="00EC737B"/>
    <w:rsid w:val="00EC7537"/>
    <w:rsid w:val="00ED03D3"/>
    <w:rsid w:val="00ED4F13"/>
    <w:rsid w:val="00ED50D8"/>
    <w:rsid w:val="00ED7E8F"/>
    <w:rsid w:val="00EE29B6"/>
    <w:rsid w:val="00EE6102"/>
    <w:rsid w:val="00EF3DE6"/>
    <w:rsid w:val="00EF3E23"/>
    <w:rsid w:val="00EF788F"/>
    <w:rsid w:val="00F00E1D"/>
    <w:rsid w:val="00F02A2B"/>
    <w:rsid w:val="00F03C4E"/>
    <w:rsid w:val="00F04E36"/>
    <w:rsid w:val="00F05EE9"/>
    <w:rsid w:val="00F12DF5"/>
    <w:rsid w:val="00F16C32"/>
    <w:rsid w:val="00F21E04"/>
    <w:rsid w:val="00F22689"/>
    <w:rsid w:val="00F3135F"/>
    <w:rsid w:val="00F31BAB"/>
    <w:rsid w:val="00F4107E"/>
    <w:rsid w:val="00F4278B"/>
    <w:rsid w:val="00F52BC4"/>
    <w:rsid w:val="00F562DC"/>
    <w:rsid w:val="00F638F5"/>
    <w:rsid w:val="00F652C0"/>
    <w:rsid w:val="00F66E4D"/>
    <w:rsid w:val="00F70E8A"/>
    <w:rsid w:val="00F72BD1"/>
    <w:rsid w:val="00F745C0"/>
    <w:rsid w:val="00F8098A"/>
    <w:rsid w:val="00F84E0C"/>
    <w:rsid w:val="00F92E00"/>
    <w:rsid w:val="00F93FCA"/>
    <w:rsid w:val="00F9410B"/>
    <w:rsid w:val="00FA6DB9"/>
    <w:rsid w:val="00FB09D6"/>
    <w:rsid w:val="00FB1279"/>
    <w:rsid w:val="00FB1F1E"/>
    <w:rsid w:val="00FB3334"/>
    <w:rsid w:val="00FB334A"/>
    <w:rsid w:val="00FC6455"/>
    <w:rsid w:val="00FD168D"/>
    <w:rsid w:val="00FD1890"/>
    <w:rsid w:val="00FD5616"/>
    <w:rsid w:val="00FE0146"/>
    <w:rsid w:val="00FE0189"/>
    <w:rsid w:val="00FE5867"/>
    <w:rsid w:val="00FE79E1"/>
    <w:rsid w:val="00FF17BD"/>
    <w:rsid w:val="00FF1B91"/>
    <w:rsid w:val="00FF33BA"/>
    <w:rsid w:val="256863B8"/>
    <w:rsid w:val="30DC1345"/>
    <w:rsid w:val="391F6596"/>
    <w:rsid w:val="40714893"/>
    <w:rsid w:val="4C0C60C0"/>
    <w:rsid w:val="53384E63"/>
    <w:rsid w:val="58C65E5A"/>
    <w:rsid w:val="58FD49FE"/>
    <w:rsid w:val="59A95196"/>
    <w:rsid w:val="603F1DCF"/>
    <w:rsid w:val="6C727294"/>
    <w:rsid w:val="6E0057A7"/>
    <w:rsid w:val="71D127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88346"/>
  <w15:docId w15:val="{1CF4420A-FBC3-4BA1-9376-5BAF3AF0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/>
    <w:lsdException w:name="toc 7" w:uiPriority="39" w:qFormat="1"/>
    <w:lsdException w:name="toc 8" w:uiPriority="39" w:qFormat="1"/>
    <w:lsdException w:name="toc 9" w:uiPriority="39" w:qFormat="1"/>
    <w:lsdException w:name="Normal Indent" w:uiPriority="0" w:qFormat="1"/>
    <w:lsdException w:name="footnote text" w:semiHidden="1" w:unhideWhenUsed="1"/>
    <w:lsdException w:name="annotation text" w:semiHidden="1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b">
    <w:name w:val="Normal"/>
    <w:qFormat/>
    <w:pPr>
      <w:widowControl w:val="0"/>
      <w:adjustRightInd w:val="0"/>
      <w:snapToGrid w:val="0"/>
      <w:jc w:val="both"/>
    </w:pPr>
    <w:rPr>
      <w:rFonts w:ascii="宋体"/>
      <w:kern w:val="24"/>
      <w:sz w:val="24"/>
    </w:rPr>
  </w:style>
  <w:style w:type="paragraph" w:styleId="13">
    <w:name w:val="heading 1"/>
    <w:aliases w:val="Z,章,章节,第一层,标题1,名称,一、黑小三,一、宋小三"/>
    <w:basedOn w:val="ab"/>
    <w:next w:val="ab"/>
    <w:link w:val="14"/>
    <w:qFormat/>
    <w:pPr>
      <w:keepNext/>
      <w:keepLines/>
      <w:widowControl/>
      <w:numPr>
        <w:numId w:val="1"/>
      </w:numPr>
      <w:tabs>
        <w:tab w:val="left" w:pos="504"/>
      </w:tabs>
      <w:snapToGrid/>
      <w:spacing w:beforeLines="50" w:before="50" w:afterLines="50" w:after="50" w:line="300" w:lineRule="auto"/>
      <w:outlineLvl w:val="0"/>
    </w:pPr>
    <w:rPr>
      <w:rFonts w:ascii="Times New Roman"/>
      <w:b/>
      <w:kern w:val="0"/>
      <w:szCs w:val="24"/>
    </w:rPr>
  </w:style>
  <w:style w:type="paragraph" w:styleId="20">
    <w:name w:val="heading 2"/>
    <w:aliases w:val="Z2,第一层条,第二层,节名,h2,2,（一）黑小三,条,（一）宋小三"/>
    <w:basedOn w:val="ab"/>
    <w:next w:val="ab"/>
    <w:link w:val="21"/>
    <w:qFormat/>
    <w:pPr>
      <w:keepNext/>
      <w:keepLines/>
      <w:widowControl/>
      <w:numPr>
        <w:ilvl w:val="1"/>
        <w:numId w:val="1"/>
      </w:numPr>
      <w:snapToGrid/>
      <w:spacing w:line="300" w:lineRule="auto"/>
      <w:outlineLvl w:val="1"/>
    </w:pPr>
    <w:rPr>
      <w:rFonts w:ascii="Times New Roman"/>
      <w:b/>
      <w:kern w:val="0"/>
      <w:szCs w:val="24"/>
    </w:rPr>
  </w:style>
  <w:style w:type="paragraph" w:styleId="30">
    <w:name w:val="heading 3"/>
    <w:aliases w:val="Z3,第二层条,标题 3 Char1,标题 3 Char Char,标题 3 Char1 Char,标题 3 Char Char Char Char,标题 3 Char1 Char1,标题 3 Char Char Char1,标题 3 Char1 Char Char,标题 3 Char Char Char Char Char,标题 3 Char Char Char,分节,标题9,1.1.1 标题 3,第三层,h3,论文标题 2,1.黑小三,标题3,1.1.1"/>
    <w:basedOn w:val="ab"/>
    <w:next w:val="ac"/>
    <w:link w:val="31"/>
    <w:qFormat/>
    <w:pPr>
      <w:keepNext/>
      <w:keepLines/>
      <w:widowControl/>
      <w:numPr>
        <w:ilvl w:val="2"/>
        <w:numId w:val="1"/>
      </w:numPr>
      <w:tabs>
        <w:tab w:val="left" w:pos="882"/>
      </w:tabs>
      <w:adjustRightInd/>
      <w:snapToGrid/>
      <w:spacing w:line="300" w:lineRule="auto"/>
      <w:jc w:val="left"/>
      <w:outlineLvl w:val="2"/>
    </w:pPr>
    <w:rPr>
      <w:rFonts w:ascii="Times New Roman"/>
      <w:b/>
      <w:kern w:val="0"/>
      <w:szCs w:val="24"/>
    </w:rPr>
  </w:style>
  <w:style w:type="paragraph" w:styleId="40">
    <w:name w:val="heading 4"/>
    <w:aliases w:val="Z4,第三层条,第四层,(１)黑小三,(１)宋小三,分分节"/>
    <w:basedOn w:val="ab"/>
    <w:next w:val="ab"/>
    <w:link w:val="41"/>
    <w:qFormat/>
    <w:pPr>
      <w:keepNext/>
      <w:numPr>
        <w:ilvl w:val="3"/>
        <w:numId w:val="1"/>
      </w:numPr>
      <w:snapToGrid/>
      <w:spacing w:line="300" w:lineRule="auto"/>
      <w:outlineLvl w:val="3"/>
    </w:pPr>
    <w:rPr>
      <w:rFonts w:ascii="Times New Roman"/>
      <w:bCs/>
      <w:kern w:val="0"/>
      <w:szCs w:val="24"/>
    </w:rPr>
  </w:style>
  <w:style w:type="paragraph" w:styleId="5">
    <w:name w:val="heading 5"/>
    <w:aliases w:val="Z5"/>
    <w:basedOn w:val="ab"/>
    <w:next w:val="ab"/>
    <w:link w:val="50"/>
    <w:qFormat/>
    <w:pPr>
      <w:keepNext/>
      <w:numPr>
        <w:ilvl w:val="4"/>
        <w:numId w:val="1"/>
      </w:numPr>
      <w:snapToGrid/>
      <w:spacing w:line="300" w:lineRule="auto"/>
      <w:jc w:val="left"/>
      <w:outlineLvl w:val="4"/>
    </w:pPr>
    <w:rPr>
      <w:rFonts w:ascii="Times New Roman"/>
      <w:kern w:val="0"/>
      <w:szCs w:val="24"/>
    </w:rPr>
  </w:style>
  <w:style w:type="paragraph" w:styleId="6">
    <w:name w:val="heading 6"/>
    <w:basedOn w:val="ab"/>
    <w:next w:val="ab"/>
    <w:link w:val="60"/>
    <w:qFormat/>
    <w:pPr>
      <w:keepNext/>
      <w:keepLines/>
      <w:tabs>
        <w:tab w:val="left" w:pos="1152"/>
      </w:tabs>
      <w:adjustRightInd/>
      <w:snapToGrid/>
      <w:spacing w:line="300" w:lineRule="auto"/>
      <w:outlineLvl w:val="5"/>
    </w:pPr>
    <w:rPr>
      <w:rFonts w:ascii="Times New Roman"/>
      <w:bCs/>
      <w:kern w:val="2"/>
      <w:szCs w:val="24"/>
    </w:rPr>
  </w:style>
  <w:style w:type="paragraph" w:styleId="7">
    <w:name w:val="heading 7"/>
    <w:basedOn w:val="ab"/>
    <w:next w:val="ab"/>
    <w:link w:val="70"/>
    <w:qFormat/>
    <w:pPr>
      <w:keepNext/>
      <w:keepLines/>
      <w:tabs>
        <w:tab w:val="left" w:pos="1296"/>
      </w:tabs>
      <w:adjustRightInd/>
      <w:snapToGrid/>
      <w:spacing w:before="240" w:after="64" w:line="320" w:lineRule="auto"/>
      <w:ind w:left="1296" w:hanging="1296"/>
      <w:outlineLvl w:val="6"/>
    </w:pPr>
    <w:rPr>
      <w:rFonts w:ascii="Times New Roman"/>
      <w:b/>
      <w:bCs/>
      <w:kern w:val="2"/>
      <w:szCs w:val="24"/>
    </w:rPr>
  </w:style>
  <w:style w:type="paragraph" w:styleId="8">
    <w:name w:val="heading 8"/>
    <w:basedOn w:val="ab"/>
    <w:next w:val="ab"/>
    <w:link w:val="80"/>
    <w:qFormat/>
    <w:pPr>
      <w:keepNext/>
      <w:keepLines/>
      <w:tabs>
        <w:tab w:val="left" w:pos="1440"/>
      </w:tabs>
      <w:adjustRightInd/>
      <w:snapToGrid/>
      <w:spacing w:before="240" w:after="64" w:line="320" w:lineRule="auto"/>
      <w:ind w:left="1440" w:hanging="1440"/>
      <w:outlineLvl w:val="7"/>
    </w:pPr>
    <w:rPr>
      <w:rFonts w:ascii="Arial" w:eastAsia="黑体" w:hAnsi="Arial"/>
      <w:kern w:val="2"/>
      <w:szCs w:val="24"/>
    </w:rPr>
  </w:style>
  <w:style w:type="paragraph" w:styleId="9">
    <w:name w:val="heading 9"/>
    <w:basedOn w:val="ab"/>
    <w:next w:val="ab"/>
    <w:link w:val="90"/>
    <w:qFormat/>
    <w:pPr>
      <w:keepNext/>
      <w:keepLines/>
      <w:tabs>
        <w:tab w:val="left" w:pos="1584"/>
      </w:tabs>
      <w:adjustRightInd/>
      <w:snapToGrid/>
      <w:spacing w:before="240" w:after="64" w:line="320" w:lineRule="auto"/>
      <w:ind w:left="1584" w:hanging="1584"/>
      <w:outlineLvl w:val="8"/>
    </w:pPr>
    <w:rPr>
      <w:rFonts w:ascii="Arial" w:eastAsia="黑体" w:hAnsi="Arial"/>
      <w:kern w:val="2"/>
      <w:sz w:val="21"/>
      <w:szCs w:val="21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c">
    <w:name w:val="Normal Indent"/>
    <w:basedOn w:val="ab"/>
    <w:qFormat/>
    <w:pPr>
      <w:snapToGrid/>
      <w:ind w:firstLineChars="200" w:firstLine="470"/>
    </w:pPr>
    <w:rPr>
      <w:kern w:val="0"/>
      <w:szCs w:val="24"/>
    </w:rPr>
  </w:style>
  <w:style w:type="paragraph" w:styleId="71">
    <w:name w:val="toc 7"/>
    <w:basedOn w:val="ab"/>
    <w:next w:val="ab"/>
    <w:uiPriority w:val="39"/>
    <w:qFormat/>
    <w:pPr>
      <w:ind w:left="1440"/>
      <w:jc w:val="left"/>
    </w:pPr>
    <w:rPr>
      <w:rFonts w:ascii="Times New Roman"/>
      <w:sz w:val="18"/>
      <w:szCs w:val="18"/>
    </w:rPr>
  </w:style>
  <w:style w:type="paragraph" w:styleId="af0">
    <w:name w:val="caption"/>
    <w:basedOn w:val="ab"/>
    <w:next w:val="ab"/>
    <w:link w:val="af1"/>
    <w:qFormat/>
    <w:pPr>
      <w:jc w:val="center"/>
    </w:pPr>
    <w:rPr>
      <w:rFonts w:ascii="Times New Roman" w:cs="Arial"/>
    </w:rPr>
  </w:style>
  <w:style w:type="paragraph" w:styleId="af2">
    <w:name w:val="List Bullet"/>
    <w:basedOn w:val="ab"/>
    <w:semiHidden/>
    <w:qFormat/>
    <w:pPr>
      <w:tabs>
        <w:tab w:val="left" w:pos="851"/>
      </w:tabs>
      <w:spacing w:line="360" w:lineRule="auto"/>
      <w:ind w:left="851"/>
    </w:pPr>
    <w:rPr>
      <w:rFonts w:ascii="Arial" w:hAnsi="Arial"/>
      <w:sz w:val="21"/>
      <w:szCs w:val="21"/>
    </w:rPr>
  </w:style>
  <w:style w:type="paragraph" w:styleId="af3">
    <w:name w:val="Document Map"/>
    <w:basedOn w:val="ab"/>
    <w:link w:val="af4"/>
    <w:semiHidden/>
    <w:qFormat/>
  </w:style>
  <w:style w:type="paragraph" w:styleId="af5">
    <w:name w:val="annotation text"/>
    <w:basedOn w:val="ab"/>
    <w:link w:val="af6"/>
    <w:semiHidden/>
    <w:qFormat/>
    <w:pPr>
      <w:jc w:val="left"/>
    </w:pPr>
    <w:rPr>
      <w:sz w:val="21"/>
    </w:rPr>
  </w:style>
  <w:style w:type="paragraph" w:styleId="af7">
    <w:name w:val="Body Text"/>
    <w:basedOn w:val="ab"/>
    <w:link w:val="af8"/>
    <w:qFormat/>
    <w:pPr>
      <w:adjustRightInd/>
      <w:snapToGrid/>
      <w:spacing w:after="120"/>
    </w:pPr>
    <w:rPr>
      <w:rFonts w:ascii="Times New Roman"/>
      <w:kern w:val="2"/>
      <w:sz w:val="21"/>
    </w:rPr>
  </w:style>
  <w:style w:type="paragraph" w:styleId="af9">
    <w:name w:val="Body Text Indent"/>
    <w:basedOn w:val="ab"/>
    <w:link w:val="afa"/>
    <w:semiHidden/>
    <w:qFormat/>
    <w:pPr>
      <w:adjustRightInd/>
      <w:snapToGrid/>
      <w:ind w:firstLine="720"/>
    </w:pPr>
    <w:rPr>
      <w:rFonts w:ascii="Times New Roman"/>
      <w:kern w:val="2"/>
      <w:sz w:val="28"/>
      <w:szCs w:val="24"/>
    </w:rPr>
  </w:style>
  <w:style w:type="paragraph" w:styleId="51">
    <w:name w:val="toc 5"/>
    <w:basedOn w:val="ab"/>
    <w:next w:val="ab"/>
    <w:uiPriority w:val="39"/>
    <w:qFormat/>
    <w:pPr>
      <w:tabs>
        <w:tab w:val="right" w:leader="dot" w:pos="9344"/>
      </w:tabs>
      <w:jc w:val="left"/>
    </w:pPr>
    <w:rPr>
      <w:rFonts w:ascii="Times New Roman"/>
      <w:szCs w:val="18"/>
    </w:rPr>
  </w:style>
  <w:style w:type="paragraph" w:styleId="32">
    <w:name w:val="toc 3"/>
    <w:basedOn w:val="ab"/>
    <w:next w:val="ab"/>
    <w:uiPriority w:val="39"/>
    <w:qFormat/>
    <w:pPr>
      <w:adjustRightInd/>
    </w:pPr>
    <w:rPr>
      <w:rFonts w:ascii="Times New Roman"/>
      <w:kern w:val="2"/>
      <w:szCs w:val="22"/>
    </w:rPr>
  </w:style>
  <w:style w:type="paragraph" w:styleId="afb">
    <w:name w:val="Plain Text"/>
    <w:basedOn w:val="ab"/>
    <w:link w:val="afc"/>
    <w:semiHidden/>
    <w:unhideWhenUsed/>
    <w:qFormat/>
    <w:pPr>
      <w:adjustRightInd/>
      <w:snapToGrid/>
    </w:pPr>
    <w:rPr>
      <w:rFonts w:hAnsi="Courier New"/>
      <w:kern w:val="2"/>
      <w:sz w:val="21"/>
      <w:szCs w:val="21"/>
      <w:lang w:val="zh-CN"/>
    </w:rPr>
  </w:style>
  <w:style w:type="paragraph" w:styleId="81">
    <w:name w:val="toc 8"/>
    <w:basedOn w:val="ab"/>
    <w:next w:val="ab"/>
    <w:uiPriority w:val="39"/>
    <w:qFormat/>
    <w:pPr>
      <w:ind w:left="1680"/>
      <w:jc w:val="left"/>
    </w:pPr>
    <w:rPr>
      <w:rFonts w:ascii="Times New Roman"/>
      <w:sz w:val="18"/>
      <w:szCs w:val="18"/>
    </w:rPr>
  </w:style>
  <w:style w:type="paragraph" w:styleId="22">
    <w:name w:val="Body Text Indent 2"/>
    <w:basedOn w:val="ab"/>
    <w:link w:val="23"/>
    <w:semiHidden/>
    <w:qFormat/>
    <w:pPr>
      <w:adjustRightInd/>
      <w:snapToGrid/>
      <w:spacing w:after="120" w:line="480" w:lineRule="auto"/>
      <w:ind w:leftChars="200" w:left="420"/>
    </w:pPr>
    <w:rPr>
      <w:rFonts w:ascii="Times New Roman"/>
      <w:kern w:val="2"/>
      <w:sz w:val="21"/>
      <w:szCs w:val="24"/>
    </w:rPr>
  </w:style>
  <w:style w:type="paragraph" w:styleId="afd">
    <w:name w:val="Balloon Text"/>
    <w:basedOn w:val="ab"/>
    <w:link w:val="afe"/>
    <w:semiHidden/>
    <w:qFormat/>
    <w:rPr>
      <w:sz w:val="18"/>
      <w:szCs w:val="18"/>
    </w:rPr>
  </w:style>
  <w:style w:type="paragraph" w:styleId="aff">
    <w:name w:val="footer"/>
    <w:basedOn w:val="ab"/>
    <w:link w:val="aff0"/>
    <w:qFormat/>
    <w:pPr>
      <w:tabs>
        <w:tab w:val="center" w:pos="4153"/>
        <w:tab w:val="right" w:pos="8306"/>
      </w:tabs>
      <w:jc w:val="left"/>
    </w:pPr>
    <w:rPr>
      <w:sz w:val="18"/>
    </w:rPr>
  </w:style>
  <w:style w:type="paragraph" w:styleId="aff1">
    <w:name w:val="header"/>
    <w:basedOn w:val="ab"/>
    <w:link w:val="aff2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</w:rPr>
  </w:style>
  <w:style w:type="paragraph" w:styleId="15">
    <w:name w:val="toc 1"/>
    <w:basedOn w:val="ab"/>
    <w:next w:val="ab"/>
    <w:uiPriority w:val="39"/>
    <w:qFormat/>
    <w:pPr>
      <w:jc w:val="left"/>
    </w:pPr>
    <w:rPr>
      <w:rFonts w:ascii="Times New Roman"/>
      <w:bCs/>
      <w:caps/>
    </w:rPr>
  </w:style>
  <w:style w:type="paragraph" w:styleId="42">
    <w:name w:val="toc 4"/>
    <w:basedOn w:val="ab"/>
    <w:next w:val="ab"/>
    <w:uiPriority w:val="39"/>
    <w:qFormat/>
    <w:pPr>
      <w:jc w:val="left"/>
    </w:pPr>
    <w:rPr>
      <w:rFonts w:ascii="Times New Roman"/>
      <w:szCs w:val="18"/>
    </w:rPr>
  </w:style>
  <w:style w:type="paragraph" w:styleId="61">
    <w:name w:val="toc 6"/>
    <w:basedOn w:val="ab"/>
    <w:next w:val="ab"/>
    <w:uiPriority w:val="39"/>
    <w:pPr>
      <w:jc w:val="left"/>
    </w:pPr>
    <w:rPr>
      <w:rFonts w:ascii="Times New Roman"/>
      <w:szCs w:val="18"/>
    </w:rPr>
  </w:style>
  <w:style w:type="paragraph" w:styleId="aff3">
    <w:name w:val="table of figures"/>
    <w:basedOn w:val="ab"/>
    <w:next w:val="ab"/>
    <w:qFormat/>
    <w:pPr>
      <w:tabs>
        <w:tab w:val="left" w:pos="0"/>
        <w:tab w:val="left" w:pos="702"/>
        <w:tab w:val="right" w:leader="dot" w:pos="9360"/>
      </w:tabs>
    </w:pPr>
    <w:rPr>
      <w:rFonts w:ascii="Times New Roman"/>
    </w:rPr>
  </w:style>
  <w:style w:type="paragraph" w:styleId="24">
    <w:name w:val="toc 2"/>
    <w:basedOn w:val="ab"/>
    <w:next w:val="ab"/>
    <w:uiPriority w:val="39"/>
    <w:qFormat/>
    <w:pPr>
      <w:jc w:val="left"/>
    </w:pPr>
    <w:rPr>
      <w:rFonts w:ascii="Times New Roman"/>
      <w:smallCaps/>
    </w:rPr>
  </w:style>
  <w:style w:type="paragraph" w:styleId="91">
    <w:name w:val="toc 9"/>
    <w:basedOn w:val="ab"/>
    <w:next w:val="ab"/>
    <w:uiPriority w:val="39"/>
    <w:qFormat/>
    <w:pPr>
      <w:ind w:left="1920"/>
      <w:jc w:val="left"/>
    </w:pPr>
    <w:rPr>
      <w:rFonts w:ascii="Times New Roman"/>
      <w:sz w:val="18"/>
      <w:szCs w:val="18"/>
    </w:rPr>
  </w:style>
  <w:style w:type="paragraph" w:styleId="aff4">
    <w:name w:val="annotation subject"/>
    <w:basedOn w:val="af5"/>
    <w:next w:val="af5"/>
    <w:link w:val="aff5"/>
    <w:qFormat/>
    <w:pPr>
      <w:adjustRightInd/>
      <w:snapToGrid/>
    </w:pPr>
    <w:rPr>
      <w:rFonts w:ascii="Times New Roman"/>
      <w:b/>
      <w:bCs/>
      <w:kern w:val="2"/>
      <w:szCs w:val="24"/>
    </w:rPr>
  </w:style>
  <w:style w:type="paragraph" w:styleId="aff6">
    <w:name w:val="Body Text First Indent"/>
    <w:basedOn w:val="ab"/>
    <w:link w:val="aff7"/>
    <w:semiHidden/>
    <w:qFormat/>
    <w:pPr>
      <w:spacing w:line="360" w:lineRule="auto"/>
      <w:ind w:firstLineChars="200" w:firstLine="420"/>
    </w:pPr>
    <w:rPr>
      <w:rFonts w:ascii="Arial" w:hAnsi="Arial"/>
      <w:sz w:val="21"/>
      <w:szCs w:val="21"/>
    </w:rPr>
  </w:style>
  <w:style w:type="table" w:styleId="aff8">
    <w:name w:val="Table Grid"/>
    <w:basedOn w:val="ae"/>
    <w:qFormat/>
    <w:pPr>
      <w:widowControl w:val="0"/>
      <w:adjustRightInd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age number"/>
    <w:basedOn w:val="ad"/>
  </w:style>
  <w:style w:type="character" w:styleId="affa">
    <w:name w:val="FollowedHyperlink"/>
    <w:qFormat/>
    <w:rPr>
      <w:color w:val="800080"/>
      <w:u w:val="single"/>
    </w:rPr>
  </w:style>
  <w:style w:type="character" w:styleId="affb">
    <w:name w:val="Hyperlink"/>
    <w:uiPriority w:val="99"/>
    <w:qFormat/>
    <w:rPr>
      <w:color w:val="0000FF"/>
      <w:u w:val="single"/>
    </w:rPr>
  </w:style>
  <w:style w:type="character" w:styleId="affc">
    <w:name w:val="annotation reference"/>
    <w:semiHidden/>
    <w:qFormat/>
    <w:rPr>
      <w:sz w:val="21"/>
      <w:szCs w:val="21"/>
    </w:rPr>
  </w:style>
  <w:style w:type="character" w:customStyle="1" w:styleId="14">
    <w:name w:val="标题 1 字符"/>
    <w:aliases w:val="Z 字符,章 字符,章节 字符,第一层 字符,标题1 字符,名称 字符,一、黑小三 字符,一、宋小三 字符"/>
    <w:link w:val="13"/>
    <w:qFormat/>
    <w:rPr>
      <w:b/>
      <w:sz w:val="24"/>
      <w:szCs w:val="24"/>
    </w:rPr>
  </w:style>
  <w:style w:type="character" w:customStyle="1" w:styleId="21">
    <w:name w:val="标题 2 字符"/>
    <w:aliases w:val="Z2 字符,第一层条 字符,第二层 字符,节名 字符,h2 字符,2 字符,（一）黑小三 字符,条 字符,（一）宋小三 字符"/>
    <w:link w:val="20"/>
    <w:qFormat/>
    <w:rPr>
      <w:b/>
      <w:sz w:val="24"/>
      <w:szCs w:val="24"/>
    </w:rPr>
  </w:style>
  <w:style w:type="character" w:customStyle="1" w:styleId="31">
    <w:name w:val="标题 3 字符"/>
    <w:aliases w:val="Z3 字符,第二层条 字符,标题 3 Char1 字符,标题 3 Char Char 字符,标题 3 Char1 Char 字符,标题 3 Char Char Char Char 字符,标题 3 Char1 Char1 字符,标题 3 Char Char Char1 字符,标题 3 Char1 Char Char 字符,标题 3 Char Char Char Char Char 字符,标题 3 Char Char Char 字符,分节 字符,标题9 字符,1.1.1 标题 3 字符"/>
    <w:link w:val="30"/>
    <w:rPr>
      <w:b/>
      <w:sz w:val="24"/>
      <w:szCs w:val="24"/>
    </w:rPr>
  </w:style>
  <w:style w:type="character" w:customStyle="1" w:styleId="41">
    <w:name w:val="标题 4 字符"/>
    <w:aliases w:val="Z4 字符,第三层条 字符,第四层 字符,(１)黑小三 字符,(１)宋小三 字符,分分节 字符"/>
    <w:link w:val="40"/>
    <w:qFormat/>
    <w:rPr>
      <w:bCs/>
      <w:sz w:val="24"/>
      <w:szCs w:val="24"/>
    </w:rPr>
  </w:style>
  <w:style w:type="paragraph" w:customStyle="1" w:styleId="affd">
    <w:name w:val="表头样式"/>
    <w:basedOn w:val="ab"/>
    <w:qFormat/>
    <w:pPr>
      <w:jc w:val="center"/>
    </w:pPr>
    <w:rPr>
      <w:rFonts w:ascii="Arial" w:hAnsi="Arial"/>
      <w:b/>
      <w:sz w:val="21"/>
      <w:szCs w:val="21"/>
    </w:rPr>
  </w:style>
  <w:style w:type="paragraph" w:customStyle="1" w:styleId="affe">
    <w:name w:val="编写建议"/>
    <w:basedOn w:val="ab"/>
    <w:qFormat/>
    <w:pPr>
      <w:spacing w:line="360" w:lineRule="auto"/>
      <w:ind w:leftChars="210" w:left="424" w:hangingChars="2" w:hanging="4"/>
    </w:pPr>
    <w:rPr>
      <w:rFonts w:ascii="Arial" w:hAnsi="Arial" w:cs="Arial"/>
      <w:i/>
      <w:color w:val="0000FF"/>
      <w:sz w:val="21"/>
      <w:szCs w:val="21"/>
    </w:rPr>
  </w:style>
  <w:style w:type="paragraph" w:customStyle="1" w:styleId="afff">
    <w:name w:val="封面阳光技术"/>
    <w:basedOn w:val="ab"/>
    <w:qFormat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ff0">
    <w:name w:val="参考资料清单"/>
    <w:basedOn w:val="ab"/>
    <w:qFormat/>
    <w:pPr>
      <w:tabs>
        <w:tab w:val="left" w:pos="360"/>
      </w:tabs>
      <w:spacing w:line="360" w:lineRule="auto"/>
    </w:pPr>
    <w:rPr>
      <w:rFonts w:ascii="Arial" w:hAnsi="Arial"/>
      <w:sz w:val="21"/>
      <w:szCs w:val="21"/>
    </w:rPr>
  </w:style>
  <w:style w:type="paragraph" w:customStyle="1" w:styleId="afff1">
    <w:name w:val="封面表格文本"/>
    <w:basedOn w:val="ab"/>
    <w:qFormat/>
    <w:pPr>
      <w:jc w:val="center"/>
    </w:pPr>
    <w:rPr>
      <w:rFonts w:ascii="Arial" w:hAnsi="Arial"/>
      <w:sz w:val="21"/>
      <w:szCs w:val="21"/>
    </w:rPr>
  </w:style>
  <w:style w:type="paragraph" w:customStyle="1" w:styleId="afff2">
    <w:name w:val="封面文档标题"/>
    <w:basedOn w:val="ab"/>
    <w:qFormat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ff3">
    <w:name w:val="表号"/>
    <w:basedOn w:val="ab"/>
    <w:next w:val="aff6"/>
    <w:qFormat/>
    <w:pPr>
      <w:keepLines/>
      <w:tabs>
        <w:tab w:val="left" w:pos="360"/>
      </w:tabs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ff4">
    <w:name w:val="修订记录"/>
    <w:basedOn w:val="ab"/>
    <w:qFormat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ff5">
    <w:name w:val="目录"/>
    <w:basedOn w:val="ab"/>
    <w:qFormat/>
    <w:pPr>
      <w:spacing w:beforeLines="50" w:before="175" w:afterLines="50" w:after="175" w:line="300" w:lineRule="auto"/>
      <w:jc w:val="center"/>
    </w:pPr>
    <w:rPr>
      <w:rFonts w:ascii="Times New Roman"/>
      <w:b/>
    </w:rPr>
  </w:style>
  <w:style w:type="paragraph" w:customStyle="1" w:styleId="afff6">
    <w:name w:val="图号"/>
    <w:basedOn w:val="ab"/>
    <w:next w:val="aff6"/>
    <w:qFormat/>
    <w:pPr>
      <w:tabs>
        <w:tab w:val="left" w:pos="360"/>
      </w:tabs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f7">
    <w:name w:val="文档标题"/>
    <w:basedOn w:val="ab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ff8">
    <w:name w:val="摘要"/>
    <w:basedOn w:val="ab"/>
    <w:qFormat/>
    <w:pPr>
      <w:widowControl/>
      <w:tabs>
        <w:tab w:val="left" w:pos="907"/>
      </w:tabs>
      <w:spacing w:line="360" w:lineRule="auto"/>
      <w:ind w:left="879" w:hanging="879"/>
    </w:pPr>
    <w:rPr>
      <w:rFonts w:ascii="Arial" w:hAnsi="Arial"/>
      <w:sz w:val="21"/>
      <w:szCs w:val="21"/>
    </w:rPr>
  </w:style>
  <w:style w:type="paragraph" w:customStyle="1" w:styleId="afff9">
    <w:name w:val="表格文本"/>
    <w:basedOn w:val="ab"/>
    <w:qFormat/>
    <w:pPr>
      <w:tabs>
        <w:tab w:val="decimal" w:pos="0"/>
      </w:tabs>
    </w:pPr>
    <w:rPr>
      <w:rFonts w:ascii="Arial" w:hAnsi="Arial"/>
      <w:sz w:val="18"/>
      <w:szCs w:val="21"/>
    </w:rPr>
  </w:style>
  <w:style w:type="paragraph" w:customStyle="1" w:styleId="afffa">
    <w:name w:val="缺省文本"/>
    <w:basedOn w:val="ab"/>
    <w:qFormat/>
    <w:pPr>
      <w:spacing w:line="360" w:lineRule="auto"/>
    </w:pPr>
    <w:rPr>
      <w:rFonts w:ascii="Arial" w:hAnsi="Arial"/>
      <w:sz w:val="21"/>
      <w:szCs w:val="21"/>
    </w:rPr>
  </w:style>
  <w:style w:type="character" w:customStyle="1" w:styleId="afe">
    <w:name w:val="批注框文本 字符"/>
    <w:link w:val="afd"/>
    <w:semiHidden/>
    <w:qFormat/>
    <w:rPr>
      <w:rFonts w:ascii="宋体"/>
      <w:kern w:val="24"/>
      <w:sz w:val="18"/>
      <w:szCs w:val="18"/>
    </w:rPr>
  </w:style>
  <w:style w:type="character" w:customStyle="1" w:styleId="aff0">
    <w:name w:val="页脚 字符"/>
    <w:link w:val="aff"/>
    <w:qFormat/>
    <w:rPr>
      <w:rFonts w:ascii="宋体"/>
      <w:kern w:val="24"/>
      <w:sz w:val="18"/>
    </w:rPr>
  </w:style>
  <w:style w:type="character" w:customStyle="1" w:styleId="aff2">
    <w:name w:val="页眉 字符"/>
    <w:link w:val="aff1"/>
    <w:qFormat/>
    <w:rPr>
      <w:rFonts w:ascii="宋体"/>
      <w:kern w:val="24"/>
      <w:sz w:val="18"/>
    </w:rPr>
  </w:style>
  <w:style w:type="paragraph" w:customStyle="1" w:styleId="afffb">
    <w:name w:val="注示头"/>
    <w:basedOn w:val="ab"/>
    <w:qFormat/>
    <w:pPr>
      <w:pBdr>
        <w:top w:val="single" w:sz="4" w:space="1" w:color="000000"/>
      </w:pBdr>
      <w:spacing w:line="360" w:lineRule="auto"/>
    </w:pPr>
    <w:rPr>
      <w:rFonts w:ascii="Arial" w:eastAsia="黑体" w:hAnsi="Arial"/>
      <w:sz w:val="18"/>
      <w:szCs w:val="21"/>
    </w:rPr>
  </w:style>
  <w:style w:type="paragraph" w:customStyle="1" w:styleId="afffc">
    <w:name w:val="项目符号"/>
    <w:basedOn w:val="ab"/>
    <w:qFormat/>
    <w:pPr>
      <w:spacing w:line="360" w:lineRule="auto"/>
      <w:ind w:left="1446" w:hanging="312"/>
    </w:pPr>
    <w:rPr>
      <w:sz w:val="22"/>
      <w:szCs w:val="22"/>
    </w:rPr>
  </w:style>
  <w:style w:type="paragraph" w:customStyle="1" w:styleId="afffd">
    <w:name w:val="参考资料清单+倾斜+蓝色"/>
    <w:basedOn w:val="ab"/>
    <w:qFormat/>
    <w:pPr>
      <w:spacing w:line="360" w:lineRule="auto"/>
    </w:pPr>
    <w:rPr>
      <w:rFonts w:ascii="Arial" w:hAnsi="Arial"/>
      <w:i/>
      <w:iCs/>
      <w:color w:val="0000FF"/>
      <w:sz w:val="21"/>
      <w:szCs w:val="21"/>
    </w:rPr>
  </w:style>
  <w:style w:type="paragraph" w:customStyle="1" w:styleId="afffe">
    <w:name w:val="图样式"/>
    <w:basedOn w:val="ab"/>
    <w:next w:val="afff6"/>
    <w:qFormat/>
    <w:pPr>
      <w:keepNext/>
      <w:widowControl/>
      <w:spacing w:before="80" w:after="80" w:line="360" w:lineRule="auto"/>
      <w:jc w:val="center"/>
    </w:pPr>
  </w:style>
  <w:style w:type="paragraph" w:customStyle="1" w:styleId="affff">
    <w:name w:val="注示文本"/>
    <w:basedOn w:val="ab"/>
    <w:qFormat/>
    <w:pPr>
      <w:pBdr>
        <w:bottom w:val="single" w:sz="4" w:space="1" w:color="000000"/>
      </w:pBdr>
      <w:spacing w:line="360" w:lineRule="auto"/>
      <w:ind w:firstLineChars="200" w:firstLine="360"/>
    </w:pPr>
    <w:rPr>
      <w:rFonts w:ascii="Arial" w:eastAsia="楷体_GB2312" w:hAnsi="Arial"/>
      <w:sz w:val="18"/>
      <w:szCs w:val="18"/>
    </w:rPr>
  </w:style>
  <w:style w:type="paragraph" w:customStyle="1" w:styleId="affff0">
    <w:name w:val="说明"/>
    <w:basedOn w:val="ab"/>
    <w:next w:val="af9"/>
    <w:qFormat/>
    <w:pPr>
      <w:tabs>
        <w:tab w:val="left" w:pos="1134"/>
      </w:tabs>
      <w:spacing w:after="105" w:line="360" w:lineRule="auto"/>
      <w:ind w:left="1134" w:hanging="567"/>
    </w:pPr>
    <w:rPr>
      <w:color w:val="0000FF"/>
      <w:sz w:val="21"/>
      <w:szCs w:val="21"/>
    </w:rPr>
  </w:style>
  <w:style w:type="character" w:customStyle="1" w:styleId="16">
    <w:name w:val="访问过的超链接1"/>
    <w:qFormat/>
    <w:rPr>
      <w:color w:val="800080"/>
      <w:u w:val="single"/>
    </w:rPr>
  </w:style>
  <w:style w:type="paragraph" w:customStyle="1" w:styleId="affff1">
    <w:name w:val="代码样式"/>
    <w:basedOn w:val="aff6"/>
    <w:qFormat/>
    <w:pPr>
      <w:ind w:firstLineChars="393" w:firstLine="707"/>
      <w:jc w:val="left"/>
      <w:outlineLvl w:val="8"/>
    </w:pPr>
    <w:rPr>
      <w:rFonts w:ascii="Courier New" w:hAnsi="Courier New"/>
      <w:sz w:val="18"/>
    </w:rPr>
  </w:style>
  <w:style w:type="paragraph" w:customStyle="1" w:styleId="affff2">
    <w:name w:val="注意"/>
    <w:basedOn w:val="af9"/>
    <w:next w:val="af9"/>
    <w:qFormat/>
    <w:pPr>
      <w:tabs>
        <w:tab w:val="left" w:pos="360"/>
      </w:tabs>
      <w:ind w:hanging="340"/>
    </w:pPr>
    <w:rPr>
      <w:color w:val="FF0000"/>
    </w:rPr>
  </w:style>
  <w:style w:type="paragraph" w:customStyle="1" w:styleId="affff3">
    <w:name w:val="新说明"/>
    <w:basedOn w:val="ab"/>
    <w:qFormat/>
    <w:pPr>
      <w:spacing w:after="105" w:line="360" w:lineRule="auto"/>
      <w:ind w:left="1494" w:hanging="360"/>
    </w:pPr>
    <w:rPr>
      <w:color w:val="0000FF"/>
      <w:sz w:val="21"/>
      <w:szCs w:val="21"/>
    </w:rPr>
  </w:style>
  <w:style w:type="character" w:customStyle="1" w:styleId="af6">
    <w:name w:val="批注文字 字符"/>
    <w:link w:val="af5"/>
    <w:semiHidden/>
    <w:qFormat/>
    <w:rPr>
      <w:rFonts w:ascii="宋体"/>
      <w:kern w:val="24"/>
      <w:sz w:val="21"/>
    </w:rPr>
  </w:style>
  <w:style w:type="character" w:customStyle="1" w:styleId="af1">
    <w:name w:val="题注 字符"/>
    <w:link w:val="af0"/>
    <w:qFormat/>
    <w:rPr>
      <w:rFonts w:cs="Arial"/>
      <w:kern w:val="24"/>
      <w:sz w:val="24"/>
    </w:rPr>
  </w:style>
  <w:style w:type="character" w:customStyle="1" w:styleId="aff5">
    <w:name w:val="批注主题 字符"/>
    <w:link w:val="aff4"/>
    <w:qFormat/>
    <w:rPr>
      <w:b/>
      <w:bCs/>
      <w:kern w:val="2"/>
      <w:sz w:val="21"/>
      <w:szCs w:val="24"/>
    </w:rPr>
  </w:style>
  <w:style w:type="character" w:customStyle="1" w:styleId="Char1">
    <w:name w:val="批注主题 Char1"/>
    <w:uiPriority w:val="99"/>
    <w:semiHidden/>
    <w:qFormat/>
    <w:rPr>
      <w:rFonts w:ascii="宋体"/>
      <w:b/>
      <w:bCs/>
      <w:kern w:val="24"/>
      <w:sz w:val="24"/>
    </w:rPr>
  </w:style>
  <w:style w:type="paragraph" w:customStyle="1" w:styleId="Z">
    <w:name w:val="Z附录"/>
    <w:basedOn w:val="ab"/>
    <w:next w:val="ab"/>
    <w:qFormat/>
    <w:pPr>
      <w:keepNext/>
      <w:pageBreakBefore/>
      <w:numPr>
        <w:numId w:val="2"/>
      </w:numPr>
      <w:tabs>
        <w:tab w:val="left" w:pos="996"/>
      </w:tabs>
      <w:spacing w:beforeLines="50" w:before="50" w:afterLines="50" w:after="50"/>
      <w:jc w:val="center"/>
      <w:outlineLvl w:val="0"/>
    </w:pPr>
    <w:rPr>
      <w:rFonts w:ascii="Times New Roman"/>
      <w:b/>
      <w:snapToGrid w:val="0"/>
      <w:kern w:val="0"/>
    </w:rPr>
  </w:style>
  <w:style w:type="paragraph" w:customStyle="1" w:styleId="aa">
    <w:name w:val="编号列项（三级）"/>
    <w:basedOn w:val="ab"/>
    <w:qFormat/>
    <w:pPr>
      <w:numPr>
        <w:ilvl w:val="2"/>
        <w:numId w:val="3"/>
      </w:numPr>
    </w:pPr>
    <w:rPr>
      <w:rFonts w:ascii="Times New Roman"/>
    </w:rPr>
  </w:style>
  <w:style w:type="paragraph" w:customStyle="1" w:styleId="a8">
    <w:name w:val="表"/>
    <w:basedOn w:val="ab"/>
    <w:next w:val="ab"/>
    <w:link w:val="CharChar"/>
    <w:semiHidden/>
    <w:qFormat/>
    <w:pPr>
      <w:numPr>
        <w:numId w:val="4"/>
      </w:numPr>
      <w:tabs>
        <w:tab w:val="left" w:pos="468"/>
        <w:tab w:val="left" w:pos="655"/>
      </w:tabs>
      <w:jc w:val="center"/>
    </w:pPr>
    <w:rPr>
      <w:rFonts w:ascii="Times New Roman"/>
      <w:snapToGrid w:val="0"/>
      <w:kern w:val="0"/>
    </w:rPr>
  </w:style>
  <w:style w:type="character" w:customStyle="1" w:styleId="CharChar">
    <w:name w:val="表 Char Char"/>
    <w:link w:val="a8"/>
    <w:semiHidden/>
    <w:qFormat/>
    <w:rPr>
      <w:snapToGrid w:val="0"/>
      <w:sz w:val="24"/>
    </w:rPr>
  </w:style>
  <w:style w:type="paragraph" w:customStyle="1" w:styleId="12">
    <w:name w:val="表格编号1"/>
    <w:basedOn w:val="ab"/>
    <w:link w:val="1CharChar"/>
    <w:qFormat/>
    <w:pPr>
      <w:numPr>
        <w:numId w:val="5"/>
      </w:numPr>
    </w:pPr>
    <w:rPr>
      <w:rFonts w:ascii="Times New Roman"/>
      <w:kern w:val="2"/>
      <w:sz w:val="21"/>
      <w:szCs w:val="24"/>
    </w:rPr>
  </w:style>
  <w:style w:type="character" w:customStyle="1" w:styleId="1CharChar">
    <w:name w:val="表格编号1 Char Char"/>
    <w:link w:val="12"/>
    <w:qFormat/>
    <w:rPr>
      <w:kern w:val="2"/>
      <w:sz w:val="21"/>
      <w:szCs w:val="24"/>
    </w:rPr>
  </w:style>
  <w:style w:type="paragraph" w:customStyle="1" w:styleId="affff4">
    <w:name w:val="表格内容"/>
    <w:basedOn w:val="ab"/>
    <w:qFormat/>
    <w:pPr>
      <w:widowControl/>
      <w:adjustRightInd/>
      <w:snapToGrid/>
    </w:pPr>
    <w:rPr>
      <w:rFonts w:ascii="Times New Roman"/>
      <w:kern w:val="2"/>
      <w:sz w:val="21"/>
    </w:rPr>
  </w:style>
  <w:style w:type="table" w:customStyle="1" w:styleId="17">
    <w:name w:val="表格样式1"/>
    <w:basedOn w:val="aff8"/>
    <w:qFormat/>
    <w:pPr>
      <w:jc w:val="center"/>
    </w:pPr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cBorders>
      </w:tcPr>
    </w:tblStylePr>
  </w:style>
  <w:style w:type="paragraph" w:customStyle="1" w:styleId="affff5">
    <w:name w:val="表内容格式"/>
    <w:basedOn w:val="a8"/>
    <w:qFormat/>
    <w:pPr>
      <w:numPr>
        <w:numId w:val="0"/>
      </w:numPr>
      <w:adjustRightInd/>
      <w:snapToGrid/>
    </w:pPr>
    <w:rPr>
      <w:sz w:val="21"/>
    </w:rPr>
  </w:style>
  <w:style w:type="paragraph" w:customStyle="1" w:styleId="affff6">
    <w:name w:val="表头"/>
    <w:basedOn w:val="ab"/>
    <w:qFormat/>
    <w:pPr>
      <w:jc w:val="center"/>
    </w:pPr>
    <w:rPr>
      <w:b/>
    </w:rPr>
  </w:style>
  <w:style w:type="paragraph" w:customStyle="1" w:styleId="affff7">
    <w:name w:val="表中文字"/>
    <w:basedOn w:val="ab"/>
    <w:qFormat/>
    <w:rPr>
      <w:rFonts w:ascii="Times New Roman"/>
      <w:sz w:val="21"/>
    </w:rPr>
  </w:style>
  <w:style w:type="paragraph" w:customStyle="1" w:styleId="affff8">
    <w:name w:val="段"/>
    <w:semiHidden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affff9">
    <w:name w:val="二级条标题"/>
    <w:basedOn w:val="ab"/>
    <w:next w:val="affff8"/>
    <w:semiHidden/>
    <w:pPr>
      <w:widowControl/>
      <w:adjustRightInd/>
      <w:snapToGrid/>
      <w:jc w:val="left"/>
      <w:outlineLvl w:val="3"/>
    </w:pPr>
    <w:rPr>
      <w:rFonts w:ascii="Times New Roman" w:eastAsia="黑体"/>
      <w:kern w:val="0"/>
      <w:sz w:val="21"/>
    </w:rPr>
  </w:style>
  <w:style w:type="paragraph" w:customStyle="1" w:styleId="a2">
    <w:name w:val="附录表"/>
    <w:basedOn w:val="a8"/>
    <w:next w:val="ab"/>
    <w:qFormat/>
    <w:pPr>
      <w:numPr>
        <w:ilvl w:val="4"/>
        <w:numId w:val="2"/>
      </w:numPr>
    </w:pPr>
  </w:style>
  <w:style w:type="paragraph" w:customStyle="1" w:styleId="a">
    <w:name w:val="附录章标题"/>
    <w:basedOn w:val="Z"/>
    <w:next w:val="ab"/>
    <w:qFormat/>
    <w:pPr>
      <w:pageBreakBefore w:val="0"/>
      <w:numPr>
        <w:ilvl w:val="1"/>
      </w:numPr>
      <w:tabs>
        <w:tab w:val="clear" w:pos="996"/>
      </w:tabs>
      <w:spacing w:before="190" w:after="190"/>
      <w:jc w:val="left"/>
      <w:outlineLvl w:val="1"/>
    </w:pPr>
  </w:style>
  <w:style w:type="paragraph" w:customStyle="1" w:styleId="a0">
    <w:name w:val="附录一级条"/>
    <w:basedOn w:val="a"/>
    <w:next w:val="ab"/>
    <w:qFormat/>
    <w:pPr>
      <w:numPr>
        <w:ilvl w:val="2"/>
      </w:numPr>
      <w:tabs>
        <w:tab w:val="left" w:pos="504"/>
      </w:tabs>
    </w:pPr>
  </w:style>
  <w:style w:type="paragraph" w:customStyle="1" w:styleId="a1">
    <w:name w:val="附录二级条"/>
    <w:basedOn w:val="a0"/>
    <w:next w:val="ab"/>
    <w:qFormat/>
    <w:pPr>
      <w:numPr>
        <w:ilvl w:val="3"/>
      </w:numPr>
    </w:pPr>
    <w:rPr>
      <w:b w:val="0"/>
    </w:rPr>
  </w:style>
  <w:style w:type="paragraph" w:customStyle="1" w:styleId="a6">
    <w:name w:val="附录题注"/>
    <w:basedOn w:val="af0"/>
    <w:qFormat/>
    <w:pPr>
      <w:numPr>
        <w:numId w:val="6"/>
      </w:numPr>
      <w:adjustRightInd/>
      <w:snapToGrid/>
      <w:spacing w:line="300" w:lineRule="auto"/>
    </w:pPr>
    <w:rPr>
      <w:rFonts w:cs="Times New Roman"/>
      <w:kern w:val="2"/>
    </w:rPr>
  </w:style>
  <w:style w:type="paragraph" w:customStyle="1" w:styleId="a9">
    <w:name w:val="图"/>
    <w:basedOn w:val="ab"/>
    <w:next w:val="ab"/>
    <w:link w:val="CharChar0"/>
    <w:qFormat/>
    <w:pPr>
      <w:numPr>
        <w:numId w:val="7"/>
      </w:numPr>
      <w:tabs>
        <w:tab w:val="left" w:pos="468"/>
        <w:tab w:val="left" w:pos="655"/>
      </w:tabs>
      <w:jc w:val="center"/>
    </w:pPr>
    <w:rPr>
      <w:rFonts w:ascii="Times New Roman"/>
    </w:rPr>
  </w:style>
  <w:style w:type="character" w:customStyle="1" w:styleId="CharChar0">
    <w:name w:val="图 Char Char"/>
    <w:link w:val="a9"/>
    <w:qFormat/>
    <w:rPr>
      <w:kern w:val="24"/>
      <w:sz w:val="24"/>
    </w:rPr>
  </w:style>
  <w:style w:type="paragraph" w:customStyle="1" w:styleId="a3">
    <w:name w:val="附录图"/>
    <w:basedOn w:val="a9"/>
    <w:next w:val="ab"/>
    <w:qFormat/>
    <w:pPr>
      <w:numPr>
        <w:ilvl w:val="5"/>
        <w:numId w:val="2"/>
      </w:numPr>
    </w:pPr>
  </w:style>
  <w:style w:type="paragraph" w:styleId="affffa">
    <w:name w:val="List Paragraph"/>
    <w:basedOn w:val="ab"/>
    <w:uiPriority w:val="34"/>
    <w:qFormat/>
    <w:pPr>
      <w:ind w:firstLineChars="200" w:firstLine="420"/>
    </w:pPr>
  </w:style>
  <w:style w:type="paragraph" w:customStyle="1" w:styleId="11">
    <w:name w:val="数字编号列项1)"/>
    <w:basedOn w:val="ab"/>
    <w:qFormat/>
    <w:pPr>
      <w:numPr>
        <w:numId w:val="8"/>
      </w:numPr>
      <w:spacing w:line="300" w:lineRule="auto"/>
    </w:pPr>
    <w:rPr>
      <w:rFonts w:ascii="Times New Roman"/>
    </w:rPr>
  </w:style>
  <w:style w:type="paragraph" w:customStyle="1" w:styleId="a7">
    <w:name w:val="字母列项a"/>
    <w:qFormat/>
    <w:pPr>
      <w:numPr>
        <w:numId w:val="9"/>
      </w:numPr>
      <w:spacing w:line="300" w:lineRule="auto"/>
      <w:jc w:val="both"/>
    </w:pPr>
    <w:rPr>
      <w:sz w:val="24"/>
    </w:rPr>
  </w:style>
  <w:style w:type="paragraph" w:customStyle="1" w:styleId="affffb">
    <w:name w:val="数字列项"/>
    <w:basedOn w:val="a7"/>
    <w:qFormat/>
    <w:pPr>
      <w:widowControl w:val="0"/>
      <w:numPr>
        <w:numId w:val="0"/>
      </w:numPr>
      <w:adjustRightInd w:val="0"/>
      <w:snapToGrid w:val="0"/>
      <w:spacing w:line="240" w:lineRule="auto"/>
    </w:pPr>
  </w:style>
  <w:style w:type="paragraph" w:customStyle="1" w:styleId="affffc">
    <w:name w:val="行间距"/>
    <w:basedOn w:val="ab"/>
    <w:link w:val="Char"/>
    <w:qFormat/>
    <w:pPr>
      <w:adjustRightInd/>
      <w:snapToGrid/>
      <w:spacing w:line="300" w:lineRule="auto"/>
      <w:ind w:firstLineChars="200" w:firstLine="200"/>
    </w:pPr>
    <w:rPr>
      <w:rFonts w:ascii="Times New Roman"/>
      <w:kern w:val="0"/>
      <w:szCs w:val="24"/>
    </w:rPr>
  </w:style>
  <w:style w:type="character" w:customStyle="1" w:styleId="Char">
    <w:name w:val="行间距 Char"/>
    <w:link w:val="affffc"/>
    <w:qFormat/>
    <w:rPr>
      <w:sz w:val="24"/>
      <w:szCs w:val="24"/>
    </w:rPr>
  </w:style>
  <w:style w:type="paragraph" w:customStyle="1" w:styleId="10505">
    <w:name w:val="样式 标题 1 + 段前: 0.5 行 段后: 0.5 行"/>
    <w:basedOn w:val="13"/>
    <w:qFormat/>
    <w:pPr>
      <w:numPr>
        <w:numId w:val="0"/>
      </w:numPr>
      <w:spacing w:before="200" w:after="200" w:line="240" w:lineRule="auto"/>
    </w:pPr>
    <w:rPr>
      <w:rFonts w:cs="宋体"/>
      <w:bCs/>
    </w:rPr>
  </w:style>
  <w:style w:type="paragraph" w:customStyle="1" w:styleId="220">
    <w:name w:val="样式 表头 + 宋体 行距: 固定值 22 磅"/>
    <w:basedOn w:val="ab"/>
    <w:qFormat/>
    <w:pPr>
      <w:widowControl/>
      <w:adjustRightInd/>
      <w:snapToGrid/>
      <w:spacing w:line="440" w:lineRule="exact"/>
      <w:jc w:val="center"/>
    </w:pPr>
    <w:rPr>
      <w:rFonts w:cs="宋体"/>
      <w:kern w:val="2"/>
      <w:sz w:val="21"/>
      <w:szCs w:val="21"/>
    </w:rPr>
  </w:style>
  <w:style w:type="paragraph" w:customStyle="1" w:styleId="105050505">
    <w:name w:val="样式 样式 标题 1 + 段前: 0.5 行 段后: 0.5 行 + 段前: 0.5 行 段后: 0.5 行"/>
    <w:basedOn w:val="10505"/>
    <w:qFormat/>
  </w:style>
  <w:style w:type="paragraph" w:customStyle="1" w:styleId="210">
    <w:name w:val="样式 正文（首行缩进两字） + 首行缩进:  2 字符1"/>
    <w:basedOn w:val="ac"/>
    <w:qFormat/>
    <w:rPr>
      <w:rFonts w:cs="宋体"/>
    </w:rPr>
  </w:style>
  <w:style w:type="paragraph" w:customStyle="1" w:styleId="212">
    <w:name w:val="样式 样式 正文（首行缩进两字） + 首行缩进:  2 字符1 + 首行缩进:  2 字符"/>
    <w:basedOn w:val="210"/>
    <w:qFormat/>
  </w:style>
  <w:style w:type="paragraph" w:customStyle="1" w:styleId="affffd">
    <w:name w:val="正文格式"/>
    <w:basedOn w:val="ab"/>
    <w:link w:val="Char0"/>
    <w:semiHidden/>
    <w:qFormat/>
    <w:pPr>
      <w:adjustRightInd/>
      <w:snapToGrid/>
      <w:spacing w:line="300" w:lineRule="auto"/>
      <w:ind w:firstLineChars="200" w:firstLine="480"/>
    </w:pPr>
    <w:rPr>
      <w:rFonts w:ascii="Times New Roman"/>
      <w:kern w:val="2"/>
      <w:lang w:val="zh-CN"/>
    </w:rPr>
  </w:style>
  <w:style w:type="character" w:customStyle="1" w:styleId="Char0">
    <w:name w:val="正文格式 Char"/>
    <w:link w:val="affffd"/>
    <w:semiHidden/>
    <w:qFormat/>
    <w:rPr>
      <w:kern w:val="2"/>
      <w:sz w:val="24"/>
      <w:lang w:val="zh-CN" w:eastAsia="zh-CN"/>
    </w:rPr>
  </w:style>
  <w:style w:type="character" w:customStyle="1" w:styleId="Char10">
    <w:name w:val="正文格式 Char1"/>
    <w:semiHidden/>
    <w:qFormat/>
    <w:rPr>
      <w:rFonts w:ascii="Times New Roman" w:hAnsi="Times New Roman" w:cs="宋体"/>
      <w:kern w:val="2"/>
      <w:sz w:val="24"/>
    </w:rPr>
  </w:style>
  <w:style w:type="paragraph" w:customStyle="1" w:styleId="affffe">
    <w:name w:val="字母列项"/>
    <w:qFormat/>
    <w:pPr>
      <w:ind w:leftChars="200" w:left="856" w:hanging="386"/>
      <w:jc w:val="both"/>
    </w:pPr>
    <w:rPr>
      <w:rFonts w:ascii="宋体" w:hAnsi="宋体"/>
      <w:sz w:val="24"/>
    </w:rPr>
  </w:style>
  <w:style w:type="paragraph" w:customStyle="1" w:styleId="a4">
    <w:name w:val="附录三级条"/>
    <w:basedOn w:val="ab"/>
    <w:qFormat/>
    <w:pPr>
      <w:keepNext/>
      <w:numPr>
        <w:ilvl w:val="6"/>
        <w:numId w:val="2"/>
      </w:numPr>
      <w:tabs>
        <w:tab w:val="left" w:pos="504"/>
      </w:tabs>
      <w:adjustRightInd/>
      <w:snapToGrid/>
      <w:spacing w:line="300" w:lineRule="auto"/>
      <w:jc w:val="left"/>
      <w:outlineLvl w:val="1"/>
    </w:pPr>
    <w:rPr>
      <w:rFonts w:ascii="Times New Roman"/>
      <w:snapToGrid w:val="0"/>
      <w:kern w:val="0"/>
    </w:rPr>
  </w:style>
  <w:style w:type="paragraph" w:customStyle="1" w:styleId="afffff">
    <w:name w:val="样式 图 + 两端对齐"/>
    <w:basedOn w:val="a9"/>
    <w:qFormat/>
    <w:pPr>
      <w:ind w:firstLine="227"/>
    </w:pPr>
    <w:rPr>
      <w:rFonts w:cs="宋体"/>
    </w:rPr>
  </w:style>
  <w:style w:type="paragraph" w:customStyle="1" w:styleId="afffff0">
    <w:name w:val="样式 表 + 两端对齐"/>
    <w:basedOn w:val="a8"/>
    <w:qFormat/>
    <w:pPr>
      <w:numPr>
        <w:numId w:val="0"/>
      </w:numPr>
      <w:jc w:val="both"/>
    </w:pPr>
    <w:rPr>
      <w:rFonts w:cs="宋体"/>
    </w:rPr>
  </w:style>
  <w:style w:type="paragraph" w:customStyle="1" w:styleId="18">
    <w:name w:val="样式 表 + 两端对齐1"/>
    <w:basedOn w:val="a8"/>
    <w:qFormat/>
    <w:pPr>
      <w:numPr>
        <w:numId w:val="0"/>
      </w:numPr>
      <w:jc w:val="both"/>
    </w:pPr>
    <w:rPr>
      <w:rFonts w:cs="宋体"/>
    </w:rPr>
  </w:style>
  <w:style w:type="paragraph" w:customStyle="1" w:styleId="25">
    <w:name w:val="样式 表 + 两端对齐2"/>
    <w:basedOn w:val="a8"/>
    <w:qFormat/>
    <w:pPr>
      <w:numPr>
        <w:numId w:val="0"/>
      </w:numPr>
      <w:tabs>
        <w:tab w:val="clear" w:pos="655"/>
        <w:tab w:val="left" w:pos="702"/>
      </w:tabs>
      <w:jc w:val="both"/>
    </w:pPr>
    <w:rPr>
      <w:rFonts w:cs="宋体"/>
    </w:rPr>
  </w:style>
  <w:style w:type="paragraph" w:customStyle="1" w:styleId="19">
    <w:name w:val="样式 图 + 两端对齐1"/>
    <w:basedOn w:val="a9"/>
    <w:next w:val="a9"/>
    <w:qFormat/>
    <w:pPr>
      <w:numPr>
        <w:numId w:val="0"/>
      </w:numPr>
      <w:jc w:val="both"/>
    </w:pPr>
    <w:rPr>
      <w:rFonts w:cs="宋体"/>
    </w:rPr>
  </w:style>
  <w:style w:type="paragraph" w:customStyle="1" w:styleId="26">
    <w:name w:val="样式 图 + 两端对齐2"/>
    <w:basedOn w:val="a9"/>
    <w:qFormat/>
    <w:pPr>
      <w:numPr>
        <w:numId w:val="0"/>
      </w:numPr>
      <w:tabs>
        <w:tab w:val="left" w:pos="585"/>
      </w:tabs>
      <w:jc w:val="both"/>
    </w:pPr>
    <w:rPr>
      <w:rFonts w:cs="宋体"/>
    </w:rPr>
  </w:style>
  <w:style w:type="paragraph" w:customStyle="1" w:styleId="33">
    <w:name w:val="样式 图 + 两端对齐3"/>
    <w:basedOn w:val="a9"/>
    <w:qFormat/>
    <w:pPr>
      <w:numPr>
        <w:numId w:val="0"/>
      </w:numPr>
      <w:tabs>
        <w:tab w:val="left" w:pos="702"/>
      </w:tabs>
      <w:jc w:val="both"/>
    </w:pPr>
    <w:rPr>
      <w:rFonts w:cs="宋体"/>
    </w:rPr>
  </w:style>
  <w:style w:type="paragraph" w:customStyle="1" w:styleId="43">
    <w:name w:val="样式 图 + 两端对齐4"/>
    <w:basedOn w:val="a9"/>
    <w:qFormat/>
    <w:pPr>
      <w:numPr>
        <w:numId w:val="0"/>
      </w:numPr>
      <w:jc w:val="both"/>
    </w:pPr>
    <w:rPr>
      <w:rFonts w:cs="宋体"/>
    </w:rPr>
  </w:style>
  <w:style w:type="paragraph" w:customStyle="1" w:styleId="1a">
    <w:name w:val="样式 样式 表 + 两端对齐1 + 居中"/>
    <w:basedOn w:val="18"/>
    <w:qFormat/>
    <w:pPr>
      <w:jc w:val="left"/>
    </w:pPr>
  </w:style>
  <w:style w:type="paragraph" w:customStyle="1" w:styleId="2">
    <w:name w:val="样式 样式 表 + 两端对齐2 + 居中"/>
    <w:basedOn w:val="25"/>
    <w:qFormat/>
    <w:pPr>
      <w:numPr>
        <w:numId w:val="10"/>
      </w:numPr>
      <w:tabs>
        <w:tab w:val="clear" w:pos="702"/>
        <w:tab w:val="left" w:pos="655"/>
      </w:tabs>
      <w:jc w:val="center"/>
    </w:pPr>
  </w:style>
  <w:style w:type="paragraph" w:customStyle="1" w:styleId="10">
    <w:name w:val="样式 样式 图 + 两端对齐1 + 居中"/>
    <w:basedOn w:val="19"/>
    <w:qFormat/>
    <w:pPr>
      <w:numPr>
        <w:numId w:val="11"/>
      </w:numPr>
      <w:jc w:val="center"/>
    </w:pPr>
  </w:style>
  <w:style w:type="paragraph" w:customStyle="1" w:styleId="3">
    <w:name w:val="样式 样式 图 + 两端对齐3 + 居中"/>
    <w:basedOn w:val="33"/>
    <w:qFormat/>
    <w:pPr>
      <w:numPr>
        <w:numId w:val="12"/>
      </w:numPr>
      <w:tabs>
        <w:tab w:val="clear" w:pos="702"/>
      </w:tabs>
      <w:jc w:val="center"/>
    </w:pPr>
  </w:style>
  <w:style w:type="paragraph" w:customStyle="1" w:styleId="4">
    <w:name w:val="样式 样式 图 + 两端对齐4 + 居中"/>
    <w:basedOn w:val="43"/>
    <w:qFormat/>
    <w:pPr>
      <w:numPr>
        <w:numId w:val="13"/>
      </w:numPr>
      <w:jc w:val="center"/>
    </w:pPr>
  </w:style>
  <w:style w:type="paragraph" w:customStyle="1" w:styleId="1">
    <w:name w:val="样式 样式 样式 表 + 两端对齐1 + 居中 + 居中"/>
    <w:basedOn w:val="1a"/>
    <w:qFormat/>
    <w:pPr>
      <w:numPr>
        <w:numId w:val="14"/>
      </w:numPr>
      <w:jc w:val="center"/>
    </w:pPr>
  </w:style>
  <w:style w:type="paragraph" w:customStyle="1" w:styleId="1b">
    <w:name w:val="样式 样式 样式 样式 表 + 两端对齐1 + 居中 + 居中 + 两端对齐"/>
    <w:basedOn w:val="1"/>
    <w:qFormat/>
    <w:pPr>
      <w:numPr>
        <w:numId w:val="0"/>
      </w:numPr>
      <w:jc w:val="both"/>
    </w:pPr>
  </w:style>
  <w:style w:type="paragraph" w:customStyle="1" w:styleId="a5">
    <w:name w:val="附录四级条"/>
    <w:basedOn w:val="a4"/>
    <w:qFormat/>
    <w:pPr>
      <w:numPr>
        <w:ilvl w:val="7"/>
      </w:numPr>
    </w:pPr>
  </w:style>
  <w:style w:type="paragraph" w:customStyle="1" w:styleId="afffff1">
    <w:name w:val="公式格式"/>
    <w:basedOn w:val="af0"/>
    <w:qFormat/>
    <w:pPr>
      <w:tabs>
        <w:tab w:val="left" w:leader="middleDot" w:pos="5616"/>
      </w:tabs>
      <w:jc w:val="right"/>
    </w:pPr>
    <w:rPr>
      <w:rFonts w:cs="宋体"/>
    </w:rPr>
  </w:style>
  <w:style w:type="character" w:customStyle="1" w:styleId="CharChar5">
    <w:name w:val="Char Char5"/>
    <w:basedOn w:val="ad"/>
    <w:semiHidden/>
    <w:qFormat/>
  </w:style>
  <w:style w:type="character" w:customStyle="1" w:styleId="CharChar511">
    <w:name w:val="Char Char511"/>
    <w:basedOn w:val="ad"/>
    <w:semiHidden/>
    <w:qFormat/>
  </w:style>
  <w:style w:type="character" w:customStyle="1" w:styleId="fontstyle01">
    <w:name w:val="fontstyle01"/>
    <w:basedOn w:val="ad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11">
    <w:name w:val="fontstyle11"/>
    <w:basedOn w:val="ad"/>
    <w:qFormat/>
    <w:rPr>
      <w:rFonts w:ascii="Times New Roman" w:hAnsi="Times New Roman" w:cs="Times New Roman" w:hint="default"/>
      <w:color w:val="000000"/>
      <w:sz w:val="24"/>
      <w:szCs w:val="24"/>
    </w:rPr>
  </w:style>
  <w:style w:type="character" w:customStyle="1" w:styleId="CharChar51">
    <w:name w:val="Char Char51"/>
    <w:basedOn w:val="ad"/>
    <w:semiHidden/>
    <w:qFormat/>
  </w:style>
  <w:style w:type="character" w:customStyle="1" w:styleId="1c">
    <w:name w:val="未处理的提及1"/>
    <w:basedOn w:val="ad"/>
    <w:uiPriority w:val="99"/>
    <w:semiHidden/>
    <w:unhideWhenUsed/>
    <w:qFormat/>
    <w:rPr>
      <w:color w:val="605E5C"/>
      <w:shd w:val="clear" w:color="auto" w:fill="E1DFDD"/>
    </w:rPr>
  </w:style>
  <w:style w:type="character" w:styleId="afffff2">
    <w:name w:val="Placeholder Text"/>
    <w:basedOn w:val="ad"/>
    <w:uiPriority w:val="99"/>
    <w:semiHidden/>
    <w:qFormat/>
    <w:rPr>
      <w:color w:val="808080"/>
    </w:rPr>
  </w:style>
  <w:style w:type="character" w:customStyle="1" w:styleId="50">
    <w:name w:val="标题 5 字符"/>
    <w:aliases w:val="Z5 字符"/>
    <w:basedOn w:val="ad"/>
    <w:link w:val="5"/>
    <w:qFormat/>
    <w:rPr>
      <w:sz w:val="24"/>
      <w:szCs w:val="24"/>
    </w:rPr>
  </w:style>
  <w:style w:type="character" w:customStyle="1" w:styleId="60">
    <w:name w:val="标题 6 字符"/>
    <w:basedOn w:val="ad"/>
    <w:link w:val="6"/>
    <w:qFormat/>
    <w:rPr>
      <w:bCs/>
      <w:kern w:val="2"/>
      <w:sz w:val="24"/>
      <w:szCs w:val="24"/>
    </w:rPr>
  </w:style>
  <w:style w:type="character" w:customStyle="1" w:styleId="70">
    <w:name w:val="标题 7 字符"/>
    <w:basedOn w:val="ad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d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d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af8">
    <w:name w:val="正文文本 字符"/>
    <w:basedOn w:val="ad"/>
    <w:link w:val="af7"/>
    <w:qFormat/>
    <w:rPr>
      <w:kern w:val="2"/>
      <w:sz w:val="21"/>
    </w:rPr>
  </w:style>
  <w:style w:type="character" w:customStyle="1" w:styleId="aff7">
    <w:name w:val="正文首行缩进 字符"/>
    <w:basedOn w:val="af8"/>
    <w:link w:val="aff6"/>
    <w:semiHidden/>
    <w:qFormat/>
    <w:rPr>
      <w:rFonts w:ascii="Arial" w:hAnsi="Arial"/>
      <w:kern w:val="24"/>
      <w:sz w:val="21"/>
      <w:szCs w:val="21"/>
    </w:rPr>
  </w:style>
  <w:style w:type="character" w:customStyle="1" w:styleId="afa">
    <w:name w:val="正文文本缩进 字符"/>
    <w:basedOn w:val="ad"/>
    <w:link w:val="af9"/>
    <w:semiHidden/>
    <w:qFormat/>
    <w:rPr>
      <w:kern w:val="2"/>
      <w:sz w:val="28"/>
      <w:szCs w:val="24"/>
    </w:rPr>
  </w:style>
  <w:style w:type="character" w:customStyle="1" w:styleId="af4">
    <w:name w:val="文档结构图 字符"/>
    <w:basedOn w:val="ad"/>
    <w:link w:val="af3"/>
    <w:semiHidden/>
    <w:qFormat/>
    <w:rPr>
      <w:rFonts w:ascii="宋体"/>
      <w:kern w:val="24"/>
      <w:sz w:val="24"/>
    </w:rPr>
  </w:style>
  <w:style w:type="character" w:customStyle="1" w:styleId="afc">
    <w:name w:val="纯文本 字符"/>
    <w:basedOn w:val="ad"/>
    <w:link w:val="afb"/>
    <w:semiHidden/>
    <w:qFormat/>
    <w:rPr>
      <w:rFonts w:ascii="宋体" w:hAnsi="Courier New"/>
      <w:kern w:val="2"/>
      <w:sz w:val="21"/>
      <w:szCs w:val="21"/>
      <w:lang w:val="zh-CN"/>
    </w:rPr>
  </w:style>
  <w:style w:type="character" w:customStyle="1" w:styleId="23">
    <w:name w:val="正文文本缩进 2 字符"/>
    <w:basedOn w:val="ad"/>
    <w:link w:val="22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oleObject" Target="embeddings/oleObject4.bin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emf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7169;&#26495;\&#26684;&#24335;&#27169;&#26495;\&#26234;&#26126;&#36798;&#27169;&#26495;V6.1(1)(1)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597503-D9BB-43EA-8D81-72D68C90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智明达模板V6.1(1)(1).dot</Template>
  <TotalTime>2323</TotalTime>
  <Pages>80</Pages>
  <Words>11798</Words>
  <Characters>67252</Characters>
  <Application>Microsoft Office Word</Application>
  <DocSecurity>0</DocSecurity>
  <Lines>560</Lines>
  <Paragraphs>157</Paragraphs>
  <ScaleCrop>false</ScaleCrop>
  <Company/>
  <LinksUpToDate>false</LinksUpToDate>
  <CharactersWithSpaces>78893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yijing</dc:creator>
  <cp:lastModifiedBy>66</cp:lastModifiedBy>
  <cp:revision>209</cp:revision>
  <cp:lastPrinted>2003-05-20T10:31:00Z</cp:lastPrinted>
  <dcterms:created xsi:type="dcterms:W3CDTF">2022-01-10T09:05:00Z</dcterms:created>
  <dcterms:modified xsi:type="dcterms:W3CDTF">2026-02-03T06:25:00Z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01A311D4AD454964A28668D346CEF9FC_12</vt:lpwstr>
  </property>
</Properties>
</file>